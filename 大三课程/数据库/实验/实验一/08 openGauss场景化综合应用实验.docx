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115D5" w14:textId="77777777" w:rsidR="00E75EA5" w:rsidRPr="00D748B1" w:rsidRDefault="00E75EA5" w:rsidP="0073326B">
      <w:pPr>
        <w:pStyle w:val="5a"/>
        <w:rPr>
          <w:rFonts w:cs="Huawei Sans"/>
        </w:rPr>
      </w:pPr>
    </w:p>
    <w:p w14:paraId="1250B36E" w14:textId="77777777" w:rsidR="00E75EA5" w:rsidRPr="00D748B1" w:rsidRDefault="00E75EA5" w:rsidP="00E75EA5">
      <w:pPr>
        <w:rPr>
          <w:rFonts w:ascii="Huawei Sans" w:eastAsia="方正兰亭黑简体" w:hAnsi="Huawei Sans" w:cs="Huawei Sans"/>
        </w:rPr>
      </w:pPr>
    </w:p>
    <w:p w14:paraId="1C7C3611" w14:textId="77777777" w:rsidR="00E75EA5" w:rsidRPr="00D748B1" w:rsidRDefault="00E75EA5">
      <w:pPr>
        <w:topLinePunct w:val="0"/>
        <w:adjustRightInd/>
        <w:snapToGrid/>
        <w:spacing w:before="0" w:after="0" w:line="240" w:lineRule="auto"/>
        <w:ind w:left="0"/>
        <w:rPr>
          <w:rFonts w:ascii="Huawei Sans" w:eastAsia="方正兰亭黑简体" w:hAnsi="Huawei Sans" w:cs="Huawei Sans"/>
        </w:rPr>
      </w:pPr>
    </w:p>
    <w:p w14:paraId="2B63D2A6" w14:textId="77777777" w:rsidR="0020153C" w:rsidRPr="00D748B1" w:rsidRDefault="0020153C" w:rsidP="0020153C">
      <w:pPr>
        <w:ind w:left="0"/>
        <w:rPr>
          <w:rFonts w:ascii="Huawei Sans" w:eastAsia="方正兰亭黑简体" w:hAnsi="Huawei Sans" w:cs="Huawei Sans"/>
        </w:rPr>
      </w:pPr>
    </w:p>
    <w:p w14:paraId="1E20AA9F" w14:textId="77777777" w:rsidR="0020153C" w:rsidRPr="00D748B1" w:rsidRDefault="0020153C" w:rsidP="0020153C">
      <w:pPr>
        <w:pStyle w:val="Cover2"/>
        <w:rPr>
          <w:rFonts w:ascii="Huawei Sans" w:eastAsia="方正兰亭黑简体" w:hAnsi="Huawei Sans" w:cs="Huawei Sans"/>
          <w:lang w:eastAsia="zh-CN"/>
        </w:rPr>
      </w:pPr>
    </w:p>
    <w:p w14:paraId="0C946DDC" w14:textId="0AD17036" w:rsidR="00D84D0F" w:rsidRPr="00D748B1" w:rsidRDefault="00D84D0F" w:rsidP="00D84D0F">
      <w:pPr>
        <w:topLinePunct w:val="0"/>
        <w:spacing w:before="0" w:after="0" w:line="240" w:lineRule="auto"/>
        <w:ind w:left="0"/>
        <w:jc w:val="center"/>
        <w:rPr>
          <w:rFonts w:ascii="Huawei Sans" w:eastAsia="方正兰亭黑简体" w:hAnsi="Huawei Sans" w:cs="Huawei Sans"/>
          <w:noProof/>
          <w:sz w:val="72"/>
          <w:szCs w:val="72"/>
        </w:rPr>
      </w:pPr>
      <w:r w:rsidRPr="00D748B1">
        <w:rPr>
          <w:rFonts w:ascii="Huawei Sans" w:eastAsia="方正兰亭黑简体" w:hAnsi="Huawei Sans" w:cs="Huawei Sans"/>
          <w:noProof/>
          <w:sz w:val="72"/>
          <w:szCs w:val="72"/>
        </w:rPr>
        <w:t>《数据库》</w:t>
      </w:r>
    </w:p>
    <w:p w14:paraId="35474812" w14:textId="487C63C5" w:rsidR="00D84D0F" w:rsidRPr="00D748B1" w:rsidRDefault="00EE7FF6" w:rsidP="00D84D0F">
      <w:pPr>
        <w:topLinePunct w:val="0"/>
        <w:spacing w:before="0" w:after="0" w:line="240" w:lineRule="auto"/>
        <w:ind w:left="0"/>
        <w:jc w:val="center"/>
        <w:rPr>
          <w:rFonts w:ascii="Huawei Sans" w:eastAsia="方正兰亭黑简体" w:hAnsi="Huawei Sans" w:cs="Huawei Sans"/>
          <w:noProof/>
          <w:sz w:val="72"/>
          <w:szCs w:val="72"/>
        </w:rPr>
      </w:pPr>
      <w:r w:rsidRPr="00D748B1">
        <w:rPr>
          <w:rFonts w:ascii="Huawei Sans" w:eastAsia="方正兰亭黑简体" w:hAnsi="Huawei Sans" w:cs="Huawei Sans"/>
          <w:noProof/>
          <w:sz w:val="72"/>
          <w:szCs w:val="72"/>
        </w:rPr>
        <w:t>openGauss</w:t>
      </w:r>
      <w:r w:rsidRPr="00D748B1">
        <w:rPr>
          <w:rFonts w:ascii="Huawei Sans" w:eastAsia="方正兰亭黑简体" w:hAnsi="Huawei Sans" w:cs="Huawei Sans"/>
          <w:noProof/>
          <w:sz w:val="72"/>
          <w:szCs w:val="72"/>
        </w:rPr>
        <w:t>金融场景化</w:t>
      </w:r>
      <w:r w:rsidR="00D84D0F" w:rsidRPr="00D748B1">
        <w:rPr>
          <w:rFonts w:ascii="Huawei Sans" w:eastAsia="方正兰亭黑简体" w:hAnsi="Huawei Sans" w:cs="Huawei Sans"/>
          <w:noProof/>
          <w:sz w:val="72"/>
          <w:szCs w:val="72"/>
        </w:rPr>
        <w:t>实验</w:t>
      </w:r>
    </w:p>
    <w:p w14:paraId="22520186" w14:textId="77777777" w:rsidR="0020153C" w:rsidRPr="00D748B1" w:rsidRDefault="0020153C" w:rsidP="0020153C">
      <w:pPr>
        <w:pStyle w:val="Cover2"/>
        <w:rPr>
          <w:rFonts w:ascii="Huawei Sans" w:eastAsia="方正兰亭黑简体" w:hAnsi="Huawei Sans" w:cs="Huawei Sans"/>
          <w:lang w:eastAsia="zh-CN"/>
        </w:rPr>
      </w:pPr>
    </w:p>
    <w:p w14:paraId="3F112442" w14:textId="77777777" w:rsidR="0020153C" w:rsidRPr="00D748B1" w:rsidRDefault="0020153C" w:rsidP="0020153C">
      <w:pPr>
        <w:pStyle w:val="Cover2"/>
        <w:rPr>
          <w:rFonts w:ascii="Huawei Sans" w:eastAsia="方正兰亭黑简体" w:hAnsi="Huawei Sans" w:cs="Huawei Sans"/>
          <w:lang w:eastAsia="zh-CN"/>
        </w:rPr>
      </w:pPr>
    </w:p>
    <w:p w14:paraId="0FA8C2C2" w14:textId="77777777" w:rsidR="0020153C" w:rsidRPr="00D748B1" w:rsidRDefault="0020153C" w:rsidP="0020153C">
      <w:pPr>
        <w:pStyle w:val="Cover2"/>
        <w:rPr>
          <w:rFonts w:ascii="Huawei Sans" w:eastAsia="方正兰亭黑简体" w:hAnsi="Huawei Sans" w:cs="Huawei Sans"/>
          <w:lang w:eastAsia="zh-CN"/>
        </w:rPr>
      </w:pPr>
    </w:p>
    <w:p w14:paraId="58444A97" w14:textId="77777777" w:rsidR="0020153C" w:rsidRPr="00D748B1" w:rsidRDefault="0020153C" w:rsidP="0020153C">
      <w:pPr>
        <w:pStyle w:val="Cover2"/>
        <w:rPr>
          <w:rFonts w:ascii="Huawei Sans" w:eastAsia="方正兰亭黑简体" w:hAnsi="Huawei Sans" w:cs="Huawei Sans"/>
          <w:lang w:eastAsia="zh-CN"/>
        </w:rPr>
      </w:pPr>
    </w:p>
    <w:p w14:paraId="4EEE72F3" w14:textId="77777777" w:rsidR="0020153C" w:rsidRPr="00D748B1" w:rsidRDefault="0020153C" w:rsidP="0020153C">
      <w:pPr>
        <w:pStyle w:val="Cover2"/>
        <w:rPr>
          <w:rFonts w:ascii="Huawei Sans" w:eastAsia="方正兰亭黑简体" w:hAnsi="Huawei Sans" w:cs="Huawei Sans"/>
          <w:lang w:eastAsia="zh-CN"/>
        </w:rPr>
      </w:pPr>
    </w:p>
    <w:p w14:paraId="62ED3664" w14:textId="414C8387" w:rsidR="00213E96" w:rsidRPr="00D748B1" w:rsidRDefault="00213E96" w:rsidP="0020153C">
      <w:pPr>
        <w:pStyle w:val="Cover2"/>
        <w:rPr>
          <w:rFonts w:ascii="Huawei Sans" w:eastAsia="方正兰亭黑简体" w:hAnsi="Huawei Sans" w:cs="Huawei Sans"/>
          <w:lang w:eastAsia="zh-CN"/>
        </w:rPr>
      </w:pPr>
    </w:p>
    <w:p w14:paraId="2F5EACC8" w14:textId="5E174D38" w:rsidR="00213E96" w:rsidRPr="00D748B1" w:rsidRDefault="00213E96" w:rsidP="0020153C">
      <w:pPr>
        <w:pStyle w:val="Cover2"/>
        <w:rPr>
          <w:rFonts w:ascii="Huawei Sans" w:eastAsia="方正兰亭黑简体" w:hAnsi="Huawei Sans" w:cs="Huawei Sans"/>
          <w:lang w:eastAsia="zh-CN"/>
        </w:rPr>
      </w:pPr>
    </w:p>
    <w:p w14:paraId="3EFA5202" w14:textId="2428E973" w:rsidR="00213E96" w:rsidRPr="00D748B1" w:rsidRDefault="00213E96" w:rsidP="0020153C">
      <w:pPr>
        <w:pStyle w:val="Cover2"/>
        <w:rPr>
          <w:rFonts w:ascii="Huawei Sans" w:eastAsia="方正兰亭黑简体" w:hAnsi="Huawei Sans" w:cs="Huawei Sans"/>
          <w:lang w:eastAsia="zh-CN"/>
        </w:rPr>
      </w:pPr>
    </w:p>
    <w:p w14:paraId="5090A8A2" w14:textId="1B7B2006" w:rsidR="00213E96" w:rsidRPr="00D748B1" w:rsidRDefault="00213E96" w:rsidP="0020153C">
      <w:pPr>
        <w:pStyle w:val="Cover2"/>
        <w:rPr>
          <w:rFonts w:ascii="Huawei Sans" w:eastAsia="方正兰亭黑简体" w:hAnsi="Huawei Sans" w:cs="Huawei Sans"/>
          <w:lang w:eastAsia="zh-CN"/>
        </w:rPr>
      </w:pPr>
    </w:p>
    <w:p w14:paraId="5D885321" w14:textId="51EA07BB" w:rsidR="00213E96" w:rsidRPr="00D748B1" w:rsidRDefault="00213E96" w:rsidP="0020153C">
      <w:pPr>
        <w:pStyle w:val="Cover2"/>
        <w:rPr>
          <w:rFonts w:ascii="Huawei Sans" w:eastAsia="方正兰亭黑简体" w:hAnsi="Huawei Sans" w:cs="Huawei Sans"/>
          <w:lang w:eastAsia="zh-CN"/>
        </w:rPr>
      </w:pPr>
    </w:p>
    <w:p w14:paraId="7CB96A1D" w14:textId="77777777" w:rsidR="00213E96" w:rsidRPr="00D748B1" w:rsidRDefault="00213E96" w:rsidP="00213E96">
      <w:pPr>
        <w:pStyle w:val="Cover2"/>
        <w:jc w:val="left"/>
        <w:rPr>
          <w:rFonts w:ascii="Huawei Sans" w:eastAsia="方正兰亭黑简体" w:hAnsi="Huawei Sans" w:cs="Huawei Sans"/>
          <w:lang w:eastAsia="zh-CN"/>
        </w:rPr>
      </w:pPr>
    </w:p>
    <w:p w14:paraId="7028DA36" w14:textId="14CA7C1E" w:rsidR="00213E96" w:rsidRPr="00D748B1" w:rsidRDefault="00342110" w:rsidP="00213E96">
      <w:pPr>
        <w:pStyle w:val="cover--"/>
        <w:rPr>
          <w:rFonts w:ascii="Huawei Sans" w:eastAsia="方正兰亭黑简体" w:hAnsi="Huawei Sans" w:cs="Huawei Sans"/>
          <w:noProof/>
        </w:rPr>
      </w:pPr>
      <w:r w:rsidRPr="00D748B1">
        <w:rPr>
          <w:rFonts w:ascii="Huawei Sans" w:eastAsia="方正兰亭黑简体" w:hAnsi="Huawei Sans" w:cs="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D748B1" w:rsidRDefault="00213E96" w:rsidP="00213E96">
      <w:pPr>
        <w:rPr>
          <w:rFonts w:ascii="Huawei Sans" w:eastAsia="方正兰亭黑简体" w:hAnsi="Huawei Sans" w:cs="Huawei Sans"/>
        </w:rPr>
      </w:pPr>
      <w:r w:rsidRPr="00D748B1">
        <w:rPr>
          <w:rFonts w:ascii="Huawei Sans" w:eastAsia="方正兰亭黑简体" w:hAnsi="Huawei Sans" w:cs="Huawei Sans"/>
          <w:caps/>
        </w:rPr>
        <w:fldChar w:fldCharType="begin"/>
      </w:r>
      <w:r w:rsidRPr="00D748B1">
        <w:rPr>
          <w:rFonts w:ascii="Huawei Sans" w:eastAsia="方正兰亭黑简体" w:hAnsi="Huawei Sans" w:cs="Huawei Sans"/>
          <w:caps/>
        </w:rPr>
        <w:instrText xml:space="preserve"> DOCPROPERTY  Confidential </w:instrText>
      </w:r>
      <w:r w:rsidRPr="00D748B1">
        <w:rPr>
          <w:rFonts w:ascii="Huawei Sans" w:eastAsia="方正兰亭黑简体" w:hAnsi="Huawei Sans" w:cs="Huawei Sans"/>
          <w:caps/>
        </w:rPr>
        <w:fldChar w:fldCharType="end"/>
      </w:r>
    </w:p>
    <w:p w14:paraId="6F7BEF1B" w14:textId="77777777" w:rsidR="00213E96" w:rsidRPr="00D748B1" w:rsidRDefault="00213E96" w:rsidP="00213E96">
      <w:pPr>
        <w:pStyle w:val="Cover2"/>
        <w:rPr>
          <w:rFonts w:ascii="Huawei Sans" w:eastAsia="方正兰亭黑简体" w:hAnsi="Huawei Sans" w:cs="Huawei Sans"/>
          <w:lang w:eastAsia="zh-CN"/>
        </w:rPr>
      </w:pPr>
      <w:r w:rsidRPr="00D748B1">
        <w:rPr>
          <w:rFonts w:ascii="Huawei Sans" w:eastAsia="方正兰亭黑简体" w:hAnsi="Huawei Sans" w:cs="Huawei Sans"/>
          <w:lang w:eastAsia="zh-CN"/>
        </w:rPr>
        <w:t>华为技术有限公司</w:t>
      </w:r>
    </w:p>
    <w:p w14:paraId="4C0703B4" w14:textId="77777777" w:rsidR="00033B54" w:rsidRPr="00D748B1" w:rsidRDefault="00033B54">
      <w:pPr>
        <w:topLinePunct w:val="0"/>
        <w:adjustRightInd/>
        <w:snapToGrid/>
        <w:spacing w:before="0" w:after="0" w:line="240" w:lineRule="auto"/>
        <w:ind w:left="0"/>
        <w:rPr>
          <w:rFonts w:ascii="Huawei Sans" w:eastAsia="方正兰亭黑简体" w:hAnsi="Huawei Sans" w:cs="Huawei Sans"/>
        </w:rPr>
        <w:sectPr w:rsidR="00033B54" w:rsidRPr="00D748B1" w:rsidSect="00033B54">
          <w:pgSz w:w="11906" w:h="16838" w:code="9"/>
          <w:pgMar w:top="1701" w:right="1134" w:bottom="1701" w:left="1134" w:header="567" w:footer="567" w:gutter="0"/>
          <w:pgNumType w:start="1"/>
          <w:cols w:space="425"/>
          <w:docGrid w:linePitch="312"/>
        </w:sectPr>
      </w:pPr>
      <w:r w:rsidRPr="00D748B1">
        <w:rPr>
          <w:rFonts w:ascii="Huawei Sans" w:eastAsia="方正兰亭黑简体" w:hAnsi="Huawei Sans" w:cs="Huawei Sans"/>
        </w:rPr>
        <w:br w:type="page"/>
      </w:r>
    </w:p>
    <w:bookmarkStart w:id="0" w:name="_Toc437504216" w:displacedByCustomXml="next"/>
    <w:bookmarkStart w:id="1" w:name="_Toc227138864" w:displacedByCustomXml="next"/>
    <w:bookmarkStart w:id="2" w:name="_Toc218425197" w:displacedByCustomXml="next"/>
    <w:bookmarkStart w:id="3" w:name="_Ref218423379" w:displacedByCustomXml="next"/>
    <w:bookmarkStart w:id="4" w:name="_Ref218422900" w:displacedByCustomXml="next"/>
    <w:bookmarkStart w:id="5" w:name="_Ref218422894" w:displacedByCustomXml="next"/>
    <w:bookmarkStart w:id="6" w:name="_Ref218072047" w:displacedByCustomXml="next"/>
    <w:bookmarkStart w:id="7" w:name="_Ref218071784" w:displacedByCustomXml="next"/>
    <w:bookmarkStart w:id="8" w:name="_Ref218071624" w:displacedByCustomXml="next"/>
    <w:bookmarkStart w:id="9" w:name="_Ref218071467" w:displacedByCustomXml="next"/>
    <w:sdt>
      <w:sdtPr>
        <w:rPr>
          <w:rFonts w:ascii="微软雅黑" w:eastAsia="微软雅黑" w:hAnsi="微软雅黑" w:cs="Huawei Sans"/>
          <w:b w:val="0"/>
          <w:bCs w:val="0"/>
          <w:sz w:val="21"/>
          <w:szCs w:val="21"/>
          <w:lang w:val="zh-CN"/>
        </w:rPr>
        <w:id w:val="-1966112858"/>
        <w:docPartObj>
          <w:docPartGallery w:val="Table of Contents"/>
          <w:docPartUnique/>
        </w:docPartObj>
      </w:sdtPr>
      <w:sdtEndPr>
        <w:rPr>
          <w:sz w:val="20"/>
          <w:szCs w:val="20"/>
        </w:rPr>
      </w:sdtEndPr>
      <w:sdtContent>
        <w:p w14:paraId="5B902EF0" w14:textId="5CE9B1BA" w:rsidR="0020153C" w:rsidRPr="00D748B1" w:rsidRDefault="0020153C" w:rsidP="00FD6CD0">
          <w:pPr>
            <w:pStyle w:val="Contents"/>
            <w:rPr>
              <w:rFonts w:cs="Huawei Sans"/>
            </w:rPr>
          </w:pPr>
          <w:r w:rsidRPr="00D748B1">
            <w:rPr>
              <w:rFonts w:cs="Huawei Sans"/>
              <w:lang w:val="zh-CN"/>
            </w:rPr>
            <w:t>目录</w:t>
          </w:r>
        </w:p>
        <w:p w14:paraId="78149AB4" w14:textId="77777777" w:rsidR="00B728D9" w:rsidRDefault="001B1484">
          <w:pPr>
            <w:pStyle w:val="TOC1"/>
            <w:tabs>
              <w:tab w:val="right" w:leader="dot" w:pos="9628"/>
            </w:tabs>
            <w:rPr>
              <w:rFonts w:asciiTheme="minorHAnsi" w:eastAsiaTheme="minorEastAsia" w:hAnsiTheme="minorHAnsi" w:cstheme="minorBidi"/>
              <w:b w:val="0"/>
              <w:bCs w:val="0"/>
              <w:noProof/>
              <w:kern w:val="2"/>
              <w:sz w:val="21"/>
              <w:szCs w:val="22"/>
            </w:rPr>
          </w:pPr>
          <w:r w:rsidRPr="00D748B1">
            <w:rPr>
              <w:rFonts w:cs="Huawei Sans"/>
              <w:b w:val="0"/>
              <w:bCs w:val="0"/>
              <w:noProof/>
            </w:rPr>
            <w:fldChar w:fldCharType="begin"/>
          </w:r>
          <w:r w:rsidRPr="00D748B1">
            <w:rPr>
              <w:rFonts w:cs="Huawei Sans"/>
              <w:b w:val="0"/>
              <w:bCs w:val="0"/>
              <w:noProof/>
            </w:rPr>
            <w:instrText xml:space="preserve"> TOC \o "1-3" \h \z \u </w:instrText>
          </w:r>
          <w:r w:rsidRPr="00D748B1">
            <w:rPr>
              <w:rFonts w:cs="Huawei Sans"/>
              <w:b w:val="0"/>
              <w:bCs w:val="0"/>
              <w:noProof/>
            </w:rPr>
            <w:fldChar w:fldCharType="separate"/>
          </w:r>
          <w:hyperlink w:anchor="_Toc57396630" w:history="1">
            <w:r w:rsidR="00B728D9" w:rsidRPr="00C0316F">
              <w:rPr>
                <w:rStyle w:val="af1"/>
                <w:rFonts w:hint="eastAsia"/>
                <w:noProof/>
              </w:rPr>
              <w:t>前</w:t>
            </w:r>
            <w:r w:rsidR="00B728D9" w:rsidRPr="00C0316F">
              <w:rPr>
                <w:rStyle w:val="af1"/>
                <w:noProof/>
              </w:rPr>
              <w:t xml:space="preserve">  </w:t>
            </w:r>
            <w:r w:rsidR="00B728D9" w:rsidRPr="00C0316F">
              <w:rPr>
                <w:rStyle w:val="af1"/>
                <w:rFonts w:hint="eastAsia"/>
                <w:noProof/>
              </w:rPr>
              <w:t>言</w:t>
            </w:r>
            <w:r w:rsidR="00B728D9">
              <w:rPr>
                <w:noProof/>
                <w:webHidden/>
              </w:rPr>
              <w:tab/>
            </w:r>
            <w:r w:rsidR="00B728D9">
              <w:rPr>
                <w:noProof/>
                <w:webHidden/>
              </w:rPr>
              <w:fldChar w:fldCharType="begin"/>
            </w:r>
            <w:r w:rsidR="00B728D9">
              <w:rPr>
                <w:noProof/>
                <w:webHidden/>
              </w:rPr>
              <w:instrText xml:space="preserve"> PAGEREF _Toc57396630 \h </w:instrText>
            </w:r>
            <w:r w:rsidR="00B728D9">
              <w:rPr>
                <w:noProof/>
                <w:webHidden/>
              </w:rPr>
            </w:r>
            <w:r w:rsidR="00B728D9">
              <w:rPr>
                <w:noProof/>
                <w:webHidden/>
              </w:rPr>
              <w:fldChar w:fldCharType="separate"/>
            </w:r>
            <w:r w:rsidR="00B728D9">
              <w:rPr>
                <w:noProof/>
                <w:webHidden/>
              </w:rPr>
              <w:t>3</w:t>
            </w:r>
            <w:r w:rsidR="00B728D9">
              <w:rPr>
                <w:noProof/>
                <w:webHidden/>
              </w:rPr>
              <w:fldChar w:fldCharType="end"/>
            </w:r>
          </w:hyperlink>
        </w:p>
        <w:p w14:paraId="497FDC15" w14:textId="77777777" w:rsidR="00B728D9" w:rsidRDefault="003D136B">
          <w:pPr>
            <w:pStyle w:val="TOC2"/>
            <w:tabs>
              <w:tab w:val="right" w:leader="dot" w:pos="9628"/>
            </w:tabs>
            <w:rPr>
              <w:rFonts w:asciiTheme="minorHAnsi" w:eastAsiaTheme="minorEastAsia" w:hAnsiTheme="minorHAnsi" w:cstheme="minorBidi"/>
              <w:kern w:val="2"/>
              <w:sz w:val="21"/>
              <w:szCs w:val="22"/>
            </w:rPr>
          </w:pPr>
          <w:hyperlink w:anchor="_Toc57396631" w:history="1">
            <w:r w:rsidR="00B728D9" w:rsidRPr="00C0316F">
              <w:rPr>
                <w:rStyle w:val="af1"/>
                <w:rFonts w:hint="eastAsia"/>
              </w:rPr>
              <w:t>简介</w:t>
            </w:r>
            <w:r w:rsidR="00B728D9">
              <w:rPr>
                <w:webHidden/>
              </w:rPr>
              <w:tab/>
            </w:r>
            <w:r w:rsidR="00B728D9">
              <w:rPr>
                <w:webHidden/>
              </w:rPr>
              <w:fldChar w:fldCharType="begin"/>
            </w:r>
            <w:r w:rsidR="00B728D9">
              <w:rPr>
                <w:webHidden/>
              </w:rPr>
              <w:instrText xml:space="preserve"> PAGEREF _Toc57396631 \h </w:instrText>
            </w:r>
            <w:r w:rsidR="00B728D9">
              <w:rPr>
                <w:webHidden/>
              </w:rPr>
            </w:r>
            <w:r w:rsidR="00B728D9">
              <w:rPr>
                <w:webHidden/>
              </w:rPr>
              <w:fldChar w:fldCharType="separate"/>
            </w:r>
            <w:r w:rsidR="00B728D9">
              <w:rPr>
                <w:webHidden/>
              </w:rPr>
              <w:t>3</w:t>
            </w:r>
            <w:r w:rsidR="00B728D9">
              <w:rPr>
                <w:webHidden/>
              </w:rPr>
              <w:fldChar w:fldCharType="end"/>
            </w:r>
          </w:hyperlink>
        </w:p>
        <w:p w14:paraId="492AF2A9" w14:textId="77777777" w:rsidR="00B728D9" w:rsidRDefault="003D136B">
          <w:pPr>
            <w:pStyle w:val="TOC2"/>
            <w:tabs>
              <w:tab w:val="right" w:leader="dot" w:pos="9628"/>
            </w:tabs>
            <w:rPr>
              <w:rFonts w:asciiTheme="minorHAnsi" w:eastAsiaTheme="minorEastAsia" w:hAnsiTheme="minorHAnsi" w:cstheme="minorBidi"/>
              <w:kern w:val="2"/>
              <w:sz w:val="21"/>
              <w:szCs w:val="22"/>
            </w:rPr>
          </w:pPr>
          <w:hyperlink w:anchor="_Toc57396632" w:history="1">
            <w:r w:rsidR="00B728D9" w:rsidRPr="00C0316F">
              <w:rPr>
                <w:rStyle w:val="af1"/>
                <w:rFonts w:hint="eastAsia"/>
              </w:rPr>
              <w:t>内容描述</w:t>
            </w:r>
            <w:r w:rsidR="00B728D9">
              <w:rPr>
                <w:webHidden/>
              </w:rPr>
              <w:tab/>
            </w:r>
            <w:r w:rsidR="00B728D9">
              <w:rPr>
                <w:webHidden/>
              </w:rPr>
              <w:fldChar w:fldCharType="begin"/>
            </w:r>
            <w:r w:rsidR="00B728D9">
              <w:rPr>
                <w:webHidden/>
              </w:rPr>
              <w:instrText xml:space="preserve"> PAGEREF _Toc57396632 \h </w:instrText>
            </w:r>
            <w:r w:rsidR="00B728D9">
              <w:rPr>
                <w:webHidden/>
              </w:rPr>
            </w:r>
            <w:r w:rsidR="00B728D9">
              <w:rPr>
                <w:webHidden/>
              </w:rPr>
              <w:fldChar w:fldCharType="separate"/>
            </w:r>
            <w:r w:rsidR="00B728D9">
              <w:rPr>
                <w:webHidden/>
              </w:rPr>
              <w:t>3</w:t>
            </w:r>
            <w:r w:rsidR="00B728D9">
              <w:rPr>
                <w:webHidden/>
              </w:rPr>
              <w:fldChar w:fldCharType="end"/>
            </w:r>
          </w:hyperlink>
        </w:p>
        <w:p w14:paraId="0FAC1FDB" w14:textId="77777777" w:rsidR="00B728D9" w:rsidRDefault="003D136B">
          <w:pPr>
            <w:pStyle w:val="TOC2"/>
            <w:tabs>
              <w:tab w:val="right" w:leader="dot" w:pos="9628"/>
            </w:tabs>
            <w:rPr>
              <w:rFonts w:asciiTheme="minorHAnsi" w:eastAsiaTheme="minorEastAsia" w:hAnsiTheme="minorHAnsi" w:cstheme="minorBidi"/>
              <w:kern w:val="2"/>
              <w:sz w:val="21"/>
              <w:szCs w:val="22"/>
            </w:rPr>
          </w:pPr>
          <w:hyperlink w:anchor="_Toc57396633" w:history="1">
            <w:r w:rsidR="00B728D9" w:rsidRPr="00C0316F">
              <w:rPr>
                <w:rStyle w:val="af1"/>
                <w:rFonts w:hint="eastAsia"/>
              </w:rPr>
              <w:t>前置条件</w:t>
            </w:r>
            <w:r w:rsidR="00B728D9">
              <w:rPr>
                <w:webHidden/>
              </w:rPr>
              <w:tab/>
            </w:r>
            <w:r w:rsidR="00B728D9">
              <w:rPr>
                <w:webHidden/>
              </w:rPr>
              <w:fldChar w:fldCharType="begin"/>
            </w:r>
            <w:r w:rsidR="00B728D9">
              <w:rPr>
                <w:webHidden/>
              </w:rPr>
              <w:instrText xml:space="preserve"> PAGEREF _Toc57396633 \h </w:instrText>
            </w:r>
            <w:r w:rsidR="00B728D9">
              <w:rPr>
                <w:webHidden/>
              </w:rPr>
            </w:r>
            <w:r w:rsidR="00B728D9">
              <w:rPr>
                <w:webHidden/>
              </w:rPr>
              <w:fldChar w:fldCharType="separate"/>
            </w:r>
            <w:r w:rsidR="00B728D9">
              <w:rPr>
                <w:webHidden/>
              </w:rPr>
              <w:t>3</w:t>
            </w:r>
            <w:r w:rsidR="00B728D9">
              <w:rPr>
                <w:webHidden/>
              </w:rPr>
              <w:fldChar w:fldCharType="end"/>
            </w:r>
          </w:hyperlink>
        </w:p>
        <w:p w14:paraId="594EBB98" w14:textId="77777777" w:rsidR="00B728D9" w:rsidRDefault="003D136B">
          <w:pPr>
            <w:pStyle w:val="TOC2"/>
            <w:tabs>
              <w:tab w:val="right" w:leader="dot" w:pos="9628"/>
            </w:tabs>
            <w:rPr>
              <w:rFonts w:asciiTheme="minorHAnsi" w:eastAsiaTheme="minorEastAsia" w:hAnsiTheme="minorHAnsi" w:cstheme="minorBidi"/>
              <w:kern w:val="2"/>
              <w:sz w:val="21"/>
              <w:szCs w:val="22"/>
            </w:rPr>
          </w:pPr>
          <w:hyperlink w:anchor="_Toc57396634" w:history="1">
            <w:r w:rsidR="00B728D9" w:rsidRPr="00C0316F">
              <w:rPr>
                <w:rStyle w:val="af1"/>
                <w:rFonts w:hint="eastAsia"/>
              </w:rPr>
              <w:t>实验环境说明</w:t>
            </w:r>
            <w:r w:rsidR="00B728D9">
              <w:rPr>
                <w:webHidden/>
              </w:rPr>
              <w:tab/>
            </w:r>
            <w:r w:rsidR="00B728D9">
              <w:rPr>
                <w:webHidden/>
              </w:rPr>
              <w:fldChar w:fldCharType="begin"/>
            </w:r>
            <w:r w:rsidR="00B728D9">
              <w:rPr>
                <w:webHidden/>
              </w:rPr>
              <w:instrText xml:space="preserve"> PAGEREF _Toc57396634 \h </w:instrText>
            </w:r>
            <w:r w:rsidR="00B728D9">
              <w:rPr>
                <w:webHidden/>
              </w:rPr>
            </w:r>
            <w:r w:rsidR="00B728D9">
              <w:rPr>
                <w:webHidden/>
              </w:rPr>
              <w:fldChar w:fldCharType="separate"/>
            </w:r>
            <w:r w:rsidR="00B728D9">
              <w:rPr>
                <w:webHidden/>
              </w:rPr>
              <w:t>3</w:t>
            </w:r>
            <w:r w:rsidR="00B728D9">
              <w:rPr>
                <w:webHidden/>
              </w:rPr>
              <w:fldChar w:fldCharType="end"/>
            </w:r>
          </w:hyperlink>
        </w:p>
        <w:p w14:paraId="3C7FA869" w14:textId="77777777" w:rsidR="00B728D9" w:rsidRDefault="003D136B">
          <w:pPr>
            <w:pStyle w:val="TOC2"/>
            <w:tabs>
              <w:tab w:val="right" w:leader="dot" w:pos="9628"/>
            </w:tabs>
            <w:rPr>
              <w:rFonts w:asciiTheme="minorHAnsi" w:eastAsiaTheme="minorEastAsia" w:hAnsiTheme="minorHAnsi" w:cstheme="minorBidi"/>
              <w:kern w:val="2"/>
              <w:sz w:val="21"/>
              <w:szCs w:val="22"/>
            </w:rPr>
          </w:pPr>
          <w:hyperlink w:anchor="_Toc57396635" w:history="1">
            <w:r w:rsidR="00B728D9" w:rsidRPr="00C0316F">
              <w:rPr>
                <w:rStyle w:val="af1"/>
                <w:rFonts w:hint="eastAsia"/>
              </w:rPr>
              <w:t>实验概览</w:t>
            </w:r>
            <w:r w:rsidR="00B728D9">
              <w:rPr>
                <w:webHidden/>
              </w:rPr>
              <w:tab/>
            </w:r>
            <w:r w:rsidR="00B728D9">
              <w:rPr>
                <w:webHidden/>
              </w:rPr>
              <w:fldChar w:fldCharType="begin"/>
            </w:r>
            <w:r w:rsidR="00B728D9">
              <w:rPr>
                <w:webHidden/>
              </w:rPr>
              <w:instrText xml:space="preserve"> PAGEREF _Toc57396635 \h </w:instrText>
            </w:r>
            <w:r w:rsidR="00B728D9">
              <w:rPr>
                <w:webHidden/>
              </w:rPr>
            </w:r>
            <w:r w:rsidR="00B728D9">
              <w:rPr>
                <w:webHidden/>
              </w:rPr>
              <w:fldChar w:fldCharType="separate"/>
            </w:r>
            <w:r w:rsidR="00B728D9">
              <w:rPr>
                <w:webHidden/>
              </w:rPr>
              <w:t>4</w:t>
            </w:r>
            <w:r w:rsidR="00B728D9">
              <w:rPr>
                <w:webHidden/>
              </w:rPr>
              <w:fldChar w:fldCharType="end"/>
            </w:r>
          </w:hyperlink>
        </w:p>
        <w:p w14:paraId="086C9718" w14:textId="77777777" w:rsidR="00B728D9" w:rsidRDefault="003D136B">
          <w:pPr>
            <w:pStyle w:val="TOC1"/>
            <w:tabs>
              <w:tab w:val="right" w:leader="dot" w:pos="9628"/>
            </w:tabs>
            <w:rPr>
              <w:rFonts w:asciiTheme="minorHAnsi" w:eastAsiaTheme="minorEastAsia" w:hAnsiTheme="minorHAnsi" w:cstheme="minorBidi"/>
              <w:b w:val="0"/>
              <w:bCs w:val="0"/>
              <w:noProof/>
              <w:kern w:val="2"/>
              <w:sz w:val="21"/>
              <w:szCs w:val="22"/>
            </w:rPr>
          </w:pPr>
          <w:hyperlink w:anchor="_Toc57396636" w:history="1">
            <w:r w:rsidR="00B728D9" w:rsidRPr="00C0316F">
              <w:rPr>
                <w:rStyle w:val="af1"/>
                <w:rFonts w:cs="Huawei Sans"/>
                <w:noProof/>
              </w:rPr>
              <w:t>1</w:t>
            </w:r>
            <w:r w:rsidR="00B728D9" w:rsidRPr="00C0316F">
              <w:rPr>
                <w:rStyle w:val="af1"/>
                <w:rFonts w:cs="Huawei Sans" w:hint="eastAsia"/>
                <w:noProof/>
              </w:rPr>
              <w:t xml:space="preserve"> </w:t>
            </w:r>
            <w:r w:rsidR="00B728D9" w:rsidRPr="00C0316F">
              <w:rPr>
                <w:rStyle w:val="af1"/>
                <w:rFonts w:cs="Huawei Sans" w:hint="eastAsia"/>
                <w:noProof/>
              </w:rPr>
              <w:t>金融场景化实验</w:t>
            </w:r>
            <w:r w:rsidR="00B728D9">
              <w:rPr>
                <w:noProof/>
                <w:webHidden/>
              </w:rPr>
              <w:tab/>
            </w:r>
            <w:r w:rsidR="00B728D9">
              <w:rPr>
                <w:noProof/>
                <w:webHidden/>
              </w:rPr>
              <w:fldChar w:fldCharType="begin"/>
            </w:r>
            <w:r w:rsidR="00B728D9">
              <w:rPr>
                <w:noProof/>
                <w:webHidden/>
              </w:rPr>
              <w:instrText xml:space="preserve"> PAGEREF _Toc57396636 \h </w:instrText>
            </w:r>
            <w:r w:rsidR="00B728D9">
              <w:rPr>
                <w:noProof/>
                <w:webHidden/>
              </w:rPr>
            </w:r>
            <w:r w:rsidR="00B728D9">
              <w:rPr>
                <w:noProof/>
                <w:webHidden/>
              </w:rPr>
              <w:fldChar w:fldCharType="separate"/>
            </w:r>
            <w:r w:rsidR="00B728D9">
              <w:rPr>
                <w:noProof/>
                <w:webHidden/>
              </w:rPr>
              <w:t>5</w:t>
            </w:r>
            <w:r w:rsidR="00B728D9">
              <w:rPr>
                <w:noProof/>
                <w:webHidden/>
              </w:rPr>
              <w:fldChar w:fldCharType="end"/>
            </w:r>
          </w:hyperlink>
        </w:p>
        <w:p w14:paraId="48ED2A1E" w14:textId="77777777" w:rsidR="00B728D9" w:rsidRDefault="003D136B">
          <w:pPr>
            <w:pStyle w:val="TOC2"/>
            <w:tabs>
              <w:tab w:val="right" w:leader="dot" w:pos="9628"/>
            </w:tabs>
            <w:rPr>
              <w:rFonts w:asciiTheme="minorHAnsi" w:eastAsiaTheme="minorEastAsia" w:hAnsiTheme="minorHAnsi" w:cstheme="minorBidi"/>
              <w:kern w:val="2"/>
              <w:sz w:val="21"/>
              <w:szCs w:val="22"/>
            </w:rPr>
          </w:pPr>
          <w:hyperlink w:anchor="_Toc57396637" w:history="1">
            <w:r w:rsidR="00B728D9" w:rsidRPr="00C0316F">
              <w:rPr>
                <w:rStyle w:val="af1"/>
                <w:rFonts w:cs="Huawei Sans"/>
                <w:snapToGrid w:val="0"/>
              </w:rPr>
              <w:t>1.1</w:t>
            </w:r>
            <w:r w:rsidR="00B728D9" w:rsidRPr="00C0316F">
              <w:rPr>
                <w:rStyle w:val="af1"/>
                <w:rFonts w:cs="Huawei Sans" w:hint="eastAsia"/>
              </w:rPr>
              <w:t xml:space="preserve"> </w:t>
            </w:r>
            <w:r w:rsidR="00B728D9" w:rsidRPr="00C0316F">
              <w:rPr>
                <w:rStyle w:val="af1"/>
                <w:rFonts w:cs="Huawei Sans" w:hint="eastAsia"/>
              </w:rPr>
              <w:t>金融数据模型</w:t>
            </w:r>
            <w:r w:rsidR="00B728D9">
              <w:rPr>
                <w:webHidden/>
              </w:rPr>
              <w:tab/>
            </w:r>
            <w:r w:rsidR="00B728D9">
              <w:rPr>
                <w:webHidden/>
              </w:rPr>
              <w:fldChar w:fldCharType="begin"/>
            </w:r>
            <w:r w:rsidR="00B728D9">
              <w:rPr>
                <w:webHidden/>
              </w:rPr>
              <w:instrText xml:space="preserve"> PAGEREF _Toc57396637 \h </w:instrText>
            </w:r>
            <w:r w:rsidR="00B728D9">
              <w:rPr>
                <w:webHidden/>
              </w:rPr>
            </w:r>
            <w:r w:rsidR="00B728D9">
              <w:rPr>
                <w:webHidden/>
              </w:rPr>
              <w:fldChar w:fldCharType="separate"/>
            </w:r>
            <w:r w:rsidR="00B728D9">
              <w:rPr>
                <w:webHidden/>
              </w:rPr>
              <w:t>5</w:t>
            </w:r>
            <w:r w:rsidR="00B728D9">
              <w:rPr>
                <w:webHidden/>
              </w:rPr>
              <w:fldChar w:fldCharType="end"/>
            </w:r>
          </w:hyperlink>
        </w:p>
        <w:p w14:paraId="4D7595CB" w14:textId="77777777" w:rsidR="00B728D9" w:rsidRDefault="003D136B">
          <w:pPr>
            <w:pStyle w:val="TOC3"/>
            <w:tabs>
              <w:tab w:val="right" w:leader="dot" w:pos="9628"/>
            </w:tabs>
            <w:rPr>
              <w:rFonts w:asciiTheme="minorHAnsi" w:eastAsiaTheme="minorEastAsia" w:hAnsiTheme="minorHAnsi" w:cstheme="minorBidi"/>
              <w:kern w:val="2"/>
              <w:sz w:val="21"/>
              <w:szCs w:val="22"/>
            </w:rPr>
          </w:pPr>
          <w:hyperlink w:anchor="_Toc57396638" w:history="1">
            <w:r w:rsidR="00B728D9" w:rsidRPr="00C0316F">
              <w:rPr>
                <w:rStyle w:val="af1"/>
                <w:rFonts w:cs="Huawei Sans"/>
                <w:bCs/>
                <w:snapToGrid w:val="0"/>
              </w:rPr>
              <w:t>1.1.1</w:t>
            </w:r>
            <w:r w:rsidR="00B728D9" w:rsidRPr="00C0316F">
              <w:rPr>
                <w:rStyle w:val="af1"/>
              </w:rPr>
              <w:t xml:space="preserve"> </w:t>
            </w:r>
            <w:r w:rsidR="00B728D9" w:rsidRPr="00C0316F">
              <w:rPr>
                <w:rStyle w:val="af1"/>
                <w:rFonts w:cs="Huawei Sans"/>
              </w:rPr>
              <w:t>E-R</w:t>
            </w:r>
            <w:r w:rsidR="00B728D9" w:rsidRPr="00C0316F">
              <w:rPr>
                <w:rStyle w:val="af1"/>
                <w:rFonts w:cs="Huawei Sans" w:hint="eastAsia"/>
              </w:rPr>
              <w:t>图</w:t>
            </w:r>
            <w:r w:rsidR="00B728D9">
              <w:rPr>
                <w:webHidden/>
              </w:rPr>
              <w:tab/>
            </w:r>
            <w:r w:rsidR="00B728D9">
              <w:rPr>
                <w:webHidden/>
              </w:rPr>
              <w:fldChar w:fldCharType="begin"/>
            </w:r>
            <w:r w:rsidR="00B728D9">
              <w:rPr>
                <w:webHidden/>
              </w:rPr>
              <w:instrText xml:space="preserve"> PAGEREF _Toc57396638 \h </w:instrText>
            </w:r>
            <w:r w:rsidR="00B728D9">
              <w:rPr>
                <w:webHidden/>
              </w:rPr>
            </w:r>
            <w:r w:rsidR="00B728D9">
              <w:rPr>
                <w:webHidden/>
              </w:rPr>
              <w:fldChar w:fldCharType="separate"/>
            </w:r>
            <w:r w:rsidR="00B728D9">
              <w:rPr>
                <w:webHidden/>
              </w:rPr>
              <w:t>5</w:t>
            </w:r>
            <w:r w:rsidR="00B728D9">
              <w:rPr>
                <w:webHidden/>
              </w:rPr>
              <w:fldChar w:fldCharType="end"/>
            </w:r>
          </w:hyperlink>
        </w:p>
        <w:p w14:paraId="33005EDE" w14:textId="77777777" w:rsidR="00B728D9" w:rsidRDefault="003D136B">
          <w:pPr>
            <w:pStyle w:val="TOC3"/>
            <w:tabs>
              <w:tab w:val="right" w:leader="dot" w:pos="9628"/>
            </w:tabs>
            <w:rPr>
              <w:rFonts w:asciiTheme="minorHAnsi" w:eastAsiaTheme="minorEastAsia" w:hAnsiTheme="minorHAnsi" w:cstheme="minorBidi"/>
              <w:kern w:val="2"/>
              <w:sz w:val="21"/>
              <w:szCs w:val="22"/>
            </w:rPr>
          </w:pPr>
          <w:hyperlink w:anchor="_Toc57396639" w:history="1">
            <w:r w:rsidR="00B728D9" w:rsidRPr="00C0316F">
              <w:rPr>
                <w:rStyle w:val="af1"/>
                <w:rFonts w:cs="Huawei Sans"/>
                <w:bCs/>
                <w:snapToGrid w:val="0"/>
              </w:rPr>
              <w:t>1.1.2</w:t>
            </w:r>
            <w:r w:rsidR="00B728D9" w:rsidRPr="00C0316F">
              <w:rPr>
                <w:rStyle w:val="af1"/>
                <w:rFonts w:cs="Huawei Sans" w:hint="eastAsia"/>
              </w:rPr>
              <w:t xml:space="preserve"> </w:t>
            </w:r>
            <w:r w:rsidR="00B728D9" w:rsidRPr="00C0316F">
              <w:rPr>
                <w:rStyle w:val="af1"/>
                <w:rFonts w:cs="Huawei Sans" w:hint="eastAsia"/>
              </w:rPr>
              <w:t>关系模式</w:t>
            </w:r>
            <w:r w:rsidR="00B728D9">
              <w:rPr>
                <w:webHidden/>
              </w:rPr>
              <w:tab/>
            </w:r>
            <w:r w:rsidR="00B728D9">
              <w:rPr>
                <w:webHidden/>
              </w:rPr>
              <w:fldChar w:fldCharType="begin"/>
            </w:r>
            <w:r w:rsidR="00B728D9">
              <w:rPr>
                <w:webHidden/>
              </w:rPr>
              <w:instrText xml:space="preserve"> PAGEREF _Toc57396639 \h </w:instrText>
            </w:r>
            <w:r w:rsidR="00B728D9">
              <w:rPr>
                <w:webHidden/>
              </w:rPr>
            </w:r>
            <w:r w:rsidR="00B728D9">
              <w:rPr>
                <w:webHidden/>
              </w:rPr>
              <w:fldChar w:fldCharType="separate"/>
            </w:r>
            <w:r w:rsidR="00B728D9">
              <w:rPr>
                <w:webHidden/>
              </w:rPr>
              <w:t>6</w:t>
            </w:r>
            <w:r w:rsidR="00B728D9">
              <w:rPr>
                <w:webHidden/>
              </w:rPr>
              <w:fldChar w:fldCharType="end"/>
            </w:r>
          </w:hyperlink>
        </w:p>
        <w:p w14:paraId="3044477C" w14:textId="77777777" w:rsidR="00B728D9" w:rsidRDefault="003D136B">
          <w:pPr>
            <w:pStyle w:val="TOC3"/>
            <w:tabs>
              <w:tab w:val="right" w:leader="dot" w:pos="9628"/>
            </w:tabs>
            <w:rPr>
              <w:rFonts w:asciiTheme="minorHAnsi" w:eastAsiaTheme="minorEastAsia" w:hAnsiTheme="minorHAnsi" w:cstheme="minorBidi"/>
              <w:kern w:val="2"/>
              <w:sz w:val="21"/>
              <w:szCs w:val="22"/>
            </w:rPr>
          </w:pPr>
          <w:hyperlink w:anchor="_Toc57396640" w:history="1">
            <w:r w:rsidR="00B728D9" w:rsidRPr="00C0316F">
              <w:rPr>
                <w:rStyle w:val="af1"/>
                <w:rFonts w:cs="Huawei Sans"/>
                <w:bCs/>
                <w:snapToGrid w:val="0"/>
              </w:rPr>
              <w:t>1.1.3</w:t>
            </w:r>
            <w:r w:rsidR="00B728D9" w:rsidRPr="00C0316F">
              <w:rPr>
                <w:rStyle w:val="af1"/>
                <w:rFonts w:hint="eastAsia"/>
              </w:rPr>
              <w:t xml:space="preserve"> </w:t>
            </w:r>
            <w:r w:rsidR="00B728D9" w:rsidRPr="00C0316F">
              <w:rPr>
                <w:rStyle w:val="af1"/>
                <w:rFonts w:hint="eastAsia"/>
              </w:rPr>
              <w:t>物理模型</w:t>
            </w:r>
            <w:r w:rsidR="00B728D9">
              <w:rPr>
                <w:webHidden/>
              </w:rPr>
              <w:tab/>
            </w:r>
            <w:r w:rsidR="00B728D9">
              <w:rPr>
                <w:webHidden/>
              </w:rPr>
              <w:fldChar w:fldCharType="begin"/>
            </w:r>
            <w:r w:rsidR="00B728D9">
              <w:rPr>
                <w:webHidden/>
              </w:rPr>
              <w:instrText xml:space="preserve"> PAGEREF _Toc57396640 \h </w:instrText>
            </w:r>
            <w:r w:rsidR="00B728D9">
              <w:rPr>
                <w:webHidden/>
              </w:rPr>
            </w:r>
            <w:r w:rsidR="00B728D9">
              <w:rPr>
                <w:webHidden/>
              </w:rPr>
              <w:fldChar w:fldCharType="separate"/>
            </w:r>
            <w:r w:rsidR="00B728D9">
              <w:rPr>
                <w:webHidden/>
              </w:rPr>
              <w:t>7</w:t>
            </w:r>
            <w:r w:rsidR="00B728D9">
              <w:rPr>
                <w:webHidden/>
              </w:rPr>
              <w:fldChar w:fldCharType="end"/>
            </w:r>
          </w:hyperlink>
        </w:p>
        <w:p w14:paraId="46773BE9" w14:textId="77777777" w:rsidR="00B728D9" w:rsidRDefault="003D136B">
          <w:pPr>
            <w:pStyle w:val="TOC3"/>
            <w:tabs>
              <w:tab w:val="right" w:leader="dot" w:pos="9628"/>
            </w:tabs>
            <w:rPr>
              <w:rFonts w:asciiTheme="minorHAnsi" w:eastAsiaTheme="minorEastAsia" w:hAnsiTheme="minorHAnsi" w:cstheme="minorBidi"/>
              <w:kern w:val="2"/>
              <w:sz w:val="21"/>
              <w:szCs w:val="22"/>
            </w:rPr>
          </w:pPr>
          <w:hyperlink w:anchor="_Toc57396641" w:history="1">
            <w:r w:rsidR="00B728D9" w:rsidRPr="00C0316F">
              <w:rPr>
                <w:rStyle w:val="af1"/>
                <w:rFonts w:cs="Huawei Sans"/>
                <w:bCs/>
                <w:snapToGrid w:val="0"/>
              </w:rPr>
              <w:t>1.1.4</w:t>
            </w:r>
            <w:r w:rsidR="00B728D9" w:rsidRPr="00C0316F">
              <w:rPr>
                <w:rStyle w:val="af1"/>
                <w:rFonts w:cs="Huawei Sans" w:hint="eastAsia"/>
              </w:rPr>
              <w:t xml:space="preserve"> </w:t>
            </w:r>
            <w:r w:rsidR="00B728D9" w:rsidRPr="00C0316F">
              <w:rPr>
                <w:rStyle w:val="af1"/>
                <w:rFonts w:cs="Huawei Sans" w:hint="eastAsia"/>
              </w:rPr>
              <w:t>创建数据表</w:t>
            </w:r>
            <w:r w:rsidR="00B728D9">
              <w:rPr>
                <w:webHidden/>
              </w:rPr>
              <w:tab/>
            </w:r>
            <w:r w:rsidR="00B728D9">
              <w:rPr>
                <w:webHidden/>
              </w:rPr>
              <w:fldChar w:fldCharType="begin"/>
            </w:r>
            <w:r w:rsidR="00B728D9">
              <w:rPr>
                <w:webHidden/>
              </w:rPr>
              <w:instrText xml:space="preserve"> PAGEREF _Toc57396641 \h </w:instrText>
            </w:r>
            <w:r w:rsidR="00B728D9">
              <w:rPr>
                <w:webHidden/>
              </w:rPr>
            </w:r>
            <w:r w:rsidR="00B728D9">
              <w:rPr>
                <w:webHidden/>
              </w:rPr>
              <w:fldChar w:fldCharType="separate"/>
            </w:r>
            <w:r w:rsidR="00B728D9">
              <w:rPr>
                <w:webHidden/>
              </w:rPr>
              <w:t>10</w:t>
            </w:r>
            <w:r w:rsidR="00B728D9">
              <w:rPr>
                <w:webHidden/>
              </w:rPr>
              <w:fldChar w:fldCharType="end"/>
            </w:r>
          </w:hyperlink>
        </w:p>
        <w:p w14:paraId="674227A5" w14:textId="77777777" w:rsidR="00B728D9" w:rsidRDefault="003D136B">
          <w:pPr>
            <w:pStyle w:val="TOC3"/>
            <w:tabs>
              <w:tab w:val="right" w:leader="dot" w:pos="9628"/>
            </w:tabs>
            <w:rPr>
              <w:rFonts w:asciiTheme="minorHAnsi" w:eastAsiaTheme="minorEastAsia" w:hAnsiTheme="minorHAnsi" w:cstheme="minorBidi"/>
              <w:kern w:val="2"/>
              <w:sz w:val="21"/>
              <w:szCs w:val="22"/>
            </w:rPr>
          </w:pPr>
          <w:hyperlink w:anchor="_Toc57396642" w:history="1">
            <w:r w:rsidR="00B728D9" w:rsidRPr="00C0316F">
              <w:rPr>
                <w:rStyle w:val="af1"/>
                <w:rFonts w:cs="Huawei Sans"/>
                <w:bCs/>
                <w:snapToGrid w:val="0"/>
              </w:rPr>
              <w:t>1.1.5</w:t>
            </w:r>
            <w:r w:rsidR="00B728D9" w:rsidRPr="00C0316F">
              <w:rPr>
                <w:rStyle w:val="af1"/>
                <w:rFonts w:cs="Huawei Sans" w:hint="eastAsia"/>
              </w:rPr>
              <w:t xml:space="preserve"> </w:t>
            </w:r>
            <w:r w:rsidR="00B728D9" w:rsidRPr="00C0316F">
              <w:rPr>
                <w:rStyle w:val="af1"/>
                <w:rFonts w:cs="Huawei Sans" w:hint="eastAsia"/>
              </w:rPr>
              <w:t>插入表数据</w:t>
            </w:r>
            <w:r w:rsidR="00B728D9">
              <w:rPr>
                <w:webHidden/>
              </w:rPr>
              <w:tab/>
            </w:r>
            <w:r w:rsidR="00B728D9">
              <w:rPr>
                <w:webHidden/>
              </w:rPr>
              <w:fldChar w:fldCharType="begin"/>
            </w:r>
            <w:r w:rsidR="00B728D9">
              <w:rPr>
                <w:webHidden/>
              </w:rPr>
              <w:instrText xml:space="preserve"> PAGEREF _Toc57396642 \h </w:instrText>
            </w:r>
            <w:r w:rsidR="00B728D9">
              <w:rPr>
                <w:webHidden/>
              </w:rPr>
            </w:r>
            <w:r w:rsidR="00B728D9">
              <w:rPr>
                <w:webHidden/>
              </w:rPr>
              <w:fldChar w:fldCharType="separate"/>
            </w:r>
            <w:r w:rsidR="00B728D9">
              <w:rPr>
                <w:webHidden/>
              </w:rPr>
              <w:t>12</w:t>
            </w:r>
            <w:r w:rsidR="00B728D9">
              <w:rPr>
                <w:webHidden/>
              </w:rPr>
              <w:fldChar w:fldCharType="end"/>
            </w:r>
          </w:hyperlink>
        </w:p>
        <w:p w14:paraId="6FF7C226" w14:textId="77777777" w:rsidR="00B728D9" w:rsidRDefault="003D136B">
          <w:pPr>
            <w:pStyle w:val="TOC3"/>
            <w:tabs>
              <w:tab w:val="right" w:leader="dot" w:pos="9628"/>
            </w:tabs>
            <w:rPr>
              <w:rFonts w:asciiTheme="minorHAnsi" w:eastAsiaTheme="minorEastAsia" w:hAnsiTheme="minorHAnsi" w:cstheme="minorBidi"/>
              <w:kern w:val="2"/>
              <w:sz w:val="21"/>
              <w:szCs w:val="22"/>
            </w:rPr>
          </w:pPr>
          <w:hyperlink w:anchor="_Toc57396643" w:history="1">
            <w:r w:rsidR="00B728D9" w:rsidRPr="00C0316F">
              <w:rPr>
                <w:rStyle w:val="af1"/>
                <w:rFonts w:cs="Huawei Sans"/>
                <w:bCs/>
                <w:snapToGrid w:val="0"/>
              </w:rPr>
              <w:t>1.1.6</w:t>
            </w:r>
            <w:r w:rsidR="00B728D9" w:rsidRPr="00C0316F">
              <w:rPr>
                <w:rStyle w:val="af1"/>
                <w:rFonts w:cs="Huawei Sans" w:hint="eastAsia"/>
              </w:rPr>
              <w:t xml:space="preserve"> </w:t>
            </w:r>
            <w:r w:rsidR="00B728D9" w:rsidRPr="00C0316F">
              <w:rPr>
                <w:rStyle w:val="af1"/>
                <w:rFonts w:cs="Huawei Sans" w:hint="eastAsia"/>
              </w:rPr>
              <w:t>手工插入一条数据</w:t>
            </w:r>
            <w:r w:rsidR="00B728D9">
              <w:rPr>
                <w:webHidden/>
              </w:rPr>
              <w:tab/>
            </w:r>
            <w:r w:rsidR="00B728D9">
              <w:rPr>
                <w:webHidden/>
              </w:rPr>
              <w:fldChar w:fldCharType="begin"/>
            </w:r>
            <w:r w:rsidR="00B728D9">
              <w:rPr>
                <w:webHidden/>
              </w:rPr>
              <w:instrText xml:space="preserve"> PAGEREF _Toc57396643 \h </w:instrText>
            </w:r>
            <w:r w:rsidR="00B728D9">
              <w:rPr>
                <w:webHidden/>
              </w:rPr>
            </w:r>
            <w:r w:rsidR="00B728D9">
              <w:rPr>
                <w:webHidden/>
              </w:rPr>
              <w:fldChar w:fldCharType="separate"/>
            </w:r>
            <w:r w:rsidR="00B728D9">
              <w:rPr>
                <w:webHidden/>
              </w:rPr>
              <w:t>16</w:t>
            </w:r>
            <w:r w:rsidR="00B728D9">
              <w:rPr>
                <w:webHidden/>
              </w:rPr>
              <w:fldChar w:fldCharType="end"/>
            </w:r>
          </w:hyperlink>
        </w:p>
        <w:p w14:paraId="0EE02A83" w14:textId="77777777" w:rsidR="00B728D9" w:rsidRDefault="003D136B">
          <w:pPr>
            <w:pStyle w:val="TOC3"/>
            <w:tabs>
              <w:tab w:val="right" w:leader="dot" w:pos="9628"/>
            </w:tabs>
            <w:rPr>
              <w:rFonts w:asciiTheme="minorHAnsi" w:eastAsiaTheme="minorEastAsia" w:hAnsiTheme="minorHAnsi" w:cstheme="minorBidi"/>
              <w:kern w:val="2"/>
              <w:sz w:val="21"/>
              <w:szCs w:val="22"/>
            </w:rPr>
          </w:pPr>
          <w:hyperlink w:anchor="_Toc57396644" w:history="1">
            <w:r w:rsidR="00B728D9" w:rsidRPr="00C0316F">
              <w:rPr>
                <w:rStyle w:val="af1"/>
                <w:rFonts w:cs="Huawei Sans"/>
                <w:bCs/>
                <w:snapToGrid w:val="0"/>
              </w:rPr>
              <w:t>1.1.7</w:t>
            </w:r>
            <w:r w:rsidR="00B728D9" w:rsidRPr="00C0316F">
              <w:rPr>
                <w:rStyle w:val="af1"/>
                <w:rFonts w:cs="Huawei Sans" w:hint="eastAsia"/>
              </w:rPr>
              <w:t xml:space="preserve"> </w:t>
            </w:r>
            <w:r w:rsidR="00B728D9" w:rsidRPr="00C0316F">
              <w:rPr>
                <w:rStyle w:val="af1"/>
                <w:rFonts w:cs="Huawei Sans" w:hint="eastAsia"/>
              </w:rPr>
              <w:t>添加约束</w:t>
            </w:r>
            <w:r w:rsidR="00B728D9">
              <w:rPr>
                <w:webHidden/>
              </w:rPr>
              <w:tab/>
            </w:r>
            <w:r w:rsidR="00B728D9">
              <w:rPr>
                <w:webHidden/>
              </w:rPr>
              <w:fldChar w:fldCharType="begin"/>
            </w:r>
            <w:r w:rsidR="00B728D9">
              <w:rPr>
                <w:webHidden/>
              </w:rPr>
              <w:instrText xml:space="preserve"> PAGEREF _Toc57396644 \h </w:instrText>
            </w:r>
            <w:r w:rsidR="00B728D9">
              <w:rPr>
                <w:webHidden/>
              </w:rPr>
            </w:r>
            <w:r w:rsidR="00B728D9">
              <w:rPr>
                <w:webHidden/>
              </w:rPr>
              <w:fldChar w:fldCharType="separate"/>
            </w:r>
            <w:r w:rsidR="00B728D9">
              <w:rPr>
                <w:webHidden/>
              </w:rPr>
              <w:t>17</w:t>
            </w:r>
            <w:r w:rsidR="00B728D9">
              <w:rPr>
                <w:webHidden/>
              </w:rPr>
              <w:fldChar w:fldCharType="end"/>
            </w:r>
          </w:hyperlink>
        </w:p>
        <w:p w14:paraId="48CB9D0F" w14:textId="77777777" w:rsidR="00B728D9" w:rsidRDefault="003D136B">
          <w:pPr>
            <w:pStyle w:val="TOC3"/>
            <w:tabs>
              <w:tab w:val="right" w:leader="dot" w:pos="9628"/>
            </w:tabs>
            <w:rPr>
              <w:rFonts w:asciiTheme="minorHAnsi" w:eastAsiaTheme="minorEastAsia" w:hAnsiTheme="minorHAnsi" w:cstheme="minorBidi"/>
              <w:kern w:val="2"/>
              <w:sz w:val="21"/>
              <w:szCs w:val="22"/>
            </w:rPr>
          </w:pPr>
          <w:hyperlink w:anchor="_Toc57396645" w:history="1">
            <w:r w:rsidR="00B728D9" w:rsidRPr="00C0316F">
              <w:rPr>
                <w:rStyle w:val="af1"/>
                <w:rFonts w:cs="Huawei Sans"/>
                <w:bCs/>
                <w:snapToGrid w:val="0"/>
              </w:rPr>
              <w:t>1.1.8</w:t>
            </w:r>
            <w:r w:rsidR="00B728D9" w:rsidRPr="00C0316F">
              <w:rPr>
                <w:rStyle w:val="af1"/>
                <w:rFonts w:cs="Huawei Sans" w:hint="eastAsia"/>
              </w:rPr>
              <w:t xml:space="preserve"> </w:t>
            </w:r>
            <w:r w:rsidR="00B728D9" w:rsidRPr="00C0316F">
              <w:rPr>
                <w:rStyle w:val="af1"/>
                <w:rFonts w:cs="Huawei Sans" w:hint="eastAsia"/>
              </w:rPr>
              <w:t>查询数据</w:t>
            </w:r>
            <w:r w:rsidR="00B728D9">
              <w:rPr>
                <w:webHidden/>
              </w:rPr>
              <w:tab/>
            </w:r>
            <w:r w:rsidR="00B728D9">
              <w:rPr>
                <w:webHidden/>
              </w:rPr>
              <w:fldChar w:fldCharType="begin"/>
            </w:r>
            <w:r w:rsidR="00B728D9">
              <w:rPr>
                <w:webHidden/>
              </w:rPr>
              <w:instrText xml:space="preserve"> PAGEREF _Toc57396645 \h </w:instrText>
            </w:r>
            <w:r w:rsidR="00B728D9">
              <w:rPr>
                <w:webHidden/>
              </w:rPr>
            </w:r>
            <w:r w:rsidR="00B728D9">
              <w:rPr>
                <w:webHidden/>
              </w:rPr>
              <w:fldChar w:fldCharType="separate"/>
            </w:r>
            <w:r w:rsidR="00B728D9">
              <w:rPr>
                <w:webHidden/>
              </w:rPr>
              <w:t>17</w:t>
            </w:r>
            <w:r w:rsidR="00B728D9">
              <w:rPr>
                <w:webHidden/>
              </w:rPr>
              <w:fldChar w:fldCharType="end"/>
            </w:r>
          </w:hyperlink>
        </w:p>
        <w:p w14:paraId="46552E80" w14:textId="77777777" w:rsidR="00B728D9" w:rsidRDefault="003D136B">
          <w:pPr>
            <w:pStyle w:val="TOC3"/>
            <w:tabs>
              <w:tab w:val="right" w:leader="dot" w:pos="9628"/>
            </w:tabs>
            <w:rPr>
              <w:rFonts w:asciiTheme="minorHAnsi" w:eastAsiaTheme="minorEastAsia" w:hAnsiTheme="minorHAnsi" w:cstheme="minorBidi"/>
              <w:kern w:val="2"/>
              <w:sz w:val="21"/>
              <w:szCs w:val="22"/>
            </w:rPr>
          </w:pPr>
          <w:hyperlink w:anchor="_Toc57396646" w:history="1">
            <w:r w:rsidR="00B728D9" w:rsidRPr="00C0316F">
              <w:rPr>
                <w:rStyle w:val="af1"/>
                <w:rFonts w:cs="Huawei Sans"/>
                <w:bCs/>
                <w:snapToGrid w:val="0"/>
              </w:rPr>
              <w:t>1.1.9</w:t>
            </w:r>
            <w:r w:rsidR="00B728D9" w:rsidRPr="00C0316F">
              <w:rPr>
                <w:rStyle w:val="af1"/>
                <w:rFonts w:cs="Huawei Sans" w:hint="eastAsia"/>
              </w:rPr>
              <w:t xml:space="preserve"> </w:t>
            </w:r>
            <w:r w:rsidR="00B728D9" w:rsidRPr="00C0316F">
              <w:rPr>
                <w:rStyle w:val="af1"/>
                <w:rFonts w:cs="Huawei Sans" w:hint="eastAsia"/>
              </w:rPr>
              <w:t>视图</w:t>
            </w:r>
            <w:r w:rsidR="00B728D9">
              <w:rPr>
                <w:webHidden/>
              </w:rPr>
              <w:tab/>
            </w:r>
            <w:r w:rsidR="00B728D9">
              <w:rPr>
                <w:webHidden/>
              </w:rPr>
              <w:fldChar w:fldCharType="begin"/>
            </w:r>
            <w:r w:rsidR="00B728D9">
              <w:rPr>
                <w:webHidden/>
              </w:rPr>
              <w:instrText xml:space="preserve"> PAGEREF _Toc57396646 \h </w:instrText>
            </w:r>
            <w:r w:rsidR="00B728D9">
              <w:rPr>
                <w:webHidden/>
              </w:rPr>
            </w:r>
            <w:r w:rsidR="00B728D9">
              <w:rPr>
                <w:webHidden/>
              </w:rPr>
              <w:fldChar w:fldCharType="separate"/>
            </w:r>
            <w:r w:rsidR="00B728D9">
              <w:rPr>
                <w:webHidden/>
              </w:rPr>
              <w:t>22</w:t>
            </w:r>
            <w:r w:rsidR="00B728D9">
              <w:rPr>
                <w:webHidden/>
              </w:rPr>
              <w:fldChar w:fldCharType="end"/>
            </w:r>
          </w:hyperlink>
        </w:p>
        <w:p w14:paraId="4CE5CD79" w14:textId="77777777" w:rsidR="00B728D9" w:rsidRDefault="003D136B">
          <w:pPr>
            <w:pStyle w:val="TOC3"/>
            <w:tabs>
              <w:tab w:val="right" w:leader="dot" w:pos="9628"/>
            </w:tabs>
            <w:rPr>
              <w:rFonts w:asciiTheme="minorHAnsi" w:eastAsiaTheme="minorEastAsia" w:hAnsiTheme="minorHAnsi" w:cstheme="minorBidi"/>
              <w:kern w:val="2"/>
              <w:sz w:val="21"/>
              <w:szCs w:val="22"/>
            </w:rPr>
          </w:pPr>
          <w:hyperlink w:anchor="_Toc57396647" w:history="1">
            <w:r w:rsidR="00B728D9" w:rsidRPr="00C0316F">
              <w:rPr>
                <w:rStyle w:val="af1"/>
                <w:rFonts w:cs="Huawei Sans"/>
                <w:bCs/>
                <w:snapToGrid w:val="0"/>
              </w:rPr>
              <w:t>1.1.10</w:t>
            </w:r>
            <w:r w:rsidR="00B728D9" w:rsidRPr="00C0316F">
              <w:rPr>
                <w:rStyle w:val="af1"/>
                <w:rFonts w:cs="Huawei Sans" w:hint="eastAsia"/>
              </w:rPr>
              <w:t xml:space="preserve"> </w:t>
            </w:r>
            <w:r w:rsidR="00B728D9" w:rsidRPr="00C0316F">
              <w:rPr>
                <w:rStyle w:val="af1"/>
                <w:rFonts w:cs="Huawei Sans" w:hint="eastAsia"/>
              </w:rPr>
              <w:t>索引</w:t>
            </w:r>
            <w:r w:rsidR="00B728D9">
              <w:rPr>
                <w:webHidden/>
              </w:rPr>
              <w:tab/>
            </w:r>
            <w:r w:rsidR="00B728D9">
              <w:rPr>
                <w:webHidden/>
              </w:rPr>
              <w:fldChar w:fldCharType="begin"/>
            </w:r>
            <w:r w:rsidR="00B728D9">
              <w:rPr>
                <w:webHidden/>
              </w:rPr>
              <w:instrText xml:space="preserve"> PAGEREF _Toc57396647 \h </w:instrText>
            </w:r>
            <w:r w:rsidR="00B728D9">
              <w:rPr>
                <w:webHidden/>
              </w:rPr>
            </w:r>
            <w:r w:rsidR="00B728D9">
              <w:rPr>
                <w:webHidden/>
              </w:rPr>
              <w:fldChar w:fldCharType="separate"/>
            </w:r>
            <w:r w:rsidR="00B728D9">
              <w:rPr>
                <w:webHidden/>
              </w:rPr>
              <w:t>24</w:t>
            </w:r>
            <w:r w:rsidR="00B728D9">
              <w:rPr>
                <w:webHidden/>
              </w:rPr>
              <w:fldChar w:fldCharType="end"/>
            </w:r>
          </w:hyperlink>
        </w:p>
        <w:p w14:paraId="27088728" w14:textId="77777777" w:rsidR="00B728D9" w:rsidRDefault="003D136B">
          <w:pPr>
            <w:pStyle w:val="TOC3"/>
            <w:tabs>
              <w:tab w:val="right" w:leader="dot" w:pos="9628"/>
            </w:tabs>
            <w:rPr>
              <w:rFonts w:asciiTheme="minorHAnsi" w:eastAsiaTheme="minorEastAsia" w:hAnsiTheme="minorHAnsi" w:cstheme="minorBidi"/>
              <w:kern w:val="2"/>
              <w:sz w:val="21"/>
              <w:szCs w:val="22"/>
            </w:rPr>
          </w:pPr>
          <w:hyperlink w:anchor="_Toc57396648" w:history="1">
            <w:r w:rsidR="00B728D9" w:rsidRPr="00C0316F">
              <w:rPr>
                <w:rStyle w:val="af1"/>
                <w:rFonts w:cs="Huawei Sans"/>
                <w:bCs/>
                <w:snapToGrid w:val="0"/>
              </w:rPr>
              <w:t>1.1.11</w:t>
            </w:r>
            <w:r w:rsidR="00B728D9" w:rsidRPr="00C0316F">
              <w:rPr>
                <w:rStyle w:val="af1"/>
                <w:rFonts w:cs="Huawei Sans" w:hint="eastAsia"/>
              </w:rPr>
              <w:t xml:space="preserve"> </w:t>
            </w:r>
            <w:r w:rsidR="00B728D9" w:rsidRPr="00C0316F">
              <w:rPr>
                <w:rStyle w:val="af1"/>
                <w:rFonts w:cs="Huawei Sans" w:hint="eastAsia"/>
              </w:rPr>
              <w:t>数据的修改和删除</w:t>
            </w:r>
            <w:r w:rsidR="00B728D9">
              <w:rPr>
                <w:webHidden/>
              </w:rPr>
              <w:tab/>
            </w:r>
            <w:r w:rsidR="00B728D9">
              <w:rPr>
                <w:webHidden/>
              </w:rPr>
              <w:fldChar w:fldCharType="begin"/>
            </w:r>
            <w:r w:rsidR="00B728D9">
              <w:rPr>
                <w:webHidden/>
              </w:rPr>
              <w:instrText xml:space="preserve"> PAGEREF _Toc57396648 \h </w:instrText>
            </w:r>
            <w:r w:rsidR="00B728D9">
              <w:rPr>
                <w:webHidden/>
              </w:rPr>
            </w:r>
            <w:r w:rsidR="00B728D9">
              <w:rPr>
                <w:webHidden/>
              </w:rPr>
              <w:fldChar w:fldCharType="separate"/>
            </w:r>
            <w:r w:rsidR="00B728D9">
              <w:rPr>
                <w:webHidden/>
              </w:rPr>
              <w:t>24</w:t>
            </w:r>
            <w:r w:rsidR="00B728D9">
              <w:rPr>
                <w:webHidden/>
              </w:rPr>
              <w:fldChar w:fldCharType="end"/>
            </w:r>
          </w:hyperlink>
        </w:p>
        <w:p w14:paraId="0D35C81A" w14:textId="77777777" w:rsidR="00B728D9" w:rsidRDefault="003D136B">
          <w:pPr>
            <w:pStyle w:val="TOC3"/>
            <w:tabs>
              <w:tab w:val="right" w:leader="dot" w:pos="9628"/>
            </w:tabs>
            <w:rPr>
              <w:rFonts w:asciiTheme="minorHAnsi" w:eastAsiaTheme="minorEastAsia" w:hAnsiTheme="minorHAnsi" w:cstheme="minorBidi"/>
              <w:kern w:val="2"/>
              <w:sz w:val="21"/>
              <w:szCs w:val="22"/>
            </w:rPr>
          </w:pPr>
          <w:hyperlink w:anchor="_Toc57396649" w:history="1">
            <w:r w:rsidR="00B728D9" w:rsidRPr="00C0316F">
              <w:rPr>
                <w:rStyle w:val="af1"/>
                <w:rFonts w:cs="Huawei Sans"/>
                <w:bCs/>
                <w:snapToGrid w:val="0"/>
              </w:rPr>
              <w:t>1.1.12</w:t>
            </w:r>
            <w:r w:rsidR="00B728D9" w:rsidRPr="00C0316F">
              <w:rPr>
                <w:rStyle w:val="af1"/>
                <w:rFonts w:cs="Huawei Sans" w:hint="eastAsia"/>
              </w:rPr>
              <w:t xml:space="preserve"> </w:t>
            </w:r>
            <w:r w:rsidR="00B728D9" w:rsidRPr="00C0316F">
              <w:rPr>
                <w:rStyle w:val="af1"/>
                <w:rFonts w:cs="Huawei Sans" w:hint="eastAsia"/>
              </w:rPr>
              <w:t>新用户的创建和授权</w:t>
            </w:r>
            <w:r w:rsidR="00B728D9">
              <w:rPr>
                <w:webHidden/>
              </w:rPr>
              <w:tab/>
            </w:r>
            <w:r w:rsidR="00B728D9">
              <w:rPr>
                <w:webHidden/>
              </w:rPr>
              <w:fldChar w:fldCharType="begin"/>
            </w:r>
            <w:r w:rsidR="00B728D9">
              <w:rPr>
                <w:webHidden/>
              </w:rPr>
              <w:instrText xml:space="preserve"> PAGEREF _Toc57396649 \h </w:instrText>
            </w:r>
            <w:r w:rsidR="00B728D9">
              <w:rPr>
                <w:webHidden/>
              </w:rPr>
            </w:r>
            <w:r w:rsidR="00B728D9">
              <w:rPr>
                <w:webHidden/>
              </w:rPr>
              <w:fldChar w:fldCharType="separate"/>
            </w:r>
            <w:r w:rsidR="00B728D9">
              <w:rPr>
                <w:webHidden/>
              </w:rPr>
              <w:t>26</w:t>
            </w:r>
            <w:r w:rsidR="00B728D9">
              <w:rPr>
                <w:webHidden/>
              </w:rPr>
              <w:fldChar w:fldCharType="end"/>
            </w:r>
          </w:hyperlink>
        </w:p>
        <w:p w14:paraId="634A3442" w14:textId="77777777" w:rsidR="00B728D9" w:rsidRDefault="003D136B">
          <w:pPr>
            <w:pStyle w:val="TOC3"/>
            <w:tabs>
              <w:tab w:val="right" w:leader="dot" w:pos="9628"/>
            </w:tabs>
            <w:rPr>
              <w:rFonts w:asciiTheme="minorHAnsi" w:eastAsiaTheme="minorEastAsia" w:hAnsiTheme="minorHAnsi" w:cstheme="minorBidi"/>
              <w:kern w:val="2"/>
              <w:sz w:val="21"/>
              <w:szCs w:val="22"/>
            </w:rPr>
          </w:pPr>
          <w:hyperlink w:anchor="_Toc57396650" w:history="1">
            <w:r w:rsidR="00B728D9" w:rsidRPr="00C0316F">
              <w:rPr>
                <w:rStyle w:val="af1"/>
                <w:rFonts w:cs="Huawei Sans"/>
                <w:bCs/>
                <w:snapToGrid w:val="0"/>
              </w:rPr>
              <w:t>1.1.13</w:t>
            </w:r>
            <w:r w:rsidR="00B728D9" w:rsidRPr="00C0316F">
              <w:rPr>
                <w:rStyle w:val="af1"/>
                <w:rFonts w:cs="Huawei Sans" w:hint="eastAsia"/>
              </w:rPr>
              <w:t xml:space="preserve"> </w:t>
            </w:r>
            <w:r w:rsidR="00B728D9" w:rsidRPr="00C0316F">
              <w:rPr>
                <w:rStyle w:val="af1"/>
                <w:rFonts w:cs="Huawei Sans" w:hint="eastAsia"/>
              </w:rPr>
              <w:t>新用户连接数据库</w:t>
            </w:r>
            <w:r w:rsidR="00B728D9">
              <w:rPr>
                <w:webHidden/>
              </w:rPr>
              <w:tab/>
            </w:r>
            <w:r w:rsidR="00B728D9">
              <w:rPr>
                <w:webHidden/>
              </w:rPr>
              <w:fldChar w:fldCharType="begin"/>
            </w:r>
            <w:r w:rsidR="00B728D9">
              <w:rPr>
                <w:webHidden/>
              </w:rPr>
              <w:instrText xml:space="preserve"> PAGEREF _Toc57396650 \h </w:instrText>
            </w:r>
            <w:r w:rsidR="00B728D9">
              <w:rPr>
                <w:webHidden/>
              </w:rPr>
            </w:r>
            <w:r w:rsidR="00B728D9">
              <w:rPr>
                <w:webHidden/>
              </w:rPr>
              <w:fldChar w:fldCharType="separate"/>
            </w:r>
            <w:r w:rsidR="00B728D9">
              <w:rPr>
                <w:webHidden/>
              </w:rPr>
              <w:t>26</w:t>
            </w:r>
            <w:r w:rsidR="00B728D9">
              <w:rPr>
                <w:webHidden/>
              </w:rPr>
              <w:fldChar w:fldCharType="end"/>
            </w:r>
          </w:hyperlink>
        </w:p>
        <w:p w14:paraId="30C3A543" w14:textId="77777777" w:rsidR="00B728D9" w:rsidRDefault="003D136B">
          <w:pPr>
            <w:pStyle w:val="TOC3"/>
            <w:tabs>
              <w:tab w:val="right" w:leader="dot" w:pos="9628"/>
            </w:tabs>
            <w:rPr>
              <w:rFonts w:asciiTheme="minorHAnsi" w:eastAsiaTheme="minorEastAsia" w:hAnsiTheme="minorHAnsi" w:cstheme="minorBidi"/>
              <w:kern w:val="2"/>
              <w:sz w:val="21"/>
              <w:szCs w:val="22"/>
            </w:rPr>
          </w:pPr>
          <w:hyperlink w:anchor="_Toc57396651" w:history="1">
            <w:r w:rsidR="00B728D9" w:rsidRPr="00C0316F">
              <w:rPr>
                <w:rStyle w:val="af1"/>
                <w:rFonts w:cs="Huawei Sans"/>
                <w:bCs/>
                <w:snapToGrid w:val="0"/>
              </w:rPr>
              <w:t>1.1.14</w:t>
            </w:r>
            <w:r w:rsidR="00B728D9" w:rsidRPr="00C0316F">
              <w:rPr>
                <w:rStyle w:val="af1"/>
                <w:rFonts w:cs="Huawei Sans" w:hint="eastAsia"/>
              </w:rPr>
              <w:t xml:space="preserve"> </w:t>
            </w:r>
            <w:r w:rsidR="00B728D9" w:rsidRPr="00C0316F">
              <w:rPr>
                <w:rStyle w:val="af1"/>
                <w:rFonts w:cs="Huawei Sans" w:hint="eastAsia"/>
              </w:rPr>
              <w:t>删除</w:t>
            </w:r>
            <w:r w:rsidR="00B728D9" w:rsidRPr="00C0316F">
              <w:rPr>
                <w:rStyle w:val="af1"/>
                <w:rFonts w:cs="Huawei Sans"/>
              </w:rPr>
              <w:t>Schema</w:t>
            </w:r>
            <w:r w:rsidR="00B728D9">
              <w:rPr>
                <w:webHidden/>
              </w:rPr>
              <w:tab/>
            </w:r>
            <w:r w:rsidR="00B728D9">
              <w:rPr>
                <w:webHidden/>
              </w:rPr>
              <w:fldChar w:fldCharType="begin"/>
            </w:r>
            <w:r w:rsidR="00B728D9">
              <w:rPr>
                <w:webHidden/>
              </w:rPr>
              <w:instrText xml:space="preserve"> PAGEREF _Toc57396651 \h </w:instrText>
            </w:r>
            <w:r w:rsidR="00B728D9">
              <w:rPr>
                <w:webHidden/>
              </w:rPr>
            </w:r>
            <w:r w:rsidR="00B728D9">
              <w:rPr>
                <w:webHidden/>
              </w:rPr>
              <w:fldChar w:fldCharType="separate"/>
            </w:r>
            <w:r w:rsidR="00B728D9">
              <w:rPr>
                <w:webHidden/>
              </w:rPr>
              <w:t>27</w:t>
            </w:r>
            <w:r w:rsidR="00B728D9">
              <w:rPr>
                <w:webHidden/>
              </w:rPr>
              <w:fldChar w:fldCharType="end"/>
            </w:r>
          </w:hyperlink>
        </w:p>
        <w:p w14:paraId="5CA7DAA6" w14:textId="77777777" w:rsidR="00B728D9" w:rsidRDefault="003D136B">
          <w:pPr>
            <w:pStyle w:val="TOC2"/>
            <w:tabs>
              <w:tab w:val="right" w:leader="dot" w:pos="9628"/>
            </w:tabs>
            <w:rPr>
              <w:rFonts w:asciiTheme="minorHAnsi" w:eastAsiaTheme="minorEastAsia" w:hAnsiTheme="minorHAnsi" w:cstheme="minorBidi"/>
              <w:kern w:val="2"/>
              <w:sz w:val="21"/>
              <w:szCs w:val="22"/>
            </w:rPr>
          </w:pPr>
          <w:hyperlink w:anchor="_Toc57396652" w:history="1">
            <w:r w:rsidR="00B728D9" w:rsidRPr="00C0316F">
              <w:rPr>
                <w:rStyle w:val="af1"/>
                <w:rFonts w:cs="Huawei Sans"/>
                <w:snapToGrid w:val="0"/>
              </w:rPr>
              <w:t>1.2</w:t>
            </w:r>
            <w:r w:rsidR="00B728D9" w:rsidRPr="00C0316F">
              <w:rPr>
                <w:rStyle w:val="af1"/>
                <w:rFonts w:cs="Huawei Sans" w:hint="eastAsia"/>
              </w:rPr>
              <w:t xml:space="preserve"> </w:t>
            </w:r>
            <w:r w:rsidR="00B728D9" w:rsidRPr="00C0316F">
              <w:rPr>
                <w:rStyle w:val="af1"/>
                <w:rFonts w:cs="Huawei Sans" w:hint="eastAsia"/>
              </w:rPr>
              <w:t>使用</w:t>
            </w:r>
            <w:r w:rsidR="00B728D9" w:rsidRPr="00C0316F">
              <w:rPr>
                <w:rStyle w:val="af1"/>
                <w:rFonts w:cs="Huawei Sans"/>
              </w:rPr>
              <w:t>JDBC</w:t>
            </w:r>
            <w:r w:rsidR="00B728D9" w:rsidRPr="00C0316F">
              <w:rPr>
                <w:rStyle w:val="af1"/>
                <w:rFonts w:cs="Huawei Sans" w:hint="eastAsia"/>
              </w:rPr>
              <w:t>连接数据库</w:t>
            </w:r>
            <w:r w:rsidR="00B728D9">
              <w:rPr>
                <w:webHidden/>
              </w:rPr>
              <w:tab/>
            </w:r>
            <w:r w:rsidR="00B728D9">
              <w:rPr>
                <w:webHidden/>
              </w:rPr>
              <w:fldChar w:fldCharType="begin"/>
            </w:r>
            <w:r w:rsidR="00B728D9">
              <w:rPr>
                <w:webHidden/>
              </w:rPr>
              <w:instrText xml:space="preserve"> PAGEREF _Toc57396652 \h </w:instrText>
            </w:r>
            <w:r w:rsidR="00B728D9">
              <w:rPr>
                <w:webHidden/>
              </w:rPr>
            </w:r>
            <w:r w:rsidR="00B728D9">
              <w:rPr>
                <w:webHidden/>
              </w:rPr>
              <w:fldChar w:fldCharType="separate"/>
            </w:r>
            <w:r w:rsidR="00B728D9">
              <w:rPr>
                <w:webHidden/>
              </w:rPr>
              <w:t>29</w:t>
            </w:r>
            <w:r w:rsidR="00B728D9">
              <w:rPr>
                <w:webHidden/>
              </w:rPr>
              <w:fldChar w:fldCharType="end"/>
            </w:r>
          </w:hyperlink>
        </w:p>
        <w:p w14:paraId="2E7BEDF2" w14:textId="77777777" w:rsidR="00B728D9" w:rsidRDefault="003D136B">
          <w:pPr>
            <w:pStyle w:val="TOC3"/>
            <w:tabs>
              <w:tab w:val="right" w:leader="dot" w:pos="9628"/>
            </w:tabs>
            <w:rPr>
              <w:rFonts w:asciiTheme="minorHAnsi" w:eastAsiaTheme="minorEastAsia" w:hAnsiTheme="minorHAnsi" w:cstheme="minorBidi"/>
              <w:kern w:val="2"/>
              <w:sz w:val="21"/>
              <w:szCs w:val="22"/>
            </w:rPr>
          </w:pPr>
          <w:hyperlink w:anchor="_Toc57396653" w:history="1">
            <w:r w:rsidR="00B728D9" w:rsidRPr="00C0316F">
              <w:rPr>
                <w:rStyle w:val="af1"/>
                <w:rFonts w:cs="Huawei Sans"/>
                <w:bCs/>
                <w:snapToGrid w:val="0"/>
              </w:rPr>
              <w:t>1.2.1</w:t>
            </w:r>
            <w:r w:rsidR="00B728D9" w:rsidRPr="00C0316F">
              <w:rPr>
                <w:rStyle w:val="af1"/>
                <w:rFonts w:cs="Huawei Sans" w:hint="eastAsia"/>
              </w:rPr>
              <w:t xml:space="preserve"> </w:t>
            </w:r>
            <w:r w:rsidR="00B728D9" w:rsidRPr="00C0316F">
              <w:rPr>
                <w:rStyle w:val="af1"/>
                <w:rFonts w:cs="Huawei Sans" w:hint="eastAsia"/>
              </w:rPr>
              <w:t>准备连接环境</w:t>
            </w:r>
            <w:r w:rsidR="00B728D9">
              <w:rPr>
                <w:webHidden/>
              </w:rPr>
              <w:tab/>
            </w:r>
            <w:r w:rsidR="00B728D9">
              <w:rPr>
                <w:webHidden/>
              </w:rPr>
              <w:fldChar w:fldCharType="begin"/>
            </w:r>
            <w:r w:rsidR="00B728D9">
              <w:rPr>
                <w:webHidden/>
              </w:rPr>
              <w:instrText xml:space="preserve"> PAGEREF _Toc57396653 \h </w:instrText>
            </w:r>
            <w:r w:rsidR="00B728D9">
              <w:rPr>
                <w:webHidden/>
              </w:rPr>
            </w:r>
            <w:r w:rsidR="00B728D9">
              <w:rPr>
                <w:webHidden/>
              </w:rPr>
              <w:fldChar w:fldCharType="separate"/>
            </w:r>
            <w:r w:rsidR="00B728D9">
              <w:rPr>
                <w:webHidden/>
              </w:rPr>
              <w:t>29</w:t>
            </w:r>
            <w:r w:rsidR="00B728D9">
              <w:rPr>
                <w:webHidden/>
              </w:rPr>
              <w:fldChar w:fldCharType="end"/>
            </w:r>
          </w:hyperlink>
        </w:p>
        <w:p w14:paraId="63641602" w14:textId="77777777" w:rsidR="00B728D9" w:rsidRDefault="003D136B">
          <w:pPr>
            <w:pStyle w:val="TOC3"/>
            <w:tabs>
              <w:tab w:val="right" w:leader="dot" w:pos="9628"/>
            </w:tabs>
            <w:rPr>
              <w:rFonts w:asciiTheme="minorHAnsi" w:eastAsiaTheme="minorEastAsia" w:hAnsiTheme="minorHAnsi" w:cstheme="minorBidi"/>
              <w:kern w:val="2"/>
              <w:sz w:val="21"/>
              <w:szCs w:val="22"/>
            </w:rPr>
          </w:pPr>
          <w:hyperlink w:anchor="_Toc57396654" w:history="1">
            <w:r w:rsidR="00B728D9" w:rsidRPr="00C0316F">
              <w:rPr>
                <w:rStyle w:val="af1"/>
                <w:rFonts w:cs="Huawei Sans"/>
                <w:bCs/>
                <w:snapToGrid w:val="0"/>
              </w:rPr>
              <w:t>1.2.2</w:t>
            </w:r>
            <w:r w:rsidR="00B728D9" w:rsidRPr="00C0316F">
              <w:rPr>
                <w:rStyle w:val="af1"/>
                <w:rFonts w:cs="Huawei Sans" w:hint="eastAsia"/>
              </w:rPr>
              <w:t xml:space="preserve"> </w:t>
            </w:r>
            <w:r w:rsidR="00B728D9" w:rsidRPr="00C0316F">
              <w:rPr>
                <w:rStyle w:val="af1"/>
                <w:rFonts w:cs="Huawei Sans" w:hint="eastAsia"/>
              </w:rPr>
              <w:t>确定</w:t>
            </w:r>
            <w:r w:rsidR="00B728D9" w:rsidRPr="00C0316F">
              <w:rPr>
                <w:rStyle w:val="af1"/>
                <w:rFonts w:cs="Huawei Sans"/>
              </w:rPr>
              <w:t>26000</w:t>
            </w:r>
            <w:r w:rsidR="00B728D9" w:rsidRPr="00C0316F">
              <w:rPr>
                <w:rStyle w:val="af1"/>
                <w:rFonts w:cs="Huawei Sans" w:hint="eastAsia"/>
              </w:rPr>
              <w:t>端口是否放开</w:t>
            </w:r>
            <w:r w:rsidR="00B728D9">
              <w:rPr>
                <w:webHidden/>
              </w:rPr>
              <w:tab/>
            </w:r>
            <w:r w:rsidR="00B728D9">
              <w:rPr>
                <w:webHidden/>
              </w:rPr>
              <w:fldChar w:fldCharType="begin"/>
            </w:r>
            <w:r w:rsidR="00B728D9">
              <w:rPr>
                <w:webHidden/>
              </w:rPr>
              <w:instrText xml:space="preserve"> PAGEREF _Toc57396654 \h </w:instrText>
            </w:r>
            <w:r w:rsidR="00B728D9">
              <w:rPr>
                <w:webHidden/>
              </w:rPr>
            </w:r>
            <w:r w:rsidR="00B728D9">
              <w:rPr>
                <w:webHidden/>
              </w:rPr>
              <w:fldChar w:fldCharType="separate"/>
            </w:r>
            <w:r w:rsidR="00B728D9">
              <w:rPr>
                <w:webHidden/>
              </w:rPr>
              <w:t>30</w:t>
            </w:r>
            <w:r w:rsidR="00B728D9">
              <w:rPr>
                <w:webHidden/>
              </w:rPr>
              <w:fldChar w:fldCharType="end"/>
            </w:r>
          </w:hyperlink>
        </w:p>
        <w:p w14:paraId="11AD344E" w14:textId="77777777" w:rsidR="00B728D9" w:rsidRDefault="003D136B">
          <w:pPr>
            <w:pStyle w:val="TOC3"/>
            <w:tabs>
              <w:tab w:val="right" w:leader="dot" w:pos="9628"/>
            </w:tabs>
            <w:rPr>
              <w:rFonts w:asciiTheme="minorHAnsi" w:eastAsiaTheme="minorEastAsia" w:hAnsiTheme="minorHAnsi" w:cstheme="minorBidi"/>
              <w:kern w:val="2"/>
              <w:sz w:val="21"/>
              <w:szCs w:val="22"/>
            </w:rPr>
          </w:pPr>
          <w:hyperlink w:anchor="_Toc57396655" w:history="1">
            <w:r w:rsidR="00B728D9" w:rsidRPr="00C0316F">
              <w:rPr>
                <w:rStyle w:val="af1"/>
                <w:rFonts w:cs="Huawei Sans"/>
                <w:bCs/>
                <w:snapToGrid w:val="0"/>
              </w:rPr>
              <w:t>1.2.3</w:t>
            </w:r>
            <w:r w:rsidR="00B728D9" w:rsidRPr="00C0316F">
              <w:rPr>
                <w:rStyle w:val="af1"/>
                <w:rFonts w:cs="Huawei Sans" w:hint="eastAsia"/>
              </w:rPr>
              <w:t xml:space="preserve"> </w:t>
            </w:r>
            <w:r w:rsidR="00B728D9" w:rsidRPr="00C0316F">
              <w:rPr>
                <w:rStyle w:val="af1"/>
                <w:rFonts w:cs="Huawei Sans" w:hint="eastAsia"/>
              </w:rPr>
              <w:t>下载并安装</w:t>
            </w:r>
            <w:r w:rsidR="00B728D9" w:rsidRPr="00C0316F">
              <w:rPr>
                <w:rStyle w:val="af1"/>
                <w:rFonts w:cs="Huawei Sans"/>
              </w:rPr>
              <w:t>JDK</w:t>
            </w:r>
            <w:r w:rsidR="00B728D9">
              <w:rPr>
                <w:webHidden/>
              </w:rPr>
              <w:tab/>
            </w:r>
            <w:r w:rsidR="00B728D9">
              <w:rPr>
                <w:webHidden/>
              </w:rPr>
              <w:fldChar w:fldCharType="begin"/>
            </w:r>
            <w:r w:rsidR="00B728D9">
              <w:rPr>
                <w:webHidden/>
              </w:rPr>
              <w:instrText xml:space="preserve"> PAGEREF _Toc57396655 \h </w:instrText>
            </w:r>
            <w:r w:rsidR="00B728D9">
              <w:rPr>
                <w:webHidden/>
              </w:rPr>
            </w:r>
            <w:r w:rsidR="00B728D9">
              <w:rPr>
                <w:webHidden/>
              </w:rPr>
              <w:fldChar w:fldCharType="separate"/>
            </w:r>
            <w:r w:rsidR="00B728D9">
              <w:rPr>
                <w:webHidden/>
              </w:rPr>
              <w:t>33</w:t>
            </w:r>
            <w:r w:rsidR="00B728D9">
              <w:rPr>
                <w:webHidden/>
              </w:rPr>
              <w:fldChar w:fldCharType="end"/>
            </w:r>
          </w:hyperlink>
        </w:p>
        <w:p w14:paraId="3CBC4531" w14:textId="77777777" w:rsidR="00B728D9" w:rsidRDefault="003D136B">
          <w:pPr>
            <w:pStyle w:val="TOC3"/>
            <w:tabs>
              <w:tab w:val="right" w:leader="dot" w:pos="9628"/>
            </w:tabs>
            <w:rPr>
              <w:rFonts w:asciiTheme="minorHAnsi" w:eastAsiaTheme="minorEastAsia" w:hAnsiTheme="minorHAnsi" w:cstheme="minorBidi"/>
              <w:kern w:val="2"/>
              <w:sz w:val="21"/>
              <w:szCs w:val="22"/>
            </w:rPr>
          </w:pPr>
          <w:hyperlink w:anchor="_Toc57396656" w:history="1">
            <w:r w:rsidR="00B728D9" w:rsidRPr="00C0316F">
              <w:rPr>
                <w:rStyle w:val="af1"/>
                <w:rFonts w:cs="Huawei Sans"/>
                <w:bCs/>
                <w:snapToGrid w:val="0"/>
              </w:rPr>
              <w:t>1.2.4</w:t>
            </w:r>
            <w:r w:rsidR="00B728D9" w:rsidRPr="00C0316F">
              <w:rPr>
                <w:rStyle w:val="af1"/>
                <w:rFonts w:cs="Huawei Sans" w:hint="eastAsia"/>
              </w:rPr>
              <w:t xml:space="preserve"> </w:t>
            </w:r>
            <w:r w:rsidR="00B728D9" w:rsidRPr="00C0316F">
              <w:rPr>
                <w:rStyle w:val="af1"/>
                <w:rFonts w:cs="Huawei Sans" w:hint="eastAsia"/>
              </w:rPr>
              <w:t>配置</w:t>
            </w:r>
            <w:r w:rsidR="00B728D9" w:rsidRPr="00C0316F">
              <w:rPr>
                <w:rStyle w:val="af1"/>
                <w:rFonts w:cs="Huawei Sans"/>
              </w:rPr>
              <w:t>JDK</w:t>
            </w:r>
            <w:r w:rsidR="00B728D9" w:rsidRPr="00C0316F">
              <w:rPr>
                <w:rStyle w:val="af1"/>
                <w:rFonts w:cs="Huawei Sans" w:hint="eastAsia"/>
              </w:rPr>
              <w:t>环境变量</w:t>
            </w:r>
            <w:r w:rsidR="00B728D9">
              <w:rPr>
                <w:webHidden/>
              </w:rPr>
              <w:tab/>
            </w:r>
            <w:r w:rsidR="00B728D9">
              <w:rPr>
                <w:webHidden/>
              </w:rPr>
              <w:fldChar w:fldCharType="begin"/>
            </w:r>
            <w:r w:rsidR="00B728D9">
              <w:rPr>
                <w:webHidden/>
              </w:rPr>
              <w:instrText xml:space="preserve"> PAGEREF _Toc57396656 \h </w:instrText>
            </w:r>
            <w:r w:rsidR="00B728D9">
              <w:rPr>
                <w:webHidden/>
              </w:rPr>
            </w:r>
            <w:r w:rsidR="00B728D9">
              <w:rPr>
                <w:webHidden/>
              </w:rPr>
              <w:fldChar w:fldCharType="separate"/>
            </w:r>
            <w:r w:rsidR="00B728D9">
              <w:rPr>
                <w:webHidden/>
              </w:rPr>
              <w:t>35</w:t>
            </w:r>
            <w:r w:rsidR="00B728D9">
              <w:rPr>
                <w:webHidden/>
              </w:rPr>
              <w:fldChar w:fldCharType="end"/>
            </w:r>
          </w:hyperlink>
        </w:p>
        <w:p w14:paraId="1DB72CC3" w14:textId="77777777" w:rsidR="00B728D9" w:rsidRDefault="003D136B">
          <w:pPr>
            <w:pStyle w:val="TOC3"/>
            <w:tabs>
              <w:tab w:val="right" w:leader="dot" w:pos="9628"/>
            </w:tabs>
            <w:rPr>
              <w:rFonts w:asciiTheme="minorHAnsi" w:eastAsiaTheme="minorEastAsia" w:hAnsiTheme="minorHAnsi" w:cstheme="minorBidi"/>
              <w:kern w:val="2"/>
              <w:sz w:val="21"/>
              <w:szCs w:val="22"/>
            </w:rPr>
          </w:pPr>
          <w:hyperlink w:anchor="_Toc57396657" w:history="1">
            <w:r w:rsidR="00B728D9" w:rsidRPr="00C0316F">
              <w:rPr>
                <w:rStyle w:val="af1"/>
                <w:rFonts w:cs="Huawei Sans"/>
                <w:bCs/>
                <w:snapToGrid w:val="0"/>
              </w:rPr>
              <w:t>1.2.5</w:t>
            </w:r>
            <w:r w:rsidR="00B728D9" w:rsidRPr="00C0316F">
              <w:rPr>
                <w:rStyle w:val="af1"/>
                <w:rFonts w:cs="Huawei Sans" w:hint="eastAsia"/>
              </w:rPr>
              <w:t xml:space="preserve"> </w:t>
            </w:r>
            <w:r w:rsidR="00B728D9" w:rsidRPr="00C0316F">
              <w:rPr>
                <w:rStyle w:val="af1"/>
                <w:rFonts w:cs="Huawei Sans" w:hint="eastAsia"/>
              </w:rPr>
              <w:t>连接</w:t>
            </w:r>
            <w:r w:rsidR="00B728D9" w:rsidRPr="00C0316F">
              <w:rPr>
                <w:rStyle w:val="af1"/>
                <w:rFonts w:cs="Huawei Sans"/>
              </w:rPr>
              <w:t>openGauss</w:t>
            </w:r>
            <w:r w:rsidR="00B728D9" w:rsidRPr="00C0316F">
              <w:rPr>
                <w:rStyle w:val="af1"/>
                <w:rFonts w:cs="Huawei Sans" w:hint="eastAsia"/>
              </w:rPr>
              <w:t>并执行</w:t>
            </w:r>
            <w:r w:rsidR="00B728D9" w:rsidRPr="00C0316F">
              <w:rPr>
                <w:rStyle w:val="af1"/>
                <w:rFonts w:cs="Huawei Sans"/>
              </w:rPr>
              <w:t>java</w:t>
            </w:r>
            <w:r w:rsidR="00B728D9" w:rsidRPr="00C0316F">
              <w:rPr>
                <w:rStyle w:val="af1"/>
                <w:rFonts w:cs="Huawei Sans" w:hint="eastAsia"/>
              </w:rPr>
              <w:t>代码</w:t>
            </w:r>
            <w:r w:rsidR="00B728D9">
              <w:rPr>
                <w:webHidden/>
              </w:rPr>
              <w:tab/>
            </w:r>
            <w:r w:rsidR="00B728D9">
              <w:rPr>
                <w:webHidden/>
              </w:rPr>
              <w:fldChar w:fldCharType="begin"/>
            </w:r>
            <w:r w:rsidR="00B728D9">
              <w:rPr>
                <w:webHidden/>
              </w:rPr>
              <w:instrText xml:space="preserve"> PAGEREF _Toc57396657 \h </w:instrText>
            </w:r>
            <w:r w:rsidR="00B728D9">
              <w:rPr>
                <w:webHidden/>
              </w:rPr>
            </w:r>
            <w:r w:rsidR="00B728D9">
              <w:rPr>
                <w:webHidden/>
              </w:rPr>
              <w:fldChar w:fldCharType="separate"/>
            </w:r>
            <w:r w:rsidR="00B728D9">
              <w:rPr>
                <w:webHidden/>
              </w:rPr>
              <w:t>37</w:t>
            </w:r>
            <w:r w:rsidR="00B728D9">
              <w:rPr>
                <w:webHidden/>
              </w:rPr>
              <w:fldChar w:fldCharType="end"/>
            </w:r>
          </w:hyperlink>
        </w:p>
        <w:p w14:paraId="173D0504" w14:textId="77777777" w:rsidR="00B728D9" w:rsidRDefault="003D136B">
          <w:pPr>
            <w:pStyle w:val="TOC2"/>
            <w:tabs>
              <w:tab w:val="right" w:leader="dot" w:pos="9628"/>
            </w:tabs>
            <w:rPr>
              <w:rFonts w:asciiTheme="minorHAnsi" w:eastAsiaTheme="minorEastAsia" w:hAnsiTheme="minorHAnsi" w:cstheme="minorBidi"/>
              <w:kern w:val="2"/>
              <w:sz w:val="21"/>
              <w:szCs w:val="22"/>
            </w:rPr>
          </w:pPr>
          <w:hyperlink w:anchor="_Toc57396658" w:history="1">
            <w:r w:rsidR="00B728D9" w:rsidRPr="00C0316F">
              <w:rPr>
                <w:rStyle w:val="af1"/>
                <w:rFonts w:cs="Huawei Sans"/>
                <w:snapToGrid w:val="0"/>
              </w:rPr>
              <w:t>1.3</w:t>
            </w:r>
            <w:r w:rsidR="00B728D9" w:rsidRPr="00C0316F">
              <w:rPr>
                <w:rStyle w:val="af1"/>
                <w:rFonts w:cs="Huawei Sans" w:hint="eastAsia"/>
              </w:rPr>
              <w:t xml:space="preserve"> </w:t>
            </w:r>
            <w:r w:rsidR="00B728D9" w:rsidRPr="00C0316F">
              <w:rPr>
                <w:rStyle w:val="af1"/>
                <w:rFonts w:cs="Huawei Sans" w:hint="eastAsia"/>
              </w:rPr>
              <w:t>实验小结</w:t>
            </w:r>
            <w:r w:rsidR="00B728D9">
              <w:rPr>
                <w:webHidden/>
              </w:rPr>
              <w:tab/>
            </w:r>
            <w:r w:rsidR="00B728D9">
              <w:rPr>
                <w:webHidden/>
              </w:rPr>
              <w:fldChar w:fldCharType="begin"/>
            </w:r>
            <w:r w:rsidR="00B728D9">
              <w:rPr>
                <w:webHidden/>
              </w:rPr>
              <w:instrText xml:space="preserve"> PAGEREF _Toc57396658 \h </w:instrText>
            </w:r>
            <w:r w:rsidR="00B728D9">
              <w:rPr>
                <w:webHidden/>
              </w:rPr>
            </w:r>
            <w:r w:rsidR="00B728D9">
              <w:rPr>
                <w:webHidden/>
              </w:rPr>
              <w:fldChar w:fldCharType="separate"/>
            </w:r>
            <w:r w:rsidR="00B728D9">
              <w:rPr>
                <w:webHidden/>
              </w:rPr>
              <w:t>39</w:t>
            </w:r>
            <w:r w:rsidR="00B728D9">
              <w:rPr>
                <w:webHidden/>
              </w:rPr>
              <w:fldChar w:fldCharType="end"/>
            </w:r>
          </w:hyperlink>
        </w:p>
        <w:p w14:paraId="1AF62B92" w14:textId="77777777" w:rsidR="00B728D9" w:rsidRDefault="003D136B">
          <w:pPr>
            <w:pStyle w:val="TOC1"/>
            <w:tabs>
              <w:tab w:val="right" w:leader="dot" w:pos="9628"/>
            </w:tabs>
            <w:rPr>
              <w:rFonts w:asciiTheme="minorHAnsi" w:eastAsiaTheme="minorEastAsia" w:hAnsiTheme="minorHAnsi" w:cstheme="minorBidi"/>
              <w:b w:val="0"/>
              <w:bCs w:val="0"/>
              <w:noProof/>
              <w:kern w:val="2"/>
              <w:sz w:val="21"/>
              <w:szCs w:val="22"/>
            </w:rPr>
          </w:pPr>
          <w:hyperlink w:anchor="_Toc57396659" w:history="1">
            <w:r w:rsidR="00B728D9" w:rsidRPr="00C0316F">
              <w:rPr>
                <w:rStyle w:val="af1"/>
                <w:rFonts w:cs="Huawei Sans"/>
                <w:noProof/>
              </w:rPr>
              <w:t>2</w:t>
            </w:r>
            <w:r w:rsidR="00B728D9" w:rsidRPr="00C0316F">
              <w:rPr>
                <w:rStyle w:val="af1"/>
                <w:rFonts w:hint="eastAsia"/>
                <w:noProof/>
              </w:rPr>
              <w:t xml:space="preserve"> </w:t>
            </w:r>
            <w:r w:rsidR="00B728D9" w:rsidRPr="00C0316F">
              <w:rPr>
                <w:rStyle w:val="af1"/>
                <w:rFonts w:hint="eastAsia"/>
                <w:noProof/>
              </w:rPr>
              <w:t>附录一：</w:t>
            </w:r>
            <w:r w:rsidR="00B728D9" w:rsidRPr="00C0316F">
              <w:rPr>
                <w:rStyle w:val="af1"/>
                <w:noProof/>
              </w:rPr>
              <w:t>openGauss</w:t>
            </w:r>
            <w:r w:rsidR="00B728D9" w:rsidRPr="00C0316F">
              <w:rPr>
                <w:rStyle w:val="af1"/>
                <w:rFonts w:hint="eastAsia"/>
                <w:noProof/>
              </w:rPr>
              <w:t>数据库基本操作</w:t>
            </w:r>
            <w:r w:rsidR="00B728D9">
              <w:rPr>
                <w:noProof/>
                <w:webHidden/>
              </w:rPr>
              <w:tab/>
            </w:r>
            <w:r w:rsidR="00B728D9">
              <w:rPr>
                <w:noProof/>
                <w:webHidden/>
              </w:rPr>
              <w:fldChar w:fldCharType="begin"/>
            </w:r>
            <w:r w:rsidR="00B728D9">
              <w:rPr>
                <w:noProof/>
                <w:webHidden/>
              </w:rPr>
              <w:instrText xml:space="preserve"> PAGEREF _Toc57396659 \h </w:instrText>
            </w:r>
            <w:r w:rsidR="00B728D9">
              <w:rPr>
                <w:noProof/>
                <w:webHidden/>
              </w:rPr>
            </w:r>
            <w:r w:rsidR="00B728D9">
              <w:rPr>
                <w:noProof/>
                <w:webHidden/>
              </w:rPr>
              <w:fldChar w:fldCharType="separate"/>
            </w:r>
            <w:r w:rsidR="00B728D9">
              <w:rPr>
                <w:noProof/>
                <w:webHidden/>
              </w:rPr>
              <w:t>40</w:t>
            </w:r>
            <w:r w:rsidR="00B728D9">
              <w:rPr>
                <w:noProof/>
                <w:webHidden/>
              </w:rPr>
              <w:fldChar w:fldCharType="end"/>
            </w:r>
          </w:hyperlink>
        </w:p>
        <w:p w14:paraId="70F22D98" w14:textId="77777777" w:rsidR="00B728D9" w:rsidRDefault="003D136B">
          <w:pPr>
            <w:pStyle w:val="TOC2"/>
            <w:tabs>
              <w:tab w:val="right" w:leader="dot" w:pos="9628"/>
            </w:tabs>
            <w:rPr>
              <w:rFonts w:asciiTheme="minorHAnsi" w:eastAsiaTheme="minorEastAsia" w:hAnsiTheme="minorHAnsi" w:cstheme="minorBidi"/>
              <w:kern w:val="2"/>
              <w:sz w:val="21"/>
              <w:szCs w:val="22"/>
            </w:rPr>
          </w:pPr>
          <w:hyperlink w:anchor="_Toc57396660" w:history="1">
            <w:r w:rsidR="00B728D9" w:rsidRPr="00C0316F">
              <w:rPr>
                <w:rStyle w:val="af1"/>
                <w:rFonts w:cs="Huawei Sans"/>
                <w:snapToGrid w:val="0"/>
              </w:rPr>
              <w:t>2.1</w:t>
            </w:r>
            <w:r w:rsidR="00B728D9" w:rsidRPr="00C0316F">
              <w:rPr>
                <w:rStyle w:val="af1"/>
                <w:rFonts w:hint="eastAsia"/>
              </w:rPr>
              <w:t xml:space="preserve"> </w:t>
            </w:r>
            <w:r w:rsidR="00B728D9" w:rsidRPr="00C0316F">
              <w:rPr>
                <w:rStyle w:val="af1"/>
                <w:rFonts w:hint="eastAsia"/>
              </w:rPr>
              <w:t>查看数据库对象</w:t>
            </w:r>
            <w:r w:rsidR="00B728D9">
              <w:rPr>
                <w:webHidden/>
              </w:rPr>
              <w:tab/>
            </w:r>
            <w:r w:rsidR="00B728D9">
              <w:rPr>
                <w:webHidden/>
              </w:rPr>
              <w:fldChar w:fldCharType="begin"/>
            </w:r>
            <w:r w:rsidR="00B728D9">
              <w:rPr>
                <w:webHidden/>
              </w:rPr>
              <w:instrText xml:space="preserve"> PAGEREF _Toc57396660 \h </w:instrText>
            </w:r>
            <w:r w:rsidR="00B728D9">
              <w:rPr>
                <w:webHidden/>
              </w:rPr>
            </w:r>
            <w:r w:rsidR="00B728D9">
              <w:rPr>
                <w:webHidden/>
              </w:rPr>
              <w:fldChar w:fldCharType="separate"/>
            </w:r>
            <w:r w:rsidR="00B728D9">
              <w:rPr>
                <w:webHidden/>
              </w:rPr>
              <w:t>40</w:t>
            </w:r>
            <w:r w:rsidR="00B728D9">
              <w:rPr>
                <w:webHidden/>
              </w:rPr>
              <w:fldChar w:fldCharType="end"/>
            </w:r>
          </w:hyperlink>
        </w:p>
        <w:p w14:paraId="15CC0AD8" w14:textId="77777777" w:rsidR="00B728D9" w:rsidRDefault="003D136B">
          <w:pPr>
            <w:pStyle w:val="TOC2"/>
            <w:tabs>
              <w:tab w:val="right" w:leader="dot" w:pos="9628"/>
            </w:tabs>
            <w:rPr>
              <w:rFonts w:asciiTheme="minorHAnsi" w:eastAsiaTheme="minorEastAsia" w:hAnsiTheme="minorHAnsi" w:cstheme="minorBidi"/>
              <w:kern w:val="2"/>
              <w:sz w:val="21"/>
              <w:szCs w:val="22"/>
            </w:rPr>
          </w:pPr>
          <w:hyperlink w:anchor="_Toc57396661" w:history="1">
            <w:r w:rsidR="00B728D9" w:rsidRPr="00C0316F">
              <w:rPr>
                <w:rStyle w:val="af1"/>
                <w:rFonts w:cs="Huawei Sans"/>
                <w:snapToGrid w:val="0"/>
              </w:rPr>
              <w:t>2.2</w:t>
            </w:r>
            <w:r w:rsidR="00B728D9" w:rsidRPr="00C0316F">
              <w:rPr>
                <w:rStyle w:val="af1"/>
                <w:rFonts w:hint="eastAsia"/>
              </w:rPr>
              <w:t xml:space="preserve"> </w:t>
            </w:r>
            <w:r w:rsidR="00B728D9" w:rsidRPr="00C0316F">
              <w:rPr>
                <w:rStyle w:val="af1"/>
                <w:rFonts w:hint="eastAsia"/>
              </w:rPr>
              <w:t>其他操作</w:t>
            </w:r>
            <w:r w:rsidR="00B728D9">
              <w:rPr>
                <w:webHidden/>
              </w:rPr>
              <w:tab/>
            </w:r>
            <w:r w:rsidR="00B728D9">
              <w:rPr>
                <w:webHidden/>
              </w:rPr>
              <w:fldChar w:fldCharType="begin"/>
            </w:r>
            <w:r w:rsidR="00B728D9">
              <w:rPr>
                <w:webHidden/>
              </w:rPr>
              <w:instrText xml:space="preserve"> PAGEREF _Toc57396661 \h </w:instrText>
            </w:r>
            <w:r w:rsidR="00B728D9">
              <w:rPr>
                <w:webHidden/>
              </w:rPr>
            </w:r>
            <w:r w:rsidR="00B728D9">
              <w:rPr>
                <w:webHidden/>
              </w:rPr>
              <w:fldChar w:fldCharType="separate"/>
            </w:r>
            <w:r w:rsidR="00B728D9">
              <w:rPr>
                <w:webHidden/>
              </w:rPr>
              <w:t>41</w:t>
            </w:r>
            <w:r w:rsidR="00B728D9">
              <w:rPr>
                <w:webHidden/>
              </w:rPr>
              <w:fldChar w:fldCharType="end"/>
            </w:r>
          </w:hyperlink>
        </w:p>
        <w:p w14:paraId="1A1B1C95" w14:textId="6248EB1C" w:rsidR="00B81DEF" w:rsidRPr="00D748B1" w:rsidRDefault="001B1484" w:rsidP="0020153C">
          <w:pPr>
            <w:rPr>
              <w:rFonts w:ascii="Huawei Sans" w:eastAsia="方正兰亭黑简体" w:hAnsi="Huawei Sans" w:cs="Huawei Sans"/>
              <w:lang w:val="zh-CN"/>
            </w:rPr>
          </w:pPr>
          <w:r w:rsidRPr="00D748B1">
            <w:rPr>
              <w:rFonts w:ascii="Huawei Sans" w:eastAsia="方正兰亭黑简体" w:hAnsi="Huawei Sans" w:cs="Huawei Sans"/>
              <w:b/>
              <w:bCs/>
              <w:noProof/>
              <w:sz w:val="24"/>
              <w:szCs w:val="24"/>
            </w:rPr>
            <w:fldChar w:fldCharType="end"/>
          </w:r>
        </w:p>
      </w:sdtContent>
    </w:sdt>
    <w:p w14:paraId="382C5C2C" w14:textId="77777777" w:rsidR="00D84D0F" w:rsidRPr="00D748B1" w:rsidRDefault="00002614" w:rsidP="002176D9">
      <w:pPr>
        <w:pStyle w:val="1e"/>
        <w:rPr>
          <w:lang w:val="zh-CN"/>
        </w:rPr>
      </w:pPr>
      <w:r w:rsidRPr="00D748B1">
        <w:rPr>
          <w:lang w:val="zh-CN"/>
        </w:rPr>
        <w:br w:type="page"/>
      </w:r>
      <w:bookmarkStart w:id="10" w:name="_Toc7361460"/>
      <w:bookmarkStart w:id="11" w:name="_Toc48143480"/>
    </w:p>
    <w:p w14:paraId="7822A4D8" w14:textId="18D8DD60" w:rsidR="004237DC" w:rsidRPr="00D748B1" w:rsidRDefault="004237DC" w:rsidP="00366C78">
      <w:pPr>
        <w:pStyle w:val="1"/>
        <w:numPr>
          <w:ilvl w:val="0"/>
          <w:numId w:val="0"/>
        </w:numPr>
        <w:ind w:right="442"/>
      </w:pPr>
      <w:bookmarkStart w:id="12" w:name="_Toc57396630"/>
      <w:r w:rsidRPr="00D748B1">
        <w:lastRenderedPageBreak/>
        <w:t>前</w:t>
      </w:r>
      <w:r w:rsidRPr="00D748B1">
        <w:t xml:space="preserve">  </w:t>
      </w:r>
      <w:r w:rsidRPr="00D748B1">
        <w:t>言</w:t>
      </w:r>
      <w:bookmarkEnd w:id="10"/>
      <w:bookmarkEnd w:id="11"/>
      <w:bookmarkEnd w:id="12"/>
    </w:p>
    <w:p w14:paraId="641AF332" w14:textId="77777777" w:rsidR="004237DC" w:rsidRPr="00D748B1" w:rsidRDefault="004237DC" w:rsidP="00366C78">
      <w:pPr>
        <w:pStyle w:val="2"/>
        <w:numPr>
          <w:ilvl w:val="0"/>
          <w:numId w:val="0"/>
        </w:numPr>
        <w:rPr>
          <w:lang w:eastAsia="zh-CN"/>
        </w:rPr>
      </w:pPr>
      <w:bookmarkStart w:id="13" w:name="_Toc7361461"/>
      <w:bookmarkStart w:id="14" w:name="_Toc48143481"/>
      <w:bookmarkStart w:id="15" w:name="_Toc57396631"/>
      <w:r w:rsidRPr="00D748B1">
        <w:rPr>
          <w:lang w:eastAsia="zh-CN"/>
        </w:rPr>
        <w:t>简介</w:t>
      </w:r>
      <w:bookmarkEnd w:id="13"/>
      <w:bookmarkEnd w:id="14"/>
      <w:bookmarkEnd w:id="15"/>
    </w:p>
    <w:p w14:paraId="326A27BF" w14:textId="77777777" w:rsidR="00EE7FF6" w:rsidRPr="00D748B1" w:rsidRDefault="00EE7FF6" w:rsidP="002176D9">
      <w:pPr>
        <w:pStyle w:val="1e"/>
      </w:pPr>
      <w:r w:rsidRPr="00D748B1">
        <w:t>本实验指导书以金融数据库模型为例，主要目的是为了让读者由浅渐深的熟悉</w:t>
      </w:r>
      <w:proofErr w:type="spellStart"/>
      <w:r w:rsidRPr="00D748B1">
        <w:t>openGauss</w:t>
      </w:r>
      <w:proofErr w:type="spellEnd"/>
      <w:r w:rsidRPr="00D748B1">
        <w:t>数据库。</w:t>
      </w:r>
    </w:p>
    <w:p w14:paraId="426CB6E6" w14:textId="77777777" w:rsidR="004237DC" w:rsidRPr="00D748B1" w:rsidRDefault="004237DC" w:rsidP="00366C78">
      <w:pPr>
        <w:pStyle w:val="2"/>
        <w:numPr>
          <w:ilvl w:val="0"/>
          <w:numId w:val="0"/>
        </w:numPr>
        <w:rPr>
          <w:lang w:eastAsia="zh-CN"/>
        </w:rPr>
      </w:pPr>
      <w:bookmarkStart w:id="16" w:name="_Toc7361462"/>
      <w:bookmarkStart w:id="17" w:name="_Toc48143482"/>
      <w:bookmarkStart w:id="18" w:name="_Toc57396632"/>
      <w:r w:rsidRPr="00D748B1">
        <w:rPr>
          <w:lang w:eastAsia="zh-CN"/>
        </w:rPr>
        <w:t>内容描述</w:t>
      </w:r>
      <w:bookmarkEnd w:id="16"/>
      <w:bookmarkEnd w:id="17"/>
      <w:bookmarkEnd w:id="18"/>
    </w:p>
    <w:p w14:paraId="0166C31D" w14:textId="6A3ED1D1" w:rsidR="00DA5283" w:rsidRPr="00D748B1" w:rsidRDefault="00DA5283" w:rsidP="002176D9">
      <w:pPr>
        <w:pStyle w:val="1e"/>
      </w:pPr>
      <w:r w:rsidRPr="00D748B1">
        <w:t>本实验指导书以金融行业为场景，设计数据库模型，并使用华为</w:t>
      </w:r>
      <w:proofErr w:type="spellStart"/>
      <w:r w:rsidR="00EE7FF6" w:rsidRPr="00D748B1">
        <w:t>openGauss</w:t>
      </w:r>
      <w:proofErr w:type="spellEnd"/>
      <w:r w:rsidRPr="00D748B1">
        <w:t>构建金融场景下的数据库</w:t>
      </w:r>
      <w:r w:rsidR="00574D11" w:rsidRPr="00D748B1">
        <w:t>。</w:t>
      </w:r>
      <w:r w:rsidRPr="00D748B1">
        <w:t>通</w:t>
      </w:r>
      <w:r w:rsidR="00574D11" w:rsidRPr="00D748B1">
        <w:t>过</w:t>
      </w:r>
      <w:r w:rsidRPr="00D748B1">
        <w:t>对数据库中的对象（表、约束、视图、索引等）创建，掌握基础</w:t>
      </w:r>
      <w:r w:rsidRPr="00D748B1">
        <w:t>SQL</w:t>
      </w:r>
      <w:r w:rsidRPr="00D748B1">
        <w:t>语法，并通过对表中数据的增删改查，模拟金融场景下的业务实现。</w:t>
      </w:r>
    </w:p>
    <w:p w14:paraId="0C3FCE2B" w14:textId="61C30182" w:rsidR="00D6772F" w:rsidRDefault="00D6772F" w:rsidP="002176D9">
      <w:pPr>
        <w:pStyle w:val="1e"/>
      </w:pPr>
      <w:r w:rsidRPr="00D748B1">
        <w:t>本实验中的金融数据模型，主要是为了实现实验操作而构造的，若与现实场景中模型相似，纯属巧合。</w:t>
      </w:r>
    </w:p>
    <w:p w14:paraId="6D8CFDB9" w14:textId="77777777" w:rsidR="00103DD7" w:rsidRDefault="00103DD7" w:rsidP="00366C78">
      <w:pPr>
        <w:pStyle w:val="2"/>
        <w:numPr>
          <w:ilvl w:val="0"/>
          <w:numId w:val="0"/>
        </w:numPr>
        <w:rPr>
          <w:lang w:eastAsia="zh-CN"/>
        </w:rPr>
      </w:pPr>
      <w:bookmarkStart w:id="19" w:name="_Toc51141491"/>
      <w:bookmarkStart w:id="20" w:name="_Toc51148678"/>
      <w:bookmarkStart w:id="21" w:name="_Toc51162961"/>
      <w:bookmarkStart w:id="22" w:name="_Toc57396633"/>
      <w:r>
        <w:rPr>
          <w:rFonts w:hint="eastAsia"/>
          <w:lang w:eastAsia="zh-CN"/>
        </w:rPr>
        <w:t>前置条件</w:t>
      </w:r>
      <w:bookmarkEnd w:id="19"/>
      <w:bookmarkEnd w:id="20"/>
      <w:bookmarkEnd w:id="21"/>
      <w:bookmarkEnd w:id="22"/>
    </w:p>
    <w:p w14:paraId="69CCA167" w14:textId="3BB2EF98" w:rsidR="00103DD7" w:rsidRPr="00103DD7" w:rsidRDefault="00103DD7" w:rsidP="002176D9">
      <w:pPr>
        <w:pStyle w:val="1e"/>
        <w:rPr>
          <w:rFonts w:cs="Huawei Sans"/>
        </w:rPr>
      </w:pPr>
      <w:proofErr w:type="spellStart"/>
      <w:r w:rsidRPr="00D90A89">
        <w:t>openGauss</w:t>
      </w:r>
      <w:proofErr w:type="spellEnd"/>
      <w:r w:rsidRPr="00D90A89">
        <w:t>数据库</w:t>
      </w:r>
      <w:r w:rsidR="00223874">
        <w:rPr>
          <w:rFonts w:hint="eastAsia"/>
        </w:rPr>
        <w:t>场景化</w:t>
      </w:r>
      <w:r w:rsidR="00223874">
        <w:t>综合应用实验</w:t>
      </w:r>
      <w:r w:rsidRPr="00D90A89">
        <w:t>需要掌握</w:t>
      </w:r>
      <w:proofErr w:type="spellStart"/>
      <w:r w:rsidRPr="00D90A89">
        <w:t>openGauss</w:t>
      </w:r>
      <w:proofErr w:type="spellEnd"/>
      <w:r w:rsidRPr="00D90A89">
        <w:t>数据库的基本操作和</w:t>
      </w:r>
      <w:r w:rsidRPr="00D90A89">
        <w:t>SQL</w:t>
      </w:r>
      <w:r w:rsidRPr="00D90A89">
        <w:t>语法，</w:t>
      </w:r>
      <w:proofErr w:type="spellStart"/>
      <w:r w:rsidRPr="00D90A89">
        <w:t>openGauss</w:t>
      </w:r>
      <w:proofErr w:type="spellEnd"/>
      <w:r w:rsidRPr="00D90A89">
        <w:t>数据库支持</w:t>
      </w:r>
      <w:r w:rsidRPr="00D90A89">
        <w:t>SQL2003</w:t>
      </w:r>
      <w:r w:rsidRPr="00D90A89">
        <w:t>标准语法，数据库基本操作参见</w:t>
      </w:r>
      <w:r w:rsidRPr="0076282D">
        <w:rPr>
          <w:b/>
        </w:rPr>
        <w:t>附录一</w:t>
      </w:r>
      <w:r w:rsidRPr="00D90A89">
        <w:t>。</w:t>
      </w:r>
    </w:p>
    <w:p w14:paraId="327BE4DA" w14:textId="20AF42DE" w:rsidR="004237DC" w:rsidRPr="00D748B1" w:rsidRDefault="004237DC" w:rsidP="00366C78">
      <w:pPr>
        <w:pStyle w:val="2"/>
        <w:numPr>
          <w:ilvl w:val="0"/>
          <w:numId w:val="0"/>
        </w:numPr>
      </w:pPr>
      <w:bookmarkStart w:id="23" w:name="_Toc7361465"/>
      <w:bookmarkStart w:id="24" w:name="_Toc48143483"/>
      <w:bookmarkStart w:id="25" w:name="_Toc57396634"/>
      <w:r w:rsidRPr="00D748B1">
        <w:t>实验环境说明</w:t>
      </w:r>
      <w:bookmarkEnd w:id="23"/>
      <w:bookmarkEnd w:id="24"/>
      <w:bookmarkEnd w:id="25"/>
    </w:p>
    <w:p w14:paraId="5607451A" w14:textId="77777777" w:rsidR="004237DC" w:rsidRPr="00D748B1" w:rsidRDefault="004237DC" w:rsidP="00DA5283">
      <w:pPr>
        <w:pStyle w:val="4a"/>
        <w:numPr>
          <w:ilvl w:val="0"/>
          <w:numId w:val="20"/>
        </w:numPr>
        <w:tabs>
          <w:tab w:val="num" w:pos="2126"/>
        </w:tabs>
        <w:ind w:left="1446" w:hanging="425"/>
        <w:rPr>
          <w:rFonts w:cs="Huawei Sans"/>
        </w:rPr>
      </w:pPr>
      <w:r w:rsidRPr="00D748B1">
        <w:rPr>
          <w:rFonts w:cs="Huawei Sans"/>
        </w:rPr>
        <w:t>组网说明</w:t>
      </w:r>
    </w:p>
    <w:p w14:paraId="6FF2E257" w14:textId="7C9AD486" w:rsidR="004237DC" w:rsidRPr="00D748B1" w:rsidRDefault="004237DC" w:rsidP="002176D9">
      <w:pPr>
        <w:pStyle w:val="1e"/>
      </w:pPr>
      <w:r w:rsidRPr="00D748B1">
        <w:t>本实验环境为</w:t>
      </w:r>
      <w:r w:rsidR="00574D11" w:rsidRPr="00D748B1">
        <w:t>华为云</w:t>
      </w:r>
      <w:r w:rsidR="00574D11" w:rsidRPr="00D748B1">
        <w:t>ECS</w:t>
      </w:r>
      <w:r w:rsidR="00574D11" w:rsidRPr="00D748B1">
        <w:t>服务器和</w:t>
      </w:r>
      <w:proofErr w:type="spellStart"/>
      <w:r w:rsidR="00574D11" w:rsidRPr="00D748B1">
        <w:t>openGauss</w:t>
      </w:r>
      <w:proofErr w:type="spellEnd"/>
      <w:r w:rsidR="00574D11" w:rsidRPr="00D748B1">
        <w:t>数据库</w:t>
      </w:r>
      <w:r w:rsidRPr="00D748B1">
        <w:t>。</w:t>
      </w:r>
    </w:p>
    <w:p w14:paraId="53E21306" w14:textId="77777777" w:rsidR="004237DC" w:rsidRPr="00D748B1" w:rsidRDefault="004237DC" w:rsidP="00DA5283">
      <w:pPr>
        <w:pStyle w:val="4a"/>
        <w:numPr>
          <w:ilvl w:val="0"/>
          <w:numId w:val="20"/>
        </w:numPr>
        <w:tabs>
          <w:tab w:val="num" w:pos="2126"/>
        </w:tabs>
        <w:ind w:left="1446" w:hanging="425"/>
        <w:rPr>
          <w:rFonts w:cs="Huawei Sans"/>
        </w:rPr>
      </w:pPr>
      <w:r w:rsidRPr="00D748B1">
        <w:rPr>
          <w:rFonts w:cs="Huawei Sans"/>
        </w:rPr>
        <w:t>设备介绍</w:t>
      </w:r>
    </w:p>
    <w:p w14:paraId="2300AAEB" w14:textId="44150924" w:rsidR="004237DC" w:rsidRPr="00D748B1" w:rsidRDefault="004237DC" w:rsidP="002176D9">
      <w:pPr>
        <w:pStyle w:val="1e"/>
      </w:pPr>
      <w:r w:rsidRPr="00D748B1">
        <w:t>为了满足</w:t>
      </w:r>
      <w:r w:rsidR="00DA5283" w:rsidRPr="00D748B1">
        <w:t>本</w:t>
      </w:r>
      <w:r w:rsidRPr="00D748B1">
        <w:t>实验需要，建议实验环境采用以下配置：</w:t>
      </w:r>
    </w:p>
    <w:p w14:paraId="6BA9B5C3" w14:textId="77777777" w:rsidR="004237DC" w:rsidRDefault="004237DC" w:rsidP="002176D9">
      <w:pPr>
        <w:pStyle w:val="1e"/>
      </w:pPr>
      <w:r w:rsidRPr="00D748B1">
        <w:t>设备名称、型号与版本的对应关系如下：</w:t>
      </w:r>
    </w:p>
    <w:p w14:paraId="5F69A407" w14:textId="036B1F2E" w:rsidR="00103DD7" w:rsidRPr="00D748B1" w:rsidRDefault="00103DD7" w:rsidP="00366C78">
      <w:pPr>
        <w:pStyle w:val="50"/>
        <w:numPr>
          <w:ilvl w:val="0"/>
          <w:numId w:val="0"/>
        </w:numPr>
        <w:ind w:left="1021"/>
      </w:pPr>
      <w:r>
        <w:rPr>
          <w:rFonts w:hint="eastAsia"/>
        </w:rPr>
        <w:t>设备明细表</w:t>
      </w:r>
    </w:p>
    <w:tbl>
      <w:tblPr>
        <w:tblStyle w:val="V30"/>
        <w:tblW w:w="8590" w:type="dxa"/>
        <w:tblLayout w:type="fixed"/>
        <w:tblLook w:val="01E0" w:firstRow="1" w:lastRow="1" w:firstColumn="1" w:lastColumn="1" w:noHBand="0" w:noVBand="0"/>
      </w:tblPr>
      <w:tblGrid>
        <w:gridCol w:w="1519"/>
        <w:gridCol w:w="2454"/>
        <w:gridCol w:w="4617"/>
      </w:tblGrid>
      <w:tr w:rsidR="004237DC" w:rsidRPr="00D748B1" w14:paraId="2D1041A9" w14:textId="77777777" w:rsidTr="006F5A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68AEE31D" w14:textId="77777777" w:rsidR="004237DC" w:rsidRPr="00D748B1" w:rsidRDefault="004237DC" w:rsidP="006F5AE9">
            <w:pPr>
              <w:pStyle w:val="5a"/>
              <w:rPr>
                <w:rFonts w:cs="Huawei Sans"/>
              </w:rPr>
            </w:pPr>
            <w:r w:rsidRPr="00D748B1">
              <w:rPr>
                <w:rFonts w:cs="Huawei Sans"/>
              </w:rPr>
              <w:t>设备名称</w:t>
            </w:r>
          </w:p>
        </w:tc>
        <w:tc>
          <w:tcPr>
            <w:tcW w:w="2454" w:type="dxa"/>
          </w:tcPr>
          <w:p w14:paraId="184BB152" w14:textId="77777777" w:rsidR="004237DC" w:rsidRPr="00D748B1" w:rsidRDefault="004237DC" w:rsidP="006F5AE9">
            <w:pPr>
              <w:pStyle w:val="5a"/>
              <w:cnfStyle w:val="100000000000" w:firstRow="1" w:lastRow="0" w:firstColumn="0" w:lastColumn="0" w:oddVBand="0" w:evenVBand="0" w:oddHBand="0" w:evenHBand="0" w:firstRowFirstColumn="0" w:firstRowLastColumn="0" w:lastRowFirstColumn="0" w:lastRowLastColumn="0"/>
              <w:rPr>
                <w:rFonts w:cs="Huawei Sans"/>
              </w:rPr>
            </w:pPr>
            <w:r w:rsidRPr="00D748B1">
              <w:rPr>
                <w:rFonts w:cs="Huawei Sans"/>
              </w:rPr>
              <w:t>设备型号</w:t>
            </w:r>
          </w:p>
        </w:tc>
        <w:tc>
          <w:tcPr>
            <w:tcW w:w="4617" w:type="dxa"/>
          </w:tcPr>
          <w:p w14:paraId="2ADE4BD7" w14:textId="77777777" w:rsidR="004237DC" w:rsidRPr="00D748B1" w:rsidRDefault="004237DC" w:rsidP="006F5AE9">
            <w:pPr>
              <w:pStyle w:val="5a"/>
              <w:cnfStyle w:val="100000000000" w:firstRow="1" w:lastRow="0" w:firstColumn="0" w:lastColumn="0" w:oddVBand="0" w:evenVBand="0" w:oddHBand="0" w:evenHBand="0" w:firstRowFirstColumn="0" w:firstRowLastColumn="0" w:lastRowFirstColumn="0" w:lastRowLastColumn="0"/>
              <w:rPr>
                <w:rFonts w:cs="Huawei Sans"/>
              </w:rPr>
            </w:pPr>
            <w:r w:rsidRPr="00D748B1">
              <w:rPr>
                <w:rFonts w:cs="Huawei Sans"/>
              </w:rPr>
              <w:t>软件版本</w:t>
            </w:r>
          </w:p>
        </w:tc>
      </w:tr>
      <w:tr w:rsidR="00EE7FF6" w:rsidRPr="00D748B1" w14:paraId="111CAB0E" w14:textId="77777777" w:rsidTr="006F5AE9">
        <w:tc>
          <w:tcPr>
            <w:cnfStyle w:val="001000000000" w:firstRow="0" w:lastRow="0" w:firstColumn="1" w:lastColumn="0" w:oddVBand="0" w:evenVBand="0" w:oddHBand="0" w:evenHBand="0" w:firstRowFirstColumn="0" w:firstRowLastColumn="0" w:lastRowFirstColumn="0" w:lastRowLastColumn="0"/>
            <w:tcW w:w="1519" w:type="dxa"/>
          </w:tcPr>
          <w:p w14:paraId="73060D1F" w14:textId="77777777" w:rsidR="00EE7FF6" w:rsidRPr="00D748B1" w:rsidRDefault="00EE7FF6" w:rsidP="006F5AE9">
            <w:pPr>
              <w:pStyle w:val="5a"/>
              <w:jc w:val="left"/>
              <w:rPr>
                <w:rFonts w:cs="Huawei Sans"/>
              </w:rPr>
            </w:pPr>
            <w:r w:rsidRPr="00D748B1">
              <w:rPr>
                <w:rFonts w:cs="Huawei Sans"/>
              </w:rPr>
              <w:t>数据库</w:t>
            </w:r>
          </w:p>
        </w:tc>
        <w:tc>
          <w:tcPr>
            <w:tcW w:w="2454" w:type="dxa"/>
          </w:tcPr>
          <w:p w14:paraId="4A325912" w14:textId="77777777" w:rsidR="00EE7FF6" w:rsidRPr="00D748B1" w:rsidRDefault="00EE7FF6" w:rsidP="006F5AE9">
            <w:pPr>
              <w:pStyle w:val="5a"/>
              <w:cnfStyle w:val="000000000000" w:firstRow="0" w:lastRow="0" w:firstColumn="0" w:lastColumn="0" w:oddVBand="0" w:evenVBand="0" w:oddHBand="0" w:evenHBand="0" w:firstRowFirstColumn="0" w:firstRowLastColumn="0" w:lastRowFirstColumn="0" w:lastRowLastColumn="0"/>
              <w:rPr>
                <w:rFonts w:cs="Huawei Sans"/>
              </w:rPr>
            </w:pPr>
            <w:proofErr w:type="spellStart"/>
            <w:r w:rsidRPr="00D748B1">
              <w:rPr>
                <w:rFonts w:cs="Huawei Sans"/>
              </w:rPr>
              <w:t>openGauss</w:t>
            </w:r>
            <w:proofErr w:type="spellEnd"/>
          </w:p>
        </w:tc>
        <w:tc>
          <w:tcPr>
            <w:tcW w:w="4617" w:type="dxa"/>
          </w:tcPr>
          <w:p w14:paraId="088FD64B" w14:textId="46390D06" w:rsidR="00EE7FF6" w:rsidRPr="00D748B1" w:rsidRDefault="00EE7FF6" w:rsidP="006F5AE9">
            <w:pPr>
              <w:pStyle w:val="5a"/>
              <w:cnfStyle w:val="000000000000" w:firstRow="0" w:lastRow="0" w:firstColumn="0" w:lastColumn="0" w:oddVBand="0" w:evenVBand="0" w:oddHBand="0" w:evenHBand="0" w:firstRowFirstColumn="0" w:firstRowLastColumn="0" w:lastRowFirstColumn="0" w:lastRowLastColumn="0"/>
              <w:rPr>
                <w:rFonts w:cs="Huawei Sans"/>
              </w:rPr>
            </w:pPr>
            <w:proofErr w:type="spellStart"/>
            <w:r w:rsidRPr="00D748B1">
              <w:rPr>
                <w:rFonts w:cs="Huawei Sans"/>
              </w:rPr>
              <w:t>openGauss</w:t>
            </w:r>
            <w:proofErr w:type="spellEnd"/>
            <w:r w:rsidRPr="00D748B1">
              <w:rPr>
                <w:rFonts w:cs="Huawei Sans"/>
              </w:rPr>
              <w:t xml:space="preserve"> 1.0.0</w:t>
            </w:r>
          </w:p>
        </w:tc>
      </w:tr>
      <w:tr w:rsidR="00EE7FF6" w:rsidRPr="00D748B1" w14:paraId="69E229A6" w14:textId="77777777" w:rsidTr="006F5AE9">
        <w:tc>
          <w:tcPr>
            <w:cnfStyle w:val="001000000000" w:firstRow="0" w:lastRow="0" w:firstColumn="1" w:lastColumn="0" w:oddVBand="0" w:evenVBand="0" w:oddHBand="0" w:evenHBand="0" w:firstRowFirstColumn="0" w:firstRowLastColumn="0" w:lastRowFirstColumn="0" w:lastRowLastColumn="0"/>
            <w:tcW w:w="1519" w:type="dxa"/>
          </w:tcPr>
          <w:p w14:paraId="13DAE738" w14:textId="77777777" w:rsidR="00EE7FF6" w:rsidRPr="00D748B1" w:rsidRDefault="00EE7FF6" w:rsidP="006F5AE9">
            <w:pPr>
              <w:pStyle w:val="5a"/>
              <w:jc w:val="left"/>
              <w:rPr>
                <w:rFonts w:cs="Huawei Sans"/>
              </w:rPr>
            </w:pPr>
            <w:r w:rsidRPr="00D748B1">
              <w:rPr>
                <w:rFonts w:cs="Huawei Sans"/>
              </w:rPr>
              <w:lastRenderedPageBreak/>
              <w:t>操作系统</w:t>
            </w:r>
          </w:p>
        </w:tc>
        <w:tc>
          <w:tcPr>
            <w:tcW w:w="2454" w:type="dxa"/>
          </w:tcPr>
          <w:p w14:paraId="4FE50C7C" w14:textId="77777777" w:rsidR="00EE7FF6" w:rsidRPr="00D748B1" w:rsidRDefault="00EE7FF6" w:rsidP="006F5AE9">
            <w:pPr>
              <w:pStyle w:val="5a"/>
              <w:cnfStyle w:val="000000000000" w:firstRow="0" w:lastRow="0" w:firstColumn="0" w:lastColumn="0" w:oddVBand="0" w:evenVBand="0" w:oddHBand="0" w:evenHBand="0" w:firstRowFirstColumn="0" w:firstRowLastColumn="0" w:lastRowFirstColumn="0" w:lastRowLastColumn="0"/>
              <w:rPr>
                <w:rFonts w:cs="Huawei Sans"/>
              </w:rPr>
            </w:pPr>
            <w:proofErr w:type="spellStart"/>
            <w:r w:rsidRPr="00D748B1">
              <w:rPr>
                <w:rFonts w:cs="Huawei Sans"/>
              </w:rPr>
              <w:t>openEuler</w:t>
            </w:r>
            <w:proofErr w:type="spellEnd"/>
          </w:p>
        </w:tc>
        <w:tc>
          <w:tcPr>
            <w:tcW w:w="4617" w:type="dxa"/>
          </w:tcPr>
          <w:p w14:paraId="211CD348" w14:textId="77777777" w:rsidR="00EE7FF6" w:rsidRPr="00D748B1" w:rsidRDefault="00EE7FF6" w:rsidP="006F5AE9">
            <w:pPr>
              <w:pStyle w:val="5a"/>
              <w:cnfStyle w:val="000000000000" w:firstRow="0" w:lastRow="0" w:firstColumn="0" w:lastColumn="0" w:oddVBand="0" w:evenVBand="0" w:oddHBand="0" w:evenHBand="0" w:firstRowFirstColumn="0" w:firstRowLastColumn="0" w:lastRowFirstColumn="0" w:lastRowLastColumn="0"/>
              <w:rPr>
                <w:rFonts w:cs="Huawei Sans"/>
              </w:rPr>
            </w:pPr>
            <w:proofErr w:type="spellStart"/>
            <w:r w:rsidRPr="00D748B1">
              <w:rPr>
                <w:rFonts w:cs="Huawei Sans"/>
              </w:rPr>
              <w:t>openEuler</w:t>
            </w:r>
            <w:proofErr w:type="spellEnd"/>
            <w:r w:rsidRPr="00D748B1">
              <w:rPr>
                <w:rFonts w:cs="Huawei Sans"/>
              </w:rPr>
              <w:t xml:space="preserve"> 20.3LTS</w:t>
            </w:r>
          </w:p>
        </w:tc>
      </w:tr>
    </w:tbl>
    <w:p w14:paraId="54133057" w14:textId="550FE822" w:rsidR="00D748B1" w:rsidRDefault="00230C51" w:rsidP="00366C78">
      <w:pPr>
        <w:pStyle w:val="2"/>
        <w:numPr>
          <w:ilvl w:val="0"/>
          <w:numId w:val="0"/>
        </w:numPr>
        <w:rPr>
          <w:rFonts w:cs="Huawei Sans"/>
        </w:rPr>
      </w:pPr>
      <w:bookmarkStart w:id="26" w:name="_Toc57396635"/>
      <w:r>
        <w:t>实验概览</w:t>
      </w:r>
      <w:bookmarkEnd w:id="26"/>
    </w:p>
    <w:p w14:paraId="4FC8C63A" w14:textId="42C08E29" w:rsidR="00B728D9" w:rsidRDefault="00B728D9" w:rsidP="002176D9">
      <w:pPr>
        <w:pStyle w:val="1e"/>
        <w:rPr>
          <w:rFonts w:cs="Huawei Sans"/>
        </w:rPr>
      </w:pPr>
      <w:r>
        <w:rPr>
          <w:noProof/>
        </w:rPr>
        <w:drawing>
          <wp:inline distT="0" distB="0" distL="0" distR="0" wp14:anchorId="32862FCE" wp14:editId="0FF3BC73">
            <wp:extent cx="5454000" cy="3783600"/>
            <wp:effectExtent l="19050" t="19050" r="13970" b="26670"/>
            <wp:docPr id="14" name="图片 14" descr="C:\Users\swx941157\AppData\Roaming\eSpace_Desktop\UserData\swx941157\imagefiles\7AA24E35-C6E2-4747-A6B5-EB18BC983C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x941157\AppData\Roaming\eSpace_Desktop\UserData\swx941157\imagefiles\7AA24E35-C6E2-4747-A6B5-EB18BC983C2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4000" cy="3783600"/>
                    </a:xfrm>
                    <a:prstGeom prst="rect">
                      <a:avLst/>
                    </a:prstGeom>
                    <a:noFill/>
                    <a:ln w="12700">
                      <a:solidFill>
                        <a:schemeClr val="bg1">
                          <a:lumMod val="85000"/>
                        </a:schemeClr>
                      </a:solidFill>
                    </a:ln>
                  </pic:spPr>
                </pic:pic>
              </a:graphicData>
            </a:graphic>
          </wp:inline>
        </w:drawing>
      </w:r>
    </w:p>
    <w:p w14:paraId="3F97C9E1" w14:textId="2FA5EAB4" w:rsidR="00103DD7" w:rsidRDefault="00230C51" w:rsidP="00366C78">
      <w:pPr>
        <w:pStyle w:val="9"/>
        <w:numPr>
          <w:ilvl w:val="0"/>
          <w:numId w:val="0"/>
        </w:numPr>
        <w:ind w:left="1021"/>
      </w:pPr>
      <w:r>
        <w:rPr>
          <w:rFonts w:hint="eastAsia"/>
        </w:rPr>
        <w:t>本实验概览</w:t>
      </w:r>
      <w:r w:rsidR="00366C78">
        <w:rPr>
          <w:rFonts w:hint="eastAsia"/>
        </w:rPr>
        <w:t>图</w:t>
      </w:r>
    </w:p>
    <w:p w14:paraId="569906B4" w14:textId="77777777" w:rsidR="00D748B1" w:rsidRDefault="00D748B1">
      <w:pPr>
        <w:topLinePunct w:val="0"/>
        <w:adjustRightInd/>
        <w:snapToGrid/>
        <w:spacing w:before="0" w:after="0" w:line="240" w:lineRule="auto"/>
        <w:ind w:left="0"/>
        <w:rPr>
          <w:rFonts w:ascii="Huawei Sans" w:eastAsia="方正兰亭黑简体" w:hAnsi="Huawei Sans" w:cs="Huawei Sans"/>
        </w:rPr>
      </w:pPr>
      <w:r>
        <w:rPr>
          <w:rFonts w:ascii="Huawei Sans" w:eastAsia="方正兰亭黑简体" w:hAnsi="Huawei Sans" w:cs="Huawei Sans"/>
        </w:rPr>
        <w:br w:type="page"/>
      </w:r>
    </w:p>
    <w:p w14:paraId="4C2C3E28" w14:textId="77777777" w:rsidR="00EE7FF6" w:rsidRPr="00D748B1" w:rsidRDefault="00EE7FF6" w:rsidP="00EE7FF6">
      <w:pPr>
        <w:pStyle w:val="1"/>
        <w:numPr>
          <w:ilvl w:val="0"/>
          <w:numId w:val="4"/>
        </w:numPr>
        <w:ind w:right="220"/>
        <w:rPr>
          <w:rFonts w:cs="Huawei Sans"/>
        </w:rPr>
      </w:pPr>
      <w:bookmarkStart w:id="27" w:name="_Toc45098021"/>
      <w:bookmarkStart w:id="28" w:name="_Toc57396636"/>
      <w:r w:rsidRPr="00D748B1">
        <w:rPr>
          <w:rFonts w:cs="Huawei Sans"/>
        </w:rPr>
        <w:lastRenderedPageBreak/>
        <w:t>金融场景化实验</w:t>
      </w:r>
      <w:bookmarkEnd w:id="27"/>
      <w:bookmarkEnd w:id="28"/>
    </w:p>
    <w:p w14:paraId="76897151" w14:textId="77777777" w:rsidR="00C17803" w:rsidRPr="00D748B1" w:rsidRDefault="00C17803" w:rsidP="00C17803">
      <w:pPr>
        <w:pStyle w:val="2"/>
        <w:numPr>
          <w:ilvl w:val="1"/>
          <w:numId w:val="4"/>
        </w:numPr>
        <w:rPr>
          <w:rFonts w:cs="Huawei Sans"/>
          <w:lang w:eastAsia="zh-CN"/>
        </w:rPr>
      </w:pPr>
      <w:bookmarkStart w:id="29" w:name="_Toc19795481"/>
      <w:bookmarkStart w:id="30" w:name="_Toc45098033"/>
      <w:bookmarkStart w:id="31" w:name="_Toc55836208"/>
      <w:bookmarkStart w:id="32" w:name="_Toc57396637"/>
      <w:bookmarkStart w:id="33" w:name="_Toc16353956"/>
      <w:r w:rsidRPr="00D748B1">
        <w:rPr>
          <w:rFonts w:cs="Huawei Sans"/>
          <w:lang w:eastAsia="zh-CN"/>
        </w:rPr>
        <w:t>金融数据模型</w:t>
      </w:r>
      <w:bookmarkEnd w:id="29"/>
      <w:bookmarkEnd w:id="30"/>
      <w:bookmarkEnd w:id="31"/>
      <w:bookmarkEnd w:id="32"/>
    </w:p>
    <w:p w14:paraId="11CD276A" w14:textId="77777777" w:rsidR="00C17803" w:rsidRPr="00D748B1" w:rsidRDefault="00C17803" w:rsidP="00C17803">
      <w:pPr>
        <w:pStyle w:val="1e"/>
      </w:pPr>
      <w:r w:rsidRPr="00D748B1">
        <w:t>假设</w:t>
      </w:r>
      <w:r w:rsidRPr="00D748B1">
        <w:t>A</w:t>
      </w:r>
      <w:r w:rsidRPr="00D748B1">
        <w:t>市</w:t>
      </w:r>
      <w:r w:rsidRPr="00D748B1">
        <w:t>C</w:t>
      </w:r>
      <w:r w:rsidRPr="00D748B1">
        <w:t>银行为了方便对银行数据的管理和操作，引入了华为</w:t>
      </w:r>
      <w:proofErr w:type="spellStart"/>
      <w:r w:rsidRPr="00D748B1">
        <w:t>openGauss</w:t>
      </w:r>
      <w:proofErr w:type="spellEnd"/>
      <w:r w:rsidRPr="00D748B1">
        <w:t>数据库。针对</w:t>
      </w:r>
      <w:r w:rsidRPr="00D748B1">
        <w:t>C</w:t>
      </w:r>
      <w:r w:rsidRPr="00D748B1">
        <w:t>银行的业务，本实验主要将对象分为客户、银行卡、理财产品、保险、基金。因此，针对这些数据库对象，本实验假设</w:t>
      </w:r>
      <w:r w:rsidRPr="00D748B1">
        <w:t>C</w:t>
      </w:r>
      <w:r w:rsidRPr="00D748B1">
        <w:t>银行的金融数据库存在着以下关</w:t>
      </w:r>
      <w:r>
        <w:t>系：客户可以办理银行卡，同时客户可以购买不同的银行产品，如</w:t>
      </w:r>
      <w:r w:rsidRPr="00D748B1">
        <w:t>理财产品，基金和保险。那么，根据</w:t>
      </w:r>
      <w:r w:rsidRPr="00D748B1">
        <w:t>C</w:t>
      </w:r>
      <w:r w:rsidRPr="00D748B1">
        <w:t>银行的对象关系，本实验给出了相应的关系模式和</w:t>
      </w:r>
      <w:r w:rsidRPr="00D748B1">
        <w:t>ER</w:t>
      </w:r>
      <w:r w:rsidRPr="00D748B1">
        <w:t>图，并对其进行较为复杂的数据库操作。</w:t>
      </w:r>
    </w:p>
    <w:bookmarkStart w:id="34" w:name="_Toc16353957"/>
    <w:bookmarkStart w:id="35" w:name="_Toc19795483"/>
    <w:bookmarkStart w:id="36" w:name="_Toc45098035"/>
    <w:bookmarkStart w:id="37" w:name="_Toc55836209"/>
    <w:bookmarkStart w:id="38" w:name="_Toc57396638"/>
    <w:bookmarkEnd w:id="33"/>
    <w:p w14:paraId="066DD212" w14:textId="77777777" w:rsidR="00C17803" w:rsidRPr="00D748B1" w:rsidRDefault="00C17803" w:rsidP="00C17803">
      <w:pPr>
        <w:pStyle w:val="3"/>
        <w:numPr>
          <w:ilvl w:val="2"/>
          <w:numId w:val="4"/>
        </w:numPr>
        <w:rPr>
          <w:rFonts w:cs="Huawei Sans"/>
        </w:rPr>
      </w:pPr>
      <w:r w:rsidRPr="00BC11AC">
        <mc:AlternateContent>
          <mc:Choice Requires="wps">
            <w:drawing>
              <wp:anchor distT="0" distB="0" distL="114300" distR="114300" simplePos="0" relativeHeight="251746304" behindDoc="0" locked="0" layoutInCell="1" allowOverlap="1" wp14:anchorId="2A8EBCD7" wp14:editId="40EF4A77">
                <wp:simplePos x="0" y="0"/>
                <wp:positionH relativeFrom="column">
                  <wp:posOffset>3035300</wp:posOffset>
                </wp:positionH>
                <wp:positionV relativeFrom="paragraph">
                  <wp:posOffset>323215</wp:posOffset>
                </wp:positionV>
                <wp:extent cx="594360" cy="52324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594360" cy="523240"/>
                        </a:xfrm>
                        <a:prstGeom prst="rect">
                          <a:avLst/>
                        </a:prstGeom>
                        <a:noFill/>
                        <a:ln w="6350">
                          <a:noFill/>
                        </a:ln>
                      </wps:spPr>
                      <wps:txbx>
                        <w:txbxContent>
                          <w:p w14:paraId="3F58ABAC"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客户手机号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EBCD7" id="_x0000_t202" coordsize="21600,21600" o:spt="202" path="m,l,21600r21600,l21600,xe">
                <v:stroke joinstyle="miter"/>
                <v:path gradientshapeok="t" o:connecttype="rect"/>
              </v:shapetype>
              <v:shape id="文本框 67" o:spid="_x0000_s1026" type="#_x0000_t202" style="position:absolute;left:0;text-align:left;margin-left:239pt;margin-top:25.45pt;width:46.8pt;height:41.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" filled="f" stroked="f" strokeweight=".5pt">
                <v:textbox>
                  <w:txbxContent>
                    <w:p w14:paraId="3F58ABAC"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客户手机号</w:t>
                      </w:r>
                    </w:p>
                  </w:txbxContent>
                </v:textbox>
              </v:shape>
            </w:pict>
          </mc:Fallback>
        </mc:AlternateContent>
      </w:r>
      <w:r w:rsidRPr="00BC11AC">
        <mc:AlternateContent>
          <mc:Choice Requires="wps">
            <w:drawing>
              <wp:anchor distT="0" distB="0" distL="114300" distR="114300" simplePos="0" relativeHeight="251744256" behindDoc="0" locked="0" layoutInCell="1" allowOverlap="1" wp14:anchorId="37088036" wp14:editId="5C2B6E4F">
                <wp:simplePos x="0" y="0"/>
                <wp:positionH relativeFrom="column">
                  <wp:posOffset>2294890</wp:posOffset>
                </wp:positionH>
                <wp:positionV relativeFrom="paragraph">
                  <wp:posOffset>279400</wp:posOffset>
                </wp:positionV>
                <wp:extent cx="482600" cy="52324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7C26202A"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客户</w:t>
                            </w:r>
                            <w:r>
                              <w:rPr>
                                <w:rFonts w:ascii="方正兰亭黑简体" w:eastAsia="方正兰亭黑简体"/>
                                <w:sz w:val="21"/>
                                <w:szCs w:val="21"/>
                              </w:rPr>
                              <w:t>名称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88036" id="文本框 68" o:spid="_x0000_s1027" type="#_x0000_t202" style="position:absolute;left:0;text-align:left;margin-left:180.7pt;margin-top:22pt;width:38pt;height:41.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" filled="f" stroked="f" strokeweight=".5pt">
                <v:textbox>
                  <w:txbxContent>
                    <w:p w14:paraId="7C26202A"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客户</w:t>
                      </w:r>
                      <w:r>
                        <w:rPr>
                          <w:rFonts w:ascii="方正兰亭黑简体" w:eastAsia="方正兰亭黑简体"/>
                          <w:sz w:val="21"/>
                          <w:szCs w:val="21"/>
                        </w:rPr>
                        <w:t>名称</w:t>
                      </w:r>
                    </w:p>
                  </w:txbxContent>
                </v:textbox>
              </v:shape>
            </w:pict>
          </mc:Fallback>
        </mc:AlternateContent>
      </w:r>
      <w:r w:rsidRPr="00BC11AC">
        <mc:AlternateContent>
          <mc:Choice Requires="wps">
            <w:drawing>
              <wp:anchor distT="0" distB="0" distL="114300" distR="114300" simplePos="0" relativeHeight="251742208" behindDoc="0" locked="0" layoutInCell="1" allowOverlap="1" wp14:anchorId="0933AC9C" wp14:editId="1E71A355">
                <wp:simplePos x="0" y="0"/>
                <wp:positionH relativeFrom="column">
                  <wp:posOffset>1555750</wp:posOffset>
                </wp:positionH>
                <wp:positionV relativeFrom="paragraph">
                  <wp:posOffset>285115</wp:posOffset>
                </wp:positionV>
                <wp:extent cx="635000" cy="52324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635000" cy="523240"/>
                        </a:xfrm>
                        <a:prstGeom prst="rect">
                          <a:avLst/>
                        </a:prstGeom>
                        <a:noFill/>
                        <a:ln w="6350">
                          <a:noFill/>
                        </a:ln>
                      </wps:spPr>
                      <wps:txbx>
                        <w:txbxContent>
                          <w:p w14:paraId="4E841798"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客户</w:t>
                            </w:r>
                            <w:r>
                              <w:rPr>
                                <w:rFonts w:ascii="方正兰亭黑简体" w:eastAsia="方正兰亭黑简体"/>
                                <w:sz w:val="21"/>
                                <w:szCs w:val="21"/>
                              </w:rPr>
                              <w:t>身份证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3AC9C" id="文本框 69" o:spid="_x0000_s1028" type="#_x0000_t202" style="position:absolute;left:0;text-align:left;margin-left:122.5pt;margin-top:22.45pt;width:50pt;height:41.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" filled="f" stroked="f" strokeweight=".5pt">
                <v:textbox>
                  <w:txbxContent>
                    <w:p w14:paraId="4E841798"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客户</w:t>
                      </w:r>
                      <w:r>
                        <w:rPr>
                          <w:rFonts w:ascii="方正兰亭黑简体" w:eastAsia="方正兰亭黑简体"/>
                          <w:sz w:val="21"/>
                          <w:szCs w:val="21"/>
                        </w:rPr>
                        <w:t>身份证</w:t>
                      </w:r>
                    </w:p>
                  </w:txbxContent>
                </v:textbox>
              </v:shape>
            </w:pict>
          </mc:Fallback>
        </mc:AlternateContent>
      </w:r>
      <w:r w:rsidRPr="00BC11AC">
        <mc:AlternateContent>
          <mc:Choice Requires="wps">
            <w:drawing>
              <wp:anchor distT="0" distB="0" distL="114300" distR="114300" simplePos="0" relativeHeight="251740160" behindDoc="0" locked="0" layoutInCell="1" allowOverlap="1" wp14:anchorId="0893B25F" wp14:editId="252EACB9">
                <wp:simplePos x="0" y="0"/>
                <wp:positionH relativeFrom="column">
                  <wp:posOffset>698500</wp:posOffset>
                </wp:positionH>
                <wp:positionV relativeFrom="paragraph">
                  <wp:posOffset>327660</wp:posOffset>
                </wp:positionV>
                <wp:extent cx="482600" cy="52324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1785DB5F"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客户编号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3B25F" id="文本框 70" o:spid="_x0000_s1029" type="#_x0000_t202" style="position:absolute;left:0;text-align:left;margin-left:55pt;margin-top:25.8pt;width:38pt;height:41.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" filled="f" stroked="f" strokeweight=".5pt">
                <v:textbox>
                  <w:txbxContent>
                    <w:p w14:paraId="1785DB5F"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客户编号</w:t>
                      </w:r>
                    </w:p>
                  </w:txbxContent>
                </v:textbox>
              </v:shape>
            </w:pict>
          </mc:Fallback>
        </mc:AlternateContent>
      </w:r>
      <w:r w:rsidRPr="00F74AE0">
        <mc:AlternateContent>
          <mc:Choice Requires="wps">
            <w:drawing>
              <wp:anchor distT="0" distB="0" distL="114300" distR="114300" simplePos="0" relativeHeight="251750400" behindDoc="0" locked="0" layoutInCell="1" allowOverlap="1" wp14:anchorId="0AA4F041" wp14:editId="74A1A62E">
                <wp:simplePos x="0" y="0"/>
                <wp:positionH relativeFrom="column">
                  <wp:posOffset>4033520</wp:posOffset>
                </wp:positionH>
                <wp:positionV relativeFrom="paragraph">
                  <wp:posOffset>274320</wp:posOffset>
                </wp:positionV>
                <wp:extent cx="482600" cy="52324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22F5A4D1"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客户邮箱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4F041" id="文本框 87" o:spid="_x0000_s1030" type="#_x0000_t202" style="position:absolute;left:0;text-align:left;margin-left:317.6pt;margin-top:21.6pt;width:38pt;height:41.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" filled="f" stroked="f" strokeweight=".5pt">
                <v:textbox>
                  <w:txbxContent>
                    <w:p w14:paraId="22F5A4D1"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客户邮箱</w:t>
                      </w:r>
                    </w:p>
                  </w:txbxContent>
                </v:textbox>
              </v:shape>
            </w:pict>
          </mc:Fallback>
        </mc:AlternateContent>
      </w:r>
      <w:r w:rsidRPr="00F74AE0">
        <mc:AlternateContent>
          <mc:Choice Requires="wps">
            <w:drawing>
              <wp:anchor distT="0" distB="0" distL="114300" distR="114300" simplePos="0" relativeHeight="251749376" behindDoc="0" locked="0" layoutInCell="1" allowOverlap="1" wp14:anchorId="7871383B" wp14:editId="2A8723A6">
                <wp:simplePos x="0" y="0"/>
                <wp:positionH relativeFrom="column">
                  <wp:posOffset>3916680</wp:posOffset>
                </wp:positionH>
                <wp:positionV relativeFrom="paragraph">
                  <wp:posOffset>375920</wp:posOffset>
                </wp:positionV>
                <wp:extent cx="640080" cy="421640"/>
                <wp:effectExtent l="0" t="0" r="26670" b="16510"/>
                <wp:wrapNone/>
                <wp:docPr id="86" name="椭圆 86"/>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92B194" id="椭圆 86" o:spid="_x0000_s1026" style="position:absolute;left:0;text-align:left;margin-left:308.4pt;margin-top:29.6pt;width:50.4pt;height:33.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" filled="f" strokecolor="black [3213]" strokeweight="1pt"/>
            </w:pict>
          </mc:Fallback>
        </mc:AlternateContent>
      </w:r>
      <w:r w:rsidRPr="00BC11AC">
        <mc:AlternateContent>
          <mc:Choice Requires="wps">
            <w:drawing>
              <wp:anchor distT="0" distB="0" distL="114300" distR="114300" simplePos="0" relativeHeight="251748352" behindDoc="0" locked="0" layoutInCell="1" allowOverlap="1" wp14:anchorId="1D6F66A8" wp14:editId="55C1FC38">
                <wp:simplePos x="0" y="0"/>
                <wp:positionH relativeFrom="column">
                  <wp:posOffset>4788535</wp:posOffset>
                </wp:positionH>
                <wp:positionV relativeFrom="paragraph">
                  <wp:posOffset>250825</wp:posOffset>
                </wp:positionV>
                <wp:extent cx="628146" cy="52324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628146" cy="523240"/>
                        </a:xfrm>
                        <a:prstGeom prst="rect">
                          <a:avLst/>
                        </a:prstGeom>
                        <a:noFill/>
                        <a:ln w="6350">
                          <a:noFill/>
                        </a:ln>
                      </wps:spPr>
                      <wps:txbx>
                        <w:txbxContent>
                          <w:p w14:paraId="2FA98979"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客户登录</w:t>
                            </w:r>
                            <w:r>
                              <w:rPr>
                                <w:rFonts w:ascii="方正兰亭黑简体" w:eastAsia="方正兰亭黑简体"/>
                                <w:sz w:val="21"/>
                                <w:szCs w:val="21"/>
                              </w:rPr>
                              <w:t>密码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F66A8" id="文本框 85" o:spid="_x0000_s1031" type="#_x0000_t202" style="position:absolute;left:0;text-align:left;margin-left:377.05pt;margin-top:19.75pt;width:49.45pt;height:41.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" filled="f" stroked="f" strokeweight=".5pt">
                <v:textbox>
                  <w:txbxContent>
                    <w:p w14:paraId="2FA98979"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客户登录</w:t>
                      </w:r>
                      <w:r>
                        <w:rPr>
                          <w:rFonts w:ascii="方正兰亭黑简体" w:eastAsia="方正兰亭黑简体"/>
                          <w:sz w:val="21"/>
                          <w:szCs w:val="21"/>
                        </w:rPr>
                        <w:t>密码</w:t>
                      </w:r>
                    </w:p>
                  </w:txbxContent>
                </v:textbox>
              </v:shape>
            </w:pict>
          </mc:Fallback>
        </mc:AlternateContent>
      </w:r>
      <w:r w:rsidRPr="00BC11AC">
        <mc:AlternateContent>
          <mc:Choice Requires="wps">
            <w:drawing>
              <wp:anchor distT="0" distB="0" distL="114300" distR="114300" simplePos="0" relativeHeight="251747328" behindDoc="0" locked="0" layoutInCell="1" allowOverlap="1" wp14:anchorId="0DF5CB3C" wp14:editId="29827CF0">
                <wp:simplePos x="0" y="0"/>
                <wp:positionH relativeFrom="column">
                  <wp:posOffset>4695190</wp:posOffset>
                </wp:positionH>
                <wp:positionV relativeFrom="paragraph">
                  <wp:posOffset>347345</wp:posOffset>
                </wp:positionV>
                <wp:extent cx="833120" cy="421640"/>
                <wp:effectExtent l="0" t="0" r="24130" b="16510"/>
                <wp:wrapNone/>
                <wp:docPr id="84" name="椭圆 84"/>
                <wp:cNvGraphicFramePr/>
                <a:graphic xmlns:a="http://schemas.openxmlformats.org/drawingml/2006/main">
                  <a:graphicData uri="http://schemas.microsoft.com/office/word/2010/wordprocessingShape">
                    <wps:wsp>
                      <wps:cNvSpPr/>
                      <wps:spPr>
                        <a:xfrm>
                          <a:off x="0" y="0"/>
                          <a:ext cx="83312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BC07FC" id="椭圆 84" o:spid="_x0000_s1026" style="position:absolute;left:0;text-align:left;margin-left:369.7pt;margin-top:27.35pt;width:65.6pt;height:33.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" filled="f" strokecolor="black [3213]" strokeweight="1pt"/>
            </w:pict>
          </mc:Fallback>
        </mc:AlternateContent>
      </w:r>
      <w:r w:rsidRPr="00BC11AC">
        <mc:AlternateContent>
          <mc:Choice Requires="wps">
            <w:drawing>
              <wp:anchor distT="0" distB="0" distL="114300" distR="114300" simplePos="0" relativeHeight="251745280" behindDoc="0" locked="0" layoutInCell="1" allowOverlap="1" wp14:anchorId="0DFFC940" wp14:editId="28D8495C">
                <wp:simplePos x="0" y="0"/>
                <wp:positionH relativeFrom="column">
                  <wp:posOffset>2910840</wp:posOffset>
                </wp:positionH>
                <wp:positionV relativeFrom="paragraph">
                  <wp:posOffset>382905</wp:posOffset>
                </wp:positionV>
                <wp:extent cx="789024" cy="421640"/>
                <wp:effectExtent l="0" t="0" r="11430" b="16510"/>
                <wp:wrapNone/>
                <wp:docPr id="71" name="椭圆 71"/>
                <wp:cNvGraphicFramePr/>
                <a:graphic xmlns:a="http://schemas.openxmlformats.org/drawingml/2006/main">
                  <a:graphicData uri="http://schemas.microsoft.com/office/word/2010/wordprocessingShape">
                    <wps:wsp>
                      <wps:cNvSpPr/>
                      <wps:spPr>
                        <a:xfrm>
                          <a:off x="0" y="0"/>
                          <a:ext cx="789024"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23B3E" id="椭圆 71" o:spid="_x0000_s1026" style="position:absolute;left:0;text-align:left;margin-left:229.2pt;margin-top:30.15pt;width:62.15pt;height:33.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" filled="f" strokecolor="black [3213]" strokeweight="1pt"/>
            </w:pict>
          </mc:Fallback>
        </mc:AlternateContent>
      </w:r>
      <w:r w:rsidRPr="00BC11AC">
        <mc:AlternateContent>
          <mc:Choice Requires="wps">
            <w:drawing>
              <wp:anchor distT="0" distB="0" distL="114300" distR="114300" simplePos="0" relativeHeight="251743232" behindDoc="0" locked="0" layoutInCell="1" allowOverlap="1" wp14:anchorId="0C830F3D" wp14:editId="1AEC4F36">
                <wp:simplePos x="0" y="0"/>
                <wp:positionH relativeFrom="column">
                  <wp:posOffset>2219960</wp:posOffset>
                </wp:positionH>
                <wp:positionV relativeFrom="paragraph">
                  <wp:posOffset>370840</wp:posOffset>
                </wp:positionV>
                <wp:extent cx="640080" cy="421640"/>
                <wp:effectExtent l="0" t="0" r="26670" b="16510"/>
                <wp:wrapNone/>
                <wp:docPr id="72" name="椭圆 72"/>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838AB6" id="椭圆 72" o:spid="_x0000_s1026" style="position:absolute;left:0;text-align:left;margin-left:174.8pt;margin-top:29.2pt;width:50.4pt;height:33.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" filled="f" strokecolor="black [3213]" strokeweight="1pt"/>
            </w:pict>
          </mc:Fallback>
        </mc:AlternateContent>
      </w:r>
      <w:r w:rsidRPr="00BC11AC">
        <mc:AlternateContent>
          <mc:Choice Requires="wps">
            <w:drawing>
              <wp:anchor distT="0" distB="0" distL="114300" distR="114300" simplePos="0" relativeHeight="251741184" behindDoc="0" locked="0" layoutInCell="1" allowOverlap="1" wp14:anchorId="76A778FF" wp14:editId="11D9B930">
                <wp:simplePos x="0" y="0"/>
                <wp:positionH relativeFrom="column">
                  <wp:posOffset>1449070</wp:posOffset>
                </wp:positionH>
                <wp:positionV relativeFrom="paragraph">
                  <wp:posOffset>372745</wp:posOffset>
                </wp:positionV>
                <wp:extent cx="716280" cy="421640"/>
                <wp:effectExtent l="0" t="0" r="26670" b="16510"/>
                <wp:wrapNone/>
                <wp:docPr id="73" name="椭圆 73"/>
                <wp:cNvGraphicFramePr/>
                <a:graphic xmlns:a="http://schemas.openxmlformats.org/drawingml/2006/main">
                  <a:graphicData uri="http://schemas.microsoft.com/office/word/2010/wordprocessingShape">
                    <wps:wsp>
                      <wps:cNvSpPr/>
                      <wps:spPr>
                        <a:xfrm>
                          <a:off x="0" y="0"/>
                          <a:ext cx="7162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88398D" id="椭圆 73" o:spid="_x0000_s1026" style="position:absolute;left:0;text-align:left;margin-left:114.1pt;margin-top:29.35pt;width:56.4pt;height:33.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" filled="f" strokecolor="black [3213]" strokeweight="1pt"/>
            </w:pict>
          </mc:Fallback>
        </mc:AlternateContent>
      </w:r>
      <w:r w:rsidRPr="00BC11AC">
        <mc:AlternateContent>
          <mc:Choice Requires="wps">
            <w:drawing>
              <wp:anchor distT="0" distB="0" distL="114300" distR="114300" simplePos="0" relativeHeight="251739136" behindDoc="0" locked="0" layoutInCell="1" allowOverlap="1" wp14:anchorId="68A2254D" wp14:editId="2F7DE406">
                <wp:simplePos x="0" y="0"/>
                <wp:positionH relativeFrom="column">
                  <wp:posOffset>607060</wp:posOffset>
                </wp:positionH>
                <wp:positionV relativeFrom="paragraph">
                  <wp:posOffset>419100</wp:posOffset>
                </wp:positionV>
                <wp:extent cx="640080" cy="421640"/>
                <wp:effectExtent l="0" t="0" r="26670" b="16510"/>
                <wp:wrapNone/>
                <wp:docPr id="76" name="椭圆 76"/>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F263F5" id="椭圆 76" o:spid="_x0000_s1026" style="position:absolute;left:0;text-align:left;margin-left:47.8pt;margin-top:33pt;width:50.4pt;height:33.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" filled="f" strokecolor="black [3213]" strokeweight="1pt"/>
            </w:pict>
          </mc:Fallback>
        </mc:AlternateContent>
      </w:r>
      <w:r w:rsidRPr="00D748B1">
        <w:rPr>
          <w:rFonts w:cs="Huawei Sans"/>
        </w:rPr>
        <w:t>E</w:t>
      </w:r>
      <w:r>
        <w:rPr>
          <w:rFonts w:cs="Huawei Sans" w:hint="eastAsia"/>
        </w:rPr>
        <w:t>-</w:t>
      </w:r>
      <w:r w:rsidRPr="00D748B1">
        <w:rPr>
          <w:rFonts w:cs="Huawei Sans"/>
        </w:rPr>
        <w:t>R</w:t>
      </w:r>
      <w:r w:rsidRPr="00D748B1">
        <w:rPr>
          <w:rFonts w:cs="Huawei Sans"/>
        </w:rPr>
        <w:t>图</w:t>
      </w:r>
      <w:bookmarkEnd w:id="34"/>
      <w:bookmarkEnd w:id="35"/>
      <w:bookmarkEnd w:id="36"/>
      <w:bookmarkEnd w:id="37"/>
      <w:bookmarkEnd w:id="38"/>
    </w:p>
    <w:p w14:paraId="3E20B7BC" w14:textId="77777777" w:rsidR="00C17803" w:rsidRDefault="00C17803" w:rsidP="00C17803">
      <w:pPr>
        <w:pStyle w:val="1e"/>
      </w:pPr>
    </w:p>
    <w:p w14:paraId="08356DCF" w14:textId="5AA7D365" w:rsidR="00C17803" w:rsidRDefault="00C17803" w:rsidP="00C17803">
      <w:pPr>
        <w:pStyle w:val="1e"/>
      </w:pPr>
      <w:r>
        <w:rPr>
          <w:noProof/>
        </w:rPr>
        <mc:AlternateContent>
          <mc:Choice Requires="wps">
            <w:drawing>
              <wp:anchor distT="0" distB="0" distL="114300" distR="114300" simplePos="0" relativeHeight="251756544" behindDoc="0" locked="0" layoutInCell="1" allowOverlap="1" wp14:anchorId="56D87CD3" wp14:editId="4269F42F">
                <wp:simplePos x="0" y="0"/>
                <wp:positionH relativeFrom="column">
                  <wp:posOffset>2705778</wp:posOffset>
                </wp:positionH>
                <wp:positionV relativeFrom="paragraph">
                  <wp:posOffset>107698</wp:posOffset>
                </wp:positionV>
                <wp:extent cx="2235896" cy="528807"/>
                <wp:effectExtent l="0" t="0" r="12065" b="24130"/>
                <wp:wrapNone/>
                <wp:docPr id="93" name="直接连接符 93"/>
                <wp:cNvGraphicFramePr/>
                <a:graphic xmlns:a="http://schemas.openxmlformats.org/drawingml/2006/main">
                  <a:graphicData uri="http://schemas.microsoft.com/office/word/2010/wordprocessingShape">
                    <wps:wsp>
                      <wps:cNvCnPr/>
                      <wps:spPr>
                        <a:xfrm flipH="1">
                          <a:off x="0" y="0"/>
                          <a:ext cx="2235896" cy="52880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BD5698" id="直接连接符 93" o:spid="_x0000_s1026" style="position:absolute;left:0;text-align:lef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05pt,8.5pt" to="389.1pt,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" strokecolor="black [3213]" strokeweight="1pt"/>
            </w:pict>
          </mc:Fallback>
        </mc:AlternateContent>
      </w:r>
      <w:r>
        <w:rPr>
          <w:noProof/>
        </w:rPr>
        <mc:AlternateContent>
          <mc:Choice Requires="wps">
            <w:drawing>
              <wp:anchor distT="0" distB="0" distL="114300" distR="114300" simplePos="0" relativeHeight="251755520" behindDoc="0" locked="0" layoutInCell="1" allowOverlap="1" wp14:anchorId="0BA186FC" wp14:editId="73659F42">
                <wp:simplePos x="0" y="0"/>
                <wp:positionH relativeFrom="column">
                  <wp:posOffset>2642870</wp:posOffset>
                </wp:positionH>
                <wp:positionV relativeFrom="paragraph">
                  <wp:posOffset>109855</wp:posOffset>
                </wp:positionV>
                <wp:extent cx="1391920" cy="487680"/>
                <wp:effectExtent l="0" t="0" r="17780" b="26670"/>
                <wp:wrapNone/>
                <wp:docPr id="92" name="直接连接符 92"/>
                <wp:cNvGraphicFramePr/>
                <a:graphic xmlns:a="http://schemas.openxmlformats.org/drawingml/2006/main">
                  <a:graphicData uri="http://schemas.microsoft.com/office/word/2010/wordprocessingShape">
                    <wps:wsp>
                      <wps:cNvCnPr/>
                      <wps:spPr>
                        <a:xfrm flipH="1">
                          <a:off x="0" y="0"/>
                          <a:ext cx="1391920" cy="4876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7806FF" id="直接连接符 92" o:spid="_x0000_s1026" style="position:absolute;left:0;text-align:lef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1pt,8.65pt" to="317.7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" strokecolor="black [3213]" strokeweight="1pt"/>
            </w:pict>
          </mc:Fallback>
        </mc:AlternateContent>
      </w:r>
      <w:r>
        <w:rPr>
          <w:noProof/>
        </w:rPr>
        <mc:AlternateContent>
          <mc:Choice Requires="wps">
            <w:drawing>
              <wp:anchor distT="0" distB="0" distL="114300" distR="114300" simplePos="0" relativeHeight="251754496" behindDoc="0" locked="0" layoutInCell="1" allowOverlap="1" wp14:anchorId="1B99C794" wp14:editId="758A2FE9">
                <wp:simplePos x="0" y="0"/>
                <wp:positionH relativeFrom="column">
                  <wp:posOffset>2520950</wp:posOffset>
                </wp:positionH>
                <wp:positionV relativeFrom="paragraph">
                  <wp:posOffset>135255</wp:posOffset>
                </wp:positionV>
                <wp:extent cx="609600" cy="472440"/>
                <wp:effectExtent l="0" t="0" r="19050" b="22860"/>
                <wp:wrapNone/>
                <wp:docPr id="91" name="直接连接符 91"/>
                <wp:cNvGraphicFramePr/>
                <a:graphic xmlns:a="http://schemas.openxmlformats.org/drawingml/2006/main">
                  <a:graphicData uri="http://schemas.microsoft.com/office/word/2010/wordprocessingShape">
                    <wps:wsp>
                      <wps:cNvCnPr/>
                      <wps:spPr>
                        <a:xfrm flipH="1">
                          <a:off x="0" y="0"/>
                          <a:ext cx="609600" cy="4724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EEBF31" id="直接连接符 91" o:spid="_x0000_s1026" style="position:absolute;left:0;text-align:lef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5pt,10.65pt" to="246.5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" strokecolor="black [3213]" strokeweight="1pt"/>
            </w:pict>
          </mc:Fallback>
        </mc:AlternateContent>
      </w:r>
      <w:r>
        <w:rPr>
          <w:noProof/>
        </w:rPr>
        <mc:AlternateContent>
          <mc:Choice Requires="wps">
            <w:drawing>
              <wp:anchor distT="0" distB="0" distL="114300" distR="114300" simplePos="0" relativeHeight="251753472" behindDoc="0" locked="0" layoutInCell="1" allowOverlap="1" wp14:anchorId="515CF1DC" wp14:editId="75B75445">
                <wp:simplePos x="0" y="0"/>
                <wp:positionH relativeFrom="column">
                  <wp:posOffset>2429510</wp:posOffset>
                </wp:positionH>
                <wp:positionV relativeFrom="paragraph">
                  <wp:posOffset>135255</wp:posOffset>
                </wp:positionV>
                <wp:extent cx="81280" cy="477520"/>
                <wp:effectExtent l="0" t="0" r="33020" b="36830"/>
                <wp:wrapNone/>
                <wp:docPr id="90" name="直接连接符 90"/>
                <wp:cNvGraphicFramePr/>
                <a:graphic xmlns:a="http://schemas.openxmlformats.org/drawingml/2006/main">
                  <a:graphicData uri="http://schemas.microsoft.com/office/word/2010/wordprocessingShape">
                    <wps:wsp>
                      <wps:cNvCnPr/>
                      <wps:spPr>
                        <a:xfrm flipH="1">
                          <a:off x="0" y="0"/>
                          <a:ext cx="81280" cy="4775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6F03B1" id="直接连接符 90" o:spid="_x0000_s1026" style="position:absolute;left:0;text-align:lef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3pt,10.65pt" to="197.7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" strokecolor="black [3213]" strokeweight="1pt"/>
            </w:pict>
          </mc:Fallback>
        </mc:AlternateContent>
      </w:r>
      <w:r>
        <w:rPr>
          <w:noProof/>
        </w:rPr>
        <mc:AlternateContent>
          <mc:Choice Requires="wps">
            <w:drawing>
              <wp:anchor distT="0" distB="0" distL="114300" distR="114300" simplePos="0" relativeHeight="251752448" behindDoc="0" locked="0" layoutInCell="1" allowOverlap="1" wp14:anchorId="1528C29F" wp14:editId="57BF026F">
                <wp:simplePos x="0" y="0"/>
                <wp:positionH relativeFrom="column">
                  <wp:posOffset>1946910</wp:posOffset>
                </wp:positionH>
                <wp:positionV relativeFrom="paragraph">
                  <wp:posOffset>135255</wp:posOffset>
                </wp:positionV>
                <wp:extent cx="391160" cy="477520"/>
                <wp:effectExtent l="0" t="0" r="27940" b="36830"/>
                <wp:wrapNone/>
                <wp:docPr id="89" name="直接连接符 89"/>
                <wp:cNvGraphicFramePr/>
                <a:graphic xmlns:a="http://schemas.openxmlformats.org/drawingml/2006/main">
                  <a:graphicData uri="http://schemas.microsoft.com/office/word/2010/wordprocessingShape">
                    <wps:wsp>
                      <wps:cNvCnPr/>
                      <wps:spPr>
                        <a:xfrm>
                          <a:off x="0" y="0"/>
                          <a:ext cx="391160" cy="4775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055B00" id="直接连接符 89" o:spid="_x0000_s1026" style="position:absolute;left:0;text-align:lef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3pt,10.65pt" to="184.1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" strokecolor="black [3213]" strokeweight="1pt"/>
            </w:pict>
          </mc:Fallback>
        </mc:AlternateContent>
      </w:r>
      <w:r>
        <w:rPr>
          <w:noProof/>
        </w:rPr>
        <mc:AlternateContent>
          <mc:Choice Requires="wps">
            <w:drawing>
              <wp:anchor distT="0" distB="0" distL="114300" distR="114300" simplePos="0" relativeHeight="251751424" behindDoc="0" locked="0" layoutInCell="1" allowOverlap="1" wp14:anchorId="55CD50C3" wp14:editId="40A02D05">
                <wp:simplePos x="0" y="0"/>
                <wp:positionH relativeFrom="column">
                  <wp:posOffset>1134110</wp:posOffset>
                </wp:positionH>
                <wp:positionV relativeFrom="paragraph">
                  <wp:posOffset>135255</wp:posOffset>
                </wp:positionV>
                <wp:extent cx="1148080" cy="477520"/>
                <wp:effectExtent l="0" t="0" r="33020" b="36830"/>
                <wp:wrapNone/>
                <wp:docPr id="88" name="直接连接符 88"/>
                <wp:cNvGraphicFramePr/>
                <a:graphic xmlns:a="http://schemas.openxmlformats.org/drawingml/2006/main">
                  <a:graphicData uri="http://schemas.microsoft.com/office/word/2010/wordprocessingShape">
                    <wps:wsp>
                      <wps:cNvCnPr/>
                      <wps:spPr>
                        <a:xfrm>
                          <a:off x="0" y="0"/>
                          <a:ext cx="1148080" cy="4775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71CA9" id="直接连接符 88" o:spid="_x0000_s1026" style="position:absolute;left:0;text-align:lef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3pt,10.65pt" to="179.7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" strokecolor="black [3213]" strokeweight="1pt"/>
            </w:pict>
          </mc:Fallback>
        </mc:AlternateContent>
      </w:r>
      <w:r>
        <w:rPr>
          <w:noProof/>
        </w:rPr>
        <mc:AlternateContent>
          <mc:Choice Requires="wps">
            <w:drawing>
              <wp:anchor distT="0" distB="0" distL="114300" distR="114300" simplePos="0" relativeHeight="251730944" behindDoc="0" locked="0" layoutInCell="1" allowOverlap="1" wp14:anchorId="5BEBED09" wp14:editId="04F15268">
                <wp:simplePos x="0" y="0"/>
                <wp:positionH relativeFrom="column">
                  <wp:posOffset>5045710</wp:posOffset>
                </wp:positionH>
                <wp:positionV relativeFrom="paragraph">
                  <wp:posOffset>226060</wp:posOffset>
                </wp:positionV>
                <wp:extent cx="640080" cy="421640"/>
                <wp:effectExtent l="0" t="0" r="26670" b="16510"/>
                <wp:wrapNone/>
                <wp:docPr id="74" name="椭圆 74"/>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FE7981" id="椭圆 74" o:spid="_x0000_s1026" style="position:absolute;left:0;text-align:left;margin-left:397.3pt;margin-top:17.8pt;width:50.4pt;height:33.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" filled="f" strokecolor="black [3213]" strokeweight="1pt"/>
            </w:pict>
          </mc:Fallback>
        </mc:AlternateContent>
      </w:r>
      <w:r>
        <w:rPr>
          <w:noProof/>
        </w:rPr>
        <mc:AlternateContent>
          <mc:Choice Requires="wps">
            <w:drawing>
              <wp:anchor distT="0" distB="0" distL="114300" distR="114300" simplePos="0" relativeHeight="251731968" behindDoc="0" locked="0" layoutInCell="1" allowOverlap="1" wp14:anchorId="38F314FB" wp14:editId="6078B9AC">
                <wp:simplePos x="0" y="0"/>
                <wp:positionH relativeFrom="column">
                  <wp:posOffset>5126990</wp:posOffset>
                </wp:positionH>
                <wp:positionV relativeFrom="paragraph">
                  <wp:posOffset>134620</wp:posOffset>
                </wp:positionV>
                <wp:extent cx="482600" cy="52324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5B85C891" w14:textId="77777777" w:rsidR="00E757FA" w:rsidRPr="006128CA" w:rsidRDefault="00E757FA" w:rsidP="00C17803">
                            <w:pPr>
                              <w:ind w:left="0"/>
                              <w:rPr>
                                <w:rFonts w:ascii="方正兰亭黑简体" w:eastAsia="方正兰亭黑简体"/>
                                <w:sz w:val="21"/>
                                <w:szCs w:val="21"/>
                              </w:rPr>
                            </w:pPr>
                            <w:r w:rsidRPr="006128CA">
                              <w:rPr>
                                <w:rFonts w:ascii="方正兰亭黑简体" w:eastAsia="方正兰亭黑简体" w:hint="eastAsia"/>
                                <w:sz w:val="21"/>
                                <w:szCs w:val="21"/>
                              </w:rPr>
                              <w:t>银行卡号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314FB" id="文本框 75" o:spid="_x0000_s1032" type="#_x0000_t202" style="position:absolute;left:0;text-align:left;margin-left:403.7pt;margin-top:10.6pt;width:38pt;height:4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" filled="f" stroked="f" strokeweight=".5pt">
                <v:textbox>
                  <w:txbxContent>
                    <w:p w14:paraId="5B85C891" w14:textId="77777777" w:rsidR="00E757FA" w:rsidRPr="006128CA" w:rsidRDefault="00E757FA" w:rsidP="00C17803">
                      <w:pPr>
                        <w:ind w:left="0"/>
                        <w:rPr>
                          <w:rFonts w:ascii="方正兰亭黑简体" w:eastAsia="方正兰亭黑简体"/>
                          <w:sz w:val="21"/>
                          <w:szCs w:val="21"/>
                        </w:rPr>
                      </w:pPr>
                      <w:r w:rsidRPr="006128CA">
                        <w:rPr>
                          <w:rFonts w:ascii="方正兰亭黑简体" w:eastAsia="方正兰亭黑简体" w:hint="eastAsia"/>
                          <w:sz w:val="21"/>
                          <w:szCs w:val="21"/>
                        </w:rPr>
                        <w:t>银行卡号</w:t>
                      </w:r>
                    </w:p>
                  </w:txbxContent>
                </v:textbox>
              </v:shape>
            </w:pict>
          </mc:Fallback>
        </mc:AlternateContent>
      </w:r>
    </w:p>
    <w:p w14:paraId="04C24EC2" w14:textId="77777777" w:rsidR="00C17803" w:rsidRDefault="00C17803" w:rsidP="00C17803">
      <w:pPr>
        <w:pStyle w:val="1e"/>
      </w:pPr>
      <w:r>
        <w:rPr>
          <w:noProof/>
        </w:rPr>
        <mc:AlternateContent>
          <mc:Choice Requires="wps">
            <w:drawing>
              <wp:anchor distT="0" distB="0" distL="114300" distR="114300" simplePos="0" relativeHeight="251816960" behindDoc="0" locked="0" layoutInCell="1" allowOverlap="1" wp14:anchorId="1277E92F" wp14:editId="1D39608E">
                <wp:simplePos x="0" y="0"/>
                <wp:positionH relativeFrom="column">
                  <wp:posOffset>3801110</wp:posOffset>
                </wp:positionH>
                <wp:positionV relativeFrom="paragraph">
                  <wp:posOffset>217805</wp:posOffset>
                </wp:positionV>
                <wp:extent cx="914400" cy="381000"/>
                <wp:effectExtent l="0" t="0" r="0" b="0"/>
                <wp:wrapNone/>
                <wp:docPr id="154" name="文本框 154"/>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7123C814"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sz w:val="21"/>
                                <w:szCs w:val="21"/>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77E92F" id="文本框 154" o:spid="_x0000_s1033" type="#_x0000_t202" style="position:absolute;left:0;text-align:left;margin-left:299.3pt;margin-top:17.15pt;width:1in;height:30pt;z-index:251816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" filled="f" stroked="f" strokeweight=".5pt">
                <v:textbox>
                  <w:txbxContent>
                    <w:p w14:paraId="7123C814"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sz w:val="21"/>
                          <w:szCs w:val="21"/>
                        </w:rPr>
                        <w:t>N</w:t>
                      </w:r>
                    </w:p>
                  </w:txbxContent>
                </v:textbox>
              </v:shape>
            </w:pict>
          </mc:Fallback>
        </mc:AlternateContent>
      </w:r>
      <w:r>
        <w:rPr>
          <w:noProof/>
        </w:rPr>
        <mc:AlternateContent>
          <mc:Choice Requires="wps">
            <w:drawing>
              <wp:anchor distT="0" distB="0" distL="114300" distR="114300" simplePos="0" relativeHeight="251815936" behindDoc="0" locked="0" layoutInCell="1" allowOverlap="1" wp14:anchorId="3D39EF11" wp14:editId="729543F4">
                <wp:simplePos x="0" y="0"/>
                <wp:positionH relativeFrom="column">
                  <wp:posOffset>3002915</wp:posOffset>
                </wp:positionH>
                <wp:positionV relativeFrom="paragraph">
                  <wp:posOffset>217805</wp:posOffset>
                </wp:positionV>
                <wp:extent cx="914400" cy="381000"/>
                <wp:effectExtent l="0" t="0" r="0" b="0"/>
                <wp:wrapNone/>
                <wp:docPr id="153" name="文本框 153"/>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47B3967A"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39EF11" id="文本框 153" o:spid="_x0000_s1034" type="#_x0000_t202" style="position:absolute;left:0;text-align:left;margin-left:236.45pt;margin-top:17.15pt;width:1in;height:30pt;z-index:251815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" filled="f" stroked="f" strokeweight=".5pt">
                <v:textbox>
                  <w:txbxContent>
                    <w:p w14:paraId="47B3967A"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1</w:t>
                      </w:r>
                    </w:p>
                  </w:txbxContent>
                </v:textbox>
              </v:shape>
            </w:pict>
          </mc:Fallback>
        </mc:AlternateContent>
      </w:r>
    </w:p>
    <w:p w14:paraId="2D541091" w14:textId="77777777" w:rsidR="00C17803" w:rsidRDefault="00C17803" w:rsidP="00C17803">
      <w:pPr>
        <w:pStyle w:val="1e"/>
      </w:pPr>
      <w:r w:rsidRPr="00DE3382">
        <w:rPr>
          <w:noProof/>
        </w:rPr>
        <mc:AlternateContent>
          <mc:Choice Requires="wps">
            <w:drawing>
              <wp:anchor distT="0" distB="0" distL="114300" distR="114300" simplePos="0" relativeHeight="251715584" behindDoc="0" locked="0" layoutInCell="1" allowOverlap="1" wp14:anchorId="635CCD3E" wp14:editId="7A3AA90C">
                <wp:simplePos x="0" y="0"/>
                <wp:positionH relativeFrom="column">
                  <wp:posOffset>4089400</wp:posOffset>
                </wp:positionH>
                <wp:positionV relativeFrom="paragraph">
                  <wp:posOffset>67310</wp:posOffset>
                </wp:positionV>
                <wp:extent cx="594360" cy="375920"/>
                <wp:effectExtent l="0" t="0" r="0" b="5080"/>
                <wp:wrapNone/>
                <wp:docPr id="94" name="文本框 94"/>
                <wp:cNvGraphicFramePr/>
                <a:graphic xmlns:a="http://schemas.openxmlformats.org/drawingml/2006/main">
                  <a:graphicData uri="http://schemas.microsoft.com/office/word/2010/wordprocessingShape">
                    <wps:wsp>
                      <wps:cNvSpPr txBox="1"/>
                      <wps:spPr>
                        <a:xfrm>
                          <a:off x="0" y="0"/>
                          <a:ext cx="594360" cy="375920"/>
                        </a:xfrm>
                        <a:prstGeom prst="rect">
                          <a:avLst/>
                        </a:prstGeom>
                        <a:noFill/>
                        <a:ln w="6350">
                          <a:noFill/>
                        </a:ln>
                      </wps:spPr>
                      <wps:txbx>
                        <w:txbxContent>
                          <w:p w14:paraId="5EAEC7C4" w14:textId="77777777" w:rsidR="00E757FA" w:rsidRPr="006128CA" w:rsidRDefault="00E757FA" w:rsidP="00C17803">
                            <w:pPr>
                              <w:ind w:left="0"/>
                              <w:rPr>
                                <w:rFonts w:ascii="方正兰亭黑简体" w:eastAsia="方正兰亭黑简体"/>
                                <w:sz w:val="21"/>
                                <w:szCs w:val="21"/>
                              </w:rPr>
                            </w:pPr>
                            <w:r w:rsidRPr="006128CA">
                              <w:rPr>
                                <w:rFonts w:ascii="方正兰亭黑简体" w:eastAsia="方正兰亭黑简体" w:hint="eastAsia"/>
                                <w:sz w:val="21"/>
                                <w:szCs w:val="21"/>
                              </w:rPr>
                              <w:t>银行卡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CCD3E" id="文本框 94" o:spid="_x0000_s1035" type="#_x0000_t202" style="position:absolute;left:0;text-align:left;margin-left:322pt;margin-top:5.3pt;width:46.8pt;height:29.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" filled="f" stroked="f" strokeweight=".5pt">
                <v:textbox>
                  <w:txbxContent>
                    <w:p w14:paraId="5EAEC7C4" w14:textId="77777777" w:rsidR="00E757FA" w:rsidRPr="006128CA" w:rsidRDefault="00E757FA" w:rsidP="00C17803">
                      <w:pPr>
                        <w:ind w:left="0"/>
                        <w:rPr>
                          <w:rFonts w:ascii="方正兰亭黑简体" w:eastAsia="方正兰亭黑简体"/>
                          <w:sz w:val="21"/>
                          <w:szCs w:val="21"/>
                        </w:rPr>
                      </w:pPr>
                      <w:r w:rsidRPr="006128CA">
                        <w:rPr>
                          <w:rFonts w:ascii="方正兰亭黑简体" w:eastAsia="方正兰亭黑简体" w:hint="eastAsia"/>
                          <w:sz w:val="21"/>
                          <w:szCs w:val="21"/>
                        </w:rPr>
                        <w:t>银行卡</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37743648" wp14:editId="00534AFE">
                <wp:simplePos x="0" y="0"/>
                <wp:positionH relativeFrom="column">
                  <wp:posOffset>4664710</wp:posOffset>
                </wp:positionH>
                <wp:positionV relativeFrom="paragraph">
                  <wp:posOffset>16510</wp:posOffset>
                </wp:positionV>
                <wp:extent cx="381000" cy="187960"/>
                <wp:effectExtent l="0" t="0" r="19050" b="21590"/>
                <wp:wrapNone/>
                <wp:docPr id="102" name="直接连接符 102"/>
                <wp:cNvGraphicFramePr/>
                <a:graphic xmlns:a="http://schemas.openxmlformats.org/drawingml/2006/main">
                  <a:graphicData uri="http://schemas.microsoft.com/office/word/2010/wordprocessingShape">
                    <wps:wsp>
                      <wps:cNvCnPr/>
                      <wps:spPr>
                        <a:xfrm flipV="1">
                          <a:off x="0" y="0"/>
                          <a:ext cx="381000" cy="1879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928BE5" id="直接连接符 102" o:spid="_x0000_s1026" style="position:absolute;left:0;text-align:lef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3pt,1.3pt" to="397.3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" strokecolor="black [3213]" strokeweight="1pt"/>
            </w:pict>
          </mc:Fallback>
        </mc:AlternateContent>
      </w:r>
      <w:r w:rsidRPr="00DE3382">
        <w:rPr>
          <w:noProof/>
        </w:rPr>
        <mc:AlternateContent>
          <mc:Choice Requires="wps">
            <w:drawing>
              <wp:anchor distT="0" distB="0" distL="114300" distR="114300" simplePos="0" relativeHeight="251714560" behindDoc="0" locked="0" layoutInCell="1" allowOverlap="1" wp14:anchorId="167095CB" wp14:editId="782F43F7">
                <wp:simplePos x="0" y="0"/>
                <wp:positionH relativeFrom="column">
                  <wp:posOffset>4094480</wp:posOffset>
                </wp:positionH>
                <wp:positionV relativeFrom="paragraph">
                  <wp:posOffset>159385</wp:posOffset>
                </wp:positionV>
                <wp:extent cx="568960" cy="213360"/>
                <wp:effectExtent l="0" t="0" r="21590" b="15240"/>
                <wp:wrapNone/>
                <wp:docPr id="103" name="矩形 103"/>
                <wp:cNvGraphicFramePr/>
                <a:graphic xmlns:a="http://schemas.openxmlformats.org/drawingml/2006/main">
                  <a:graphicData uri="http://schemas.microsoft.com/office/word/2010/wordprocessingShape">
                    <wps:wsp>
                      <wps:cNvSpPr/>
                      <wps:spPr>
                        <a:xfrm>
                          <a:off x="0" y="0"/>
                          <a:ext cx="568960" cy="2133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51B6C" id="矩形 103" o:spid="_x0000_s1026" style="position:absolute;left:0;text-align:left;margin-left:322.4pt;margin-top:12.55pt;width:44.8pt;height:16.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" filled="f" strokecolor="black [3213]" strokeweight="1pt"/>
            </w:pict>
          </mc:Fallback>
        </mc:AlternateContent>
      </w:r>
      <w:r>
        <w:rPr>
          <w:noProof/>
        </w:rPr>
        <mc:AlternateContent>
          <mc:Choice Requires="wps">
            <w:drawing>
              <wp:anchor distT="0" distB="0" distL="114300" distR="114300" simplePos="0" relativeHeight="251723776" behindDoc="0" locked="0" layoutInCell="1" allowOverlap="1" wp14:anchorId="484F6448" wp14:editId="28C6EC75">
                <wp:simplePos x="0" y="0"/>
                <wp:positionH relativeFrom="column">
                  <wp:posOffset>3351530</wp:posOffset>
                </wp:positionH>
                <wp:positionV relativeFrom="paragraph">
                  <wp:posOffset>57150</wp:posOffset>
                </wp:positionV>
                <wp:extent cx="914400" cy="381000"/>
                <wp:effectExtent l="0" t="0" r="0" b="0"/>
                <wp:wrapNone/>
                <wp:docPr id="104" name="文本框 104"/>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1895B970" w14:textId="77777777" w:rsidR="00E757FA" w:rsidRPr="006128CA" w:rsidRDefault="00E757FA" w:rsidP="00C17803">
                            <w:pPr>
                              <w:ind w:left="0"/>
                              <w:rPr>
                                <w:rFonts w:ascii="方正兰亭黑简体" w:eastAsia="方正兰亭黑简体"/>
                                <w:sz w:val="21"/>
                                <w:szCs w:val="21"/>
                              </w:rPr>
                            </w:pPr>
                            <w:r w:rsidRPr="006128CA">
                              <w:rPr>
                                <w:rFonts w:ascii="方正兰亭黑简体" w:eastAsia="方正兰亭黑简体" w:hint="eastAsia"/>
                                <w:sz w:val="21"/>
                                <w:szCs w:val="21"/>
                              </w:rPr>
                              <w:t>办理</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4F6448" id="文本框 104" o:spid="_x0000_s1036" type="#_x0000_t202" style="position:absolute;left:0;text-align:left;margin-left:263.9pt;margin-top:4.5pt;width:1in;height:30pt;z-index:251723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" filled="f" stroked="f" strokeweight=".5pt">
                <v:textbox>
                  <w:txbxContent>
                    <w:p w14:paraId="1895B970" w14:textId="77777777" w:rsidR="00E757FA" w:rsidRPr="006128CA" w:rsidRDefault="00E757FA" w:rsidP="00C17803">
                      <w:pPr>
                        <w:ind w:left="0"/>
                        <w:rPr>
                          <w:rFonts w:ascii="方正兰亭黑简体" w:eastAsia="方正兰亭黑简体"/>
                          <w:sz w:val="21"/>
                          <w:szCs w:val="21"/>
                        </w:rPr>
                      </w:pPr>
                      <w:r w:rsidRPr="006128CA">
                        <w:rPr>
                          <w:rFonts w:ascii="方正兰亭黑简体" w:eastAsia="方正兰亭黑简体" w:hint="eastAsia"/>
                          <w:sz w:val="21"/>
                          <w:szCs w:val="21"/>
                        </w:rPr>
                        <w:t>办理</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726A1739" wp14:editId="6B09D3ED">
                <wp:simplePos x="0" y="0"/>
                <wp:positionH relativeFrom="column">
                  <wp:posOffset>3333750</wp:posOffset>
                </wp:positionH>
                <wp:positionV relativeFrom="paragraph">
                  <wp:posOffset>62230</wp:posOffset>
                </wp:positionV>
                <wp:extent cx="482600" cy="375920"/>
                <wp:effectExtent l="0" t="0" r="12700" b="24130"/>
                <wp:wrapNone/>
                <wp:docPr id="106" name="菱形 106"/>
                <wp:cNvGraphicFramePr/>
                <a:graphic xmlns:a="http://schemas.openxmlformats.org/drawingml/2006/main">
                  <a:graphicData uri="http://schemas.microsoft.com/office/word/2010/wordprocessingShape">
                    <wps:wsp>
                      <wps:cNvSpPr/>
                      <wps:spPr>
                        <a:xfrm>
                          <a:off x="0" y="0"/>
                          <a:ext cx="482600" cy="37592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84BB24" id="_x0000_t4" coordsize="21600,21600" o:spt="4" path="m10800,l,10800,10800,21600,21600,10800xe">
                <v:stroke joinstyle="miter"/>
                <v:path gradientshapeok="t" o:connecttype="rect" textboxrect="5400,5400,16200,16200"/>
              </v:shapetype>
              <v:shape id="菱形 106" o:spid="_x0000_s1026" type="#_x0000_t4" style="position:absolute;left:0;text-align:left;margin-left:262.5pt;margin-top:4.9pt;width:38pt;height:29.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" filled="f" strokecolor="black [3213]" strokeweight="1pt"/>
            </w:pict>
          </mc:Fallback>
        </mc:AlternateContent>
      </w:r>
      <w:r>
        <w:rPr>
          <w:noProof/>
        </w:rPr>
        <mc:AlternateContent>
          <mc:Choice Requires="wps">
            <w:drawing>
              <wp:anchor distT="0" distB="0" distL="114300" distR="114300" simplePos="0" relativeHeight="251713536" behindDoc="0" locked="0" layoutInCell="1" allowOverlap="1" wp14:anchorId="73140C6D" wp14:editId="632DB000">
                <wp:simplePos x="0" y="0"/>
                <wp:positionH relativeFrom="column">
                  <wp:posOffset>2160270</wp:posOffset>
                </wp:positionH>
                <wp:positionV relativeFrom="paragraph">
                  <wp:posOffset>62230</wp:posOffset>
                </wp:positionV>
                <wp:extent cx="914400" cy="375920"/>
                <wp:effectExtent l="0" t="0" r="0" b="5080"/>
                <wp:wrapNone/>
                <wp:docPr id="107" name="文本框 107"/>
                <wp:cNvGraphicFramePr/>
                <a:graphic xmlns:a="http://schemas.openxmlformats.org/drawingml/2006/main">
                  <a:graphicData uri="http://schemas.microsoft.com/office/word/2010/wordprocessingShape">
                    <wps:wsp>
                      <wps:cNvSpPr txBox="1"/>
                      <wps:spPr>
                        <a:xfrm>
                          <a:off x="0" y="0"/>
                          <a:ext cx="914400" cy="375920"/>
                        </a:xfrm>
                        <a:prstGeom prst="rect">
                          <a:avLst/>
                        </a:prstGeom>
                        <a:noFill/>
                        <a:ln w="6350">
                          <a:noFill/>
                        </a:ln>
                      </wps:spPr>
                      <wps:txbx>
                        <w:txbxContent>
                          <w:p w14:paraId="326E7447" w14:textId="77777777" w:rsidR="00E757FA" w:rsidRPr="006128CA" w:rsidRDefault="00E757FA" w:rsidP="00C17803">
                            <w:pPr>
                              <w:ind w:left="0"/>
                              <w:rPr>
                                <w:rFonts w:ascii="方正兰亭黑简体" w:eastAsia="方正兰亭黑简体"/>
                                <w:sz w:val="21"/>
                                <w:szCs w:val="21"/>
                              </w:rPr>
                            </w:pPr>
                            <w:r w:rsidRPr="006128CA">
                              <w:rPr>
                                <w:rFonts w:ascii="方正兰亭黑简体" w:eastAsia="方正兰亭黑简体" w:hint="eastAsia"/>
                                <w:sz w:val="21"/>
                                <w:szCs w:val="21"/>
                              </w:rPr>
                              <w:t>客户</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140C6D" id="文本框 107" o:spid="_x0000_s1037" type="#_x0000_t202" style="position:absolute;left:0;text-align:left;margin-left:170.1pt;margin-top:4.9pt;width:1in;height:29.6pt;z-index:251713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" filled="f" stroked="f" strokeweight=".5pt">
                <v:textbox>
                  <w:txbxContent>
                    <w:p w14:paraId="326E7447" w14:textId="77777777" w:rsidR="00E757FA" w:rsidRPr="006128CA" w:rsidRDefault="00E757FA" w:rsidP="00C17803">
                      <w:pPr>
                        <w:ind w:left="0"/>
                        <w:rPr>
                          <w:rFonts w:ascii="方正兰亭黑简体" w:eastAsia="方正兰亭黑简体"/>
                          <w:sz w:val="21"/>
                          <w:szCs w:val="21"/>
                        </w:rPr>
                      </w:pPr>
                      <w:r w:rsidRPr="006128CA">
                        <w:rPr>
                          <w:rFonts w:ascii="方正兰亭黑简体" w:eastAsia="方正兰亭黑简体" w:hint="eastAsia"/>
                          <w:sz w:val="21"/>
                          <w:szCs w:val="21"/>
                        </w:rPr>
                        <w:t>客户</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6AC5DA52" wp14:editId="43557253">
                <wp:simplePos x="0" y="0"/>
                <wp:positionH relativeFrom="column">
                  <wp:posOffset>2104390</wp:posOffset>
                </wp:positionH>
                <wp:positionV relativeFrom="paragraph">
                  <wp:posOffset>158750</wp:posOffset>
                </wp:positionV>
                <wp:extent cx="568960" cy="213360"/>
                <wp:effectExtent l="0" t="0" r="21590" b="15240"/>
                <wp:wrapNone/>
                <wp:docPr id="108" name="矩形 108"/>
                <wp:cNvGraphicFramePr/>
                <a:graphic xmlns:a="http://schemas.openxmlformats.org/drawingml/2006/main">
                  <a:graphicData uri="http://schemas.microsoft.com/office/word/2010/wordprocessingShape">
                    <wps:wsp>
                      <wps:cNvSpPr/>
                      <wps:spPr>
                        <a:xfrm>
                          <a:off x="0" y="0"/>
                          <a:ext cx="568960" cy="2133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D052C" id="矩形 108" o:spid="_x0000_s1026" style="position:absolute;left:0;text-align:left;margin-left:165.7pt;margin-top:12.5pt;width:44.8pt;height:16.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" filled="f" strokecolor="black [3213]" strokeweight="1pt"/>
            </w:pict>
          </mc:Fallback>
        </mc:AlternateContent>
      </w:r>
    </w:p>
    <w:p w14:paraId="0D0C44F9" w14:textId="77777777" w:rsidR="00C17803" w:rsidRDefault="00C17803" w:rsidP="00C17803">
      <w:pPr>
        <w:pStyle w:val="1e"/>
      </w:pPr>
      <w:r>
        <w:rPr>
          <w:noProof/>
        </w:rPr>
        <mc:AlternateContent>
          <mc:Choice Requires="wps">
            <w:drawing>
              <wp:anchor distT="0" distB="0" distL="114300" distR="114300" simplePos="0" relativeHeight="251820032" behindDoc="0" locked="0" layoutInCell="1" allowOverlap="1" wp14:anchorId="400FC1C7" wp14:editId="3789D126">
                <wp:simplePos x="0" y="0"/>
                <wp:positionH relativeFrom="column">
                  <wp:posOffset>2272030</wp:posOffset>
                </wp:positionH>
                <wp:positionV relativeFrom="paragraph">
                  <wp:posOffset>211455</wp:posOffset>
                </wp:positionV>
                <wp:extent cx="914400" cy="381000"/>
                <wp:effectExtent l="0" t="0" r="0" b="0"/>
                <wp:wrapNone/>
                <wp:docPr id="157" name="文本框 157"/>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1D317134"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sz w:val="21"/>
                                <w:szCs w:val="21"/>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0FC1C7" id="文本框 157" o:spid="_x0000_s1038" type="#_x0000_t202" style="position:absolute;left:0;text-align:left;margin-left:178.9pt;margin-top:16.65pt;width:1in;height:30pt;z-index:251820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" filled="f" stroked="f" strokeweight=".5pt">
                <v:textbox>
                  <w:txbxContent>
                    <w:p w14:paraId="1D317134"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sz w:val="21"/>
                          <w:szCs w:val="21"/>
                        </w:rPr>
                        <w:t>N</w:t>
                      </w:r>
                    </w:p>
                  </w:txbxContent>
                </v:textbox>
              </v:shape>
            </w:pict>
          </mc:Fallback>
        </mc:AlternateContent>
      </w:r>
      <w:r>
        <w:rPr>
          <w:noProof/>
        </w:rPr>
        <mc:AlternateContent>
          <mc:Choice Requires="wps">
            <w:drawing>
              <wp:anchor distT="0" distB="0" distL="114300" distR="114300" simplePos="0" relativeHeight="251817984" behindDoc="0" locked="0" layoutInCell="1" allowOverlap="1" wp14:anchorId="3D298130" wp14:editId="7C4DD4DE">
                <wp:simplePos x="0" y="0"/>
                <wp:positionH relativeFrom="column">
                  <wp:posOffset>1684020</wp:posOffset>
                </wp:positionH>
                <wp:positionV relativeFrom="paragraph">
                  <wp:posOffset>90805</wp:posOffset>
                </wp:positionV>
                <wp:extent cx="914400" cy="381000"/>
                <wp:effectExtent l="0" t="0" r="0" b="0"/>
                <wp:wrapNone/>
                <wp:docPr id="155" name="文本框 155"/>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375CE85F"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sz w:val="21"/>
                                <w:szCs w:val="21"/>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298130" id="文本框 155" o:spid="_x0000_s1039" type="#_x0000_t202" style="position:absolute;left:0;text-align:left;margin-left:132.6pt;margin-top:7.15pt;width:1in;height:30pt;z-index:251817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" filled="f" stroked="f" strokeweight=".5pt">
                <v:textbox>
                  <w:txbxContent>
                    <w:p w14:paraId="375CE85F"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sz w:val="21"/>
                          <w:szCs w:val="21"/>
                        </w:rPr>
                        <w:t>N</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50EC3EF6" wp14:editId="12383604">
                <wp:simplePos x="0" y="0"/>
                <wp:positionH relativeFrom="column">
                  <wp:posOffset>3801110</wp:posOffset>
                </wp:positionH>
                <wp:positionV relativeFrom="paragraph">
                  <wp:posOffset>23495</wp:posOffset>
                </wp:positionV>
                <wp:extent cx="274320" cy="10160"/>
                <wp:effectExtent l="0" t="0" r="30480" b="27940"/>
                <wp:wrapNone/>
                <wp:docPr id="109" name="直接连接符 109"/>
                <wp:cNvGraphicFramePr/>
                <a:graphic xmlns:a="http://schemas.openxmlformats.org/drawingml/2006/main">
                  <a:graphicData uri="http://schemas.microsoft.com/office/word/2010/wordprocessingShape">
                    <wps:wsp>
                      <wps:cNvCnPr/>
                      <wps:spPr>
                        <a:xfrm>
                          <a:off x="0" y="0"/>
                          <a:ext cx="274320" cy="101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1F58EB" id="直接连接符 109" o:spid="_x0000_s1026" style="position:absolute;left:0;text-align:lef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3pt,1.85pt" to="320.9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" strokecolor="black [3213]" strokeweight="1pt"/>
            </w:pict>
          </mc:Fallback>
        </mc:AlternateContent>
      </w:r>
      <w:r>
        <w:rPr>
          <w:noProof/>
        </w:rPr>
        <mc:AlternateContent>
          <mc:Choice Requires="wps">
            <w:drawing>
              <wp:anchor distT="0" distB="0" distL="114300" distR="114300" simplePos="0" relativeHeight="251738112" behindDoc="0" locked="0" layoutInCell="1" allowOverlap="1" wp14:anchorId="117CF858" wp14:editId="025006FD">
                <wp:simplePos x="0" y="0"/>
                <wp:positionH relativeFrom="column">
                  <wp:posOffset>4664710</wp:posOffset>
                </wp:positionH>
                <wp:positionV relativeFrom="paragraph">
                  <wp:posOffset>99695</wp:posOffset>
                </wp:positionV>
                <wp:extent cx="381000" cy="375920"/>
                <wp:effectExtent l="0" t="0" r="19050" b="24130"/>
                <wp:wrapNone/>
                <wp:docPr id="110" name="直接连接符 110"/>
                <wp:cNvGraphicFramePr/>
                <a:graphic xmlns:a="http://schemas.openxmlformats.org/drawingml/2006/main">
                  <a:graphicData uri="http://schemas.microsoft.com/office/word/2010/wordprocessingShape">
                    <wps:wsp>
                      <wps:cNvCnPr/>
                      <wps:spPr>
                        <a:xfrm>
                          <a:off x="0" y="0"/>
                          <a:ext cx="381000" cy="3759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45B3BF" id="直接连接符 110" o:spid="_x0000_s1026" style="position:absolute;left:0;text-align:lef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3pt,7.85pt" to="397.3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" strokecolor="black [3213]" strokeweight="1pt"/>
            </w:pict>
          </mc:Fallback>
        </mc:AlternateContent>
      </w:r>
      <w:r>
        <w:rPr>
          <w:noProof/>
        </w:rPr>
        <mc:AlternateContent>
          <mc:Choice Requires="wps">
            <w:drawing>
              <wp:anchor distT="0" distB="0" distL="114300" distR="114300" simplePos="0" relativeHeight="251735040" behindDoc="0" locked="0" layoutInCell="1" allowOverlap="1" wp14:anchorId="5328C22B" wp14:editId="5DADD68B">
                <wp:simplePos x="0" y="0"/>
                <wp:positionH relativeFrom="column">
                  <wp:posOffset>2673349</wp:posOffset>
                </wp:positionH>
                <wp:positionV relativeFrom="paragraph">
                  <wp:posOffset>23495</wp:posOffset>
                </wp:positionV>
                <wp:extent cx="664845" cy="15240"/>
                <wp:effectExtent l="0" t="0" r="20955" b="22860"/>
                <wp:wrapNone/>
                <wp:docPr id="111" name="直接连接符 111"/>
                <wp:cNvGraphicFramePr/>
                <a:graphic xmlns:a="http://schemas.openxmlformats.org/drawingml/2006/main">
                  <a:graphicData uri="http://schemas.microsoft.com/office/word/2010/wordprocessingShape">
                    <wps:wsp>
                      <wps:cNvCnPr/>
                      <wps:spPr>
                        <a:xfrm flipV="1">
                          <a:off x="0" y="0"/>
                          <a:ext cx="664845" cy="152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6A919" id="直接连接符 111" o:spid="_x0000_s1026" style="position:absolute;left:0;text-align:lef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1.85pt" to="26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" strokecolor="black [3213]" strokeweight="1pt"/>
            </w:pict>
          </mc:Fallback>
        </mc:AlternateContent>
      </w:r>
      <w:r>
        <w:rPr>
          <w:noProof/>
        </w:rPr>
        <mc:AlternateContent>
          <mc:Choice Requires="wps">
            <w:drawing>
              <wp:anchor distT="0" distB="0" distL="114300" distR="114300" simplePos="0" relativeHeight="251759616" behindDoc="0" locked="0" layoutInCell="1" allowOverlap="1" wp14:anchorId="710C8B0E" wp14:editId="093F7BE5">
                <wp:simplePos x="0" y="0"/>
                <wp:positionH relativeFrom="column">
                  <wp:posOffset>2571750</wp:posOffset>
                </wp:positionH>
                <wp:positionV relativeFrom="paragraph">
                  <wp:posOffset>145415</wp:posOffset>
                </wp:positionV>
                <wp:extent cx="1127760" cy="411480"/>
                <wp:effectExtent l="0" t="0" r="15240" b="26670"/>
                <wp:wrapNone/>
                <wp:docPr id="112" name="直接连接符 112"/>
                <wp:cNvGraphicFramePr/>
                <a:graphic xmlns:a="http://schemas.openxmlformats.org/drawingml/2006/main">
                  <a:graphicData uri="http://schemas.microsoft.com/office/word/2010/wordprocessingShape">
                    <wps:wsp>
                      <wps:cNvCnPr/>
                      <wps:spPr>
                        <a:xfrm flipH="1" flipV="1">
                          <a:off x="0" y="0"/>
                          <a:ext cx="1127760" cy="4114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BF882C" id="直接连接符 112" o:spid="_x0000_s1026" style="position:absolute;left:0;text-align:lef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11.45pt" to="291.3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" strokecolor="black [3213]" strokeweight="1pt"/>
            </w:pict>
          </mc:Fallback>
        </mc:AlternateContent>
      </w:r>
      <w:r>
        <w:rPr>
          <w:noProof/>
        </w:rPr>
        <mc:AlternateContent>
          <mc:Choice Requires="wps">
            <w:drawing>
              <wp:anchor distT="0" distB="0" distL="114300" distR="114300" simplePos="0" relativeHeight="251758592" behindDoc="0" locked="0" layoutInCell="1" allowOverlap="1" wp14:anchorId="6380B191" wp14:editId="5B28FC6A">
                <wp:simplePos x="0" y="0"/>
                <wp:positionH relativeFrom="column">
                  <wp:posOffset>2378710</wp:posOffset>
                </wp:positionH>
                <wp:positionV relativeFrom="paragraph">
                  <wp:posOffset>145415</wp:posOffset>
                </wp:positionV>
                <wp:extent cx="401320" cy="416560"/>
                <wp:effectExtent l="0" t="0" r="36830" b="21590"/>
                <wp:wrapNone/>
                <wp:docPr id="113" name="直接连接符 113"/>
                <wp:cNvGraphicFramePr/>
                <a:graphic xmlns:a="http://schemas.openxmlformats.org/drawingml/2006/main">
                  <a:graphicData uri="http://schemas.microsoft.com/office/word/2010/wordprocessingShape">
                    <wps:wsp>
                      <wps:cNvCnPr/>
                      <wps:spPr>
                        <a:xfrm>
                          <a:off x="0" y="0"/>
                          <a:ext cx="401320" cy="4165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0A8FEF" id="直接连接符 113" o:spid="_x0000_s1026" style="position:absolute;left:0;text-align:lef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3pt,11.45pt" to="218.9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" strokecolor="black [3213]" strokeweight="1pt"/>
            </w:pict>
          </mc:Fallback>
        </mc:AlternateContent>
      </w:r>
      <w:r>
        <w:rPr>
          <w:noProof/>
        </w:rPr>
        <mc:AlternateContent>
          <mc:Choice Requires="wps">
            <w:drawing>
              <wp:anchor distT="0" distB="0" distL="114300" distR="114300" simplePos="0" relativeHeight="251757568" behindDoc="0" locked="0" layoutInCell="1" allowOverlap="1" wp14:anchorId="4E684832" wp14:editId="11A69044">
                <wp:simplePos x="0" y="0"/>
                <wp:positionH relativeFrom="column">
                  <wp:posOffset>1611630</wp:posOffset>
                </wp:positionH>
                <wp:positionV relativeFrom="paragraph">
                  <wp:posOffset>145415</wp:posOffset>
                </wp:positionV>
                <wp:extent cx="670560" cy="426720"/>
                <wp:effectExtent l="0" t="0" r="15240" b="30480"/>
                <wp:wrapNone/>
                <wp:docPr id="114" name="直接连接符 114"/>
                <wp:cNvGraphicFramePr/>
                <a:graphic xmlns:a="http://schemas.openxmlformats.org/drawingml/2006/main">
                  <a:graphicData uri="http://schemas.microsoft.com/office/word/2010/wordprocessingShape">
                    <wps:wsp>
                      <wps:cNvCnPr/>
                      <wps:spPr>
                        <a:xfrm flipH="1">
                          <a:off x="0" y="0"/>
                          <a:ext cx="670560" cy="4267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F10716" id="直接连接符 114" o:spid="_x0000_s1026" style="position:absolute;left:0;text-align:lef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9pt,11.45pt" to="179.7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" strokecolor="black [3213]" strokeweight="1pt"/>
            </w:pict>
          </mc:Fallback>
        </mc:AlternateContent>
      </w:r>
    </w:p>
    <w:p w14:paraId="2ABEC413" w14:textId="77777777" w:rsidR="00C17803" w:rsidRDefault="00C17803" w:rsidP="00C17803">
      <w:pPr>
        <w:pStyle w:val="1e"/>
      </w:pPr>
      <w:r>
        <w:rPr>
          <w:noProof/>
        </w:rPr>
        <mc:AlternateContent>
          <mc:Choice Requires="wps">
            <w:drawing>
              <wp:anchor distT="0" distB="0" distL="114300" distR="114300" simplePos="0" relativeHeight="251821056" behindDoc="0" locked="0" layoutInCell="1" allowOverlap="1" wp14:anchorId="3DF93BF9" wp14:editId="1D7E8CEF">
                <wp:simplePos x="0" y="0"/>
                <wp:positionH relativeFrom="column">
                  <wp:posOffset>2947670</wp:posOffset>
                </wp:positionH>
                <wp:positionV relativeFrom="paragraph">
                  <wp:posOffset>35560</wp:posOffset>
                </wp:positionV>
                <wp:extent cx="914400" cy="381000"/>
                <wp:effectExtent l="0" t="0" r="0" b="0"/>
                <wp:wrapNone/>
                <wp:docPr id="158" name="文本框 158"/>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2207A201"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sz w:val="21"/>
                                <w:szCs w:val="21"/>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F93BF9" id="文本框 158" o:spid="_x0000_s1040" type="#_x0000_t202" style="position:absolute;left:0;text-align:left;margin-left:232.1pt;margin-top:2.8pt;width:1in;height:30pt;z-index:251821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" filled="f" stroked="f" strokeweight=".5pt">
                <v:textbox>
                  <w:txbxContent>
                    <w:p w14:paraId="2207A201"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sz w:val="21"/>
                          <w:szCs w:val="21"/>
                        </w:rPr>
                        <w:t>N</w:t>
                      </w:r>
                    </w:p>
                  </w:txbxContent>
                </v:textbox>
              </v:shape>
            </w:pict>
          </mc:Fallback>
        </mc:AlternateContent>
      </w:r>
      <w:r w:rsidRPr="00BC11AC">
        <w:rPr>
          <w:noProof/>
        </w:rPr>
        <mc:AlternateContent>
          <mc:Choice Requires="wps">
            <w:drawing>
              <wp:anchor distT="0" distB="0" distL="114300" distR="114300" simplePos="0" relativeHeight="251734016" behindDoc="0" locked="0" layoutInCell="1" allowOverlap="1" wp14:anchorId="1AF17F9F" wp14:editId="3DB9C596">
                <wp:simplePos x="0" y="0"/>
                <wp:positionH relativeFrom="column">
                  <wp:posOffset>5142230</wp:posOffset>
                </wp:positionH>
                <wp:positionV relativeFrom="paragraph">
                  <wp:posOffset>35560</wp:posOffset>
                </wp:positionV>
                <wp:extent cx="640080" cy="523240"/>
                <wp:effectExtent l="0" t="0" r="0" b="0"/>
                <wp:wrapNone/>
                <wp:docPr id="115" name="文本框 115"/>
                <wp:cNvGraphicFramePr/>
                <a:graphic xmlns:a="http://schemas.openxmlformats.org/drawingml/2006/main">
                  <a:graphicData uri="http://schemas.microsoft.com/office/word/2010/wordprocessingShape">
                    <wps:wsp>
                      <wps:cNvSpPr txBox="1"/>
                      <wps:spPr>
                        <a:xfrm>
                          <a:off x="0" y="0"/>
                          <a:ext cx="640080" cy="523240"/>
                        </a:xfrm>
                        <a:prstGeom prst="rect">
                          <a:avLst/>
                        </a:prstGeom>
                        <a:noFill/>
                        <a:ln w="6350">
                          <a:noFill/>
                        </a:ln>
                      </wps:spPr>
                      <wps:txbx>
                        <w:txbxContent>
                          <w:p w14:paraId="13DEF728" w14:textId="77777777" w:rsidR="00E757FA" w:rsidRPr="006128CA" w:rsidRDefault="00E757FA" w:rsidP="00C17803">
                            <w:pPr>
                              <w:ind w:left="0"/>
                              <w:rPr>
                                <w:rFonts w:ascii="方正兰亭黑简体" w:eastAsia="方正兰亭黑简体"/>
                                <w:sz w:val="21"/>
                                <w:szCs w:val="21"/>
                              </w:rPr>
                            </w:pPr>
                            <w:r w:rsidRPr="006128CA">
                              <w:rPr>
                                <w:rFonts w:ascii="方正兰亭黑简体" w:eastAsia="方正兰亭黑简体" w:hint="eastAsia"/>
                                <w:sz w:val="21"/>
                                <w:szCs w:val="21"/>
                              </w:rPr>
                              <w:t>银行</w:t>
                            </w:r>
                            <w:r>
                              <w:rPr>
                                <w:rFonts w:ascii="方正兰亭黑简体" w:eastAsia="方正兰亭黑简体" w:hint="eastAsia"/>
                                <w:sz w:val="21"/>
                                <w:szCs w:val="21"/>
                              </w:rPr>
                              <w:t>卡类型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17F9F" id="文本框 115" o:spid="_x0000_s1041" type="#_x0000_t202" style="position:absolute;left:0;text-align:left;margin-left:404.9pt;margin-top:2.8pt;width:50.4pt;height:4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" filled="f" stroked="f" strokeweight=".5pt">
                <v:textbox>
                  <w:txbxContent>
                    <w:p w14:paraId="13DEF728" w14:textId="77777777" w:rsidR="00E757FA" w:rsidRPr="006128CA" w:rsidRDefault="00E757FA" w:rsidP="00C17803">
                      <w:pPr>
                        <w:ind w:left="0"/>
                        <w:rPr>
                          <w:rFonts w:ascii="方正兰亭黑简体" w:eastAsia="方正兰亭黑简体"/>
                          <w:sz w:val="21"/>
                          <w:szCs w:val="21"/>
                        </w:rPr>
                      </w:pPr>
                      <w:r w:rsidRPr="006128CA">
                        <w:rPr>
                          <w:rFonts w:ascii="方正兰亭黑简体" w:eastAsia="方正兰亭黑简体" w:hint="eastAsia"/>
                          <w:sz w:val="21"/>
                          <w:szCs w:val="21"/>
                        </w:rPr>
                        <w:t>银行</w:t>
                      </w:r>
                      <w:r>
                        <w:rPr>
                          <w:rFonts w:ascii="方正兰亭黑简体" w:eastAsia="方正兰亭黑简体" w:hint="eastAsia"/>
                          <w:sz w:val="21"/>
                          <w:szCs w:val="21"/>
                        </w:rPr>
                        <w:t>卡类型</w:t>
                      </w:r>
                    </w:p>
                  </w:txbxContent>
                </v:textbox>
              </v:shape>
            </w:pict>
          </mc:Fallback>
        </mc:AlternateContent>
      </w:r>
      <w:r w:rsidRPr="00BC11AC">
        <w:rPr>
          <w:noProof/>
        </w:rPr>
        <mc:AlternateContent>
          <mc:Choice Requires="wps">
            <w:drawing>
              <wp:anchor distT="0" distB="0" distL="114300" distR="114300" simplePos="0" relativeHeight="251732992" behindDoc="0" locked="0" layoutInCell="1" allowOverlap="1" wp14:anchorId="1ADDE8A1" wp14:editId="4E3239DC">
                <wp:simplePos x="0" y="0"/>
                <wp:positionH relativeFrom="column">
                  <wp:posOffset>5030470</wp:posOffset>
                </wp:positionH>
                <wp:positionV relativeFrom="paragraph">
                  <wp:posOffset>121920</wp:posOffset>
                </wp:positionV>
                <wp:extent cx="777240" cy="421640"/>
                <wp:effectExtent l="0" t="0" r="22860" b="16510"/>
                <wp:wrapNone/>
                <wp:docPr id="116" name="椭圆 116"/>
                <wp:cNvGraphicFramePr/>
                <a:graphic xmlns:a="http://schemas.openxmlformats.org/drawingml/2006/main">
                  <a:graphicData uri="http://schemas.microsoft.com/office/word/2010/wordprocessingShape">
                    <wps:wsp>
                      <wps:cNvSpPr/>
                      <wps:spPr>
                        <a:xfrm>
                          <a:off x="0" y="0"/>
                          <a:ext cx="77724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7AC04" id="椭圆 116" o:spid="_x0000_s1026" style="position:absolute;left:0;text-align:left;margin-left:396.1pt;margin-top:9.6pt;width:61.2pt;height:33.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" filled="f" strokecolor="black [3213]" strokeweight="1pt"/>
            </w:pict>
          </mc:Fallback>
        </mc:AlternateContent>
      </w:r>
    </w:p>
    <w:p w14:paraId="7374C88B" w14:textId="77777777" w:rsidR="00C17803" w:rsidRDefault="00C17803" w:rsidP="00C17803">
      <w:pPr>
        <w:pStyle w:val="1e"/>
      </w:pPr>
      <w:r w:rsidRPr="006128CA">
        <w:rPr>
          <w:noProof/>
        </w:rPr>
        <mc:AlternateContent>
          <mc:Choice Requires="wps">
            <w:drawing>
              <wp:anchor distT="0" distB="0" distL="114300" distR="114300" simplePos="0" relativeHeight="251727872" behindDoc="0" locked="0" layoutInCell="1" allowOverlap="1" wp14:anchorId="77E290CC" wp14:editId="49D9E72F">
                <wp:simplePos x="0" y="0"/>
                <wp:positionH relativeFrom="column">
                  <wp:posOffset>2545715</wp:posOffset>
                </wp:positionH>
                <wp:positionV relativeFrom="paragraph">
                  <wp:posOffset>112395</wp:posOffset>
                </wp:positionV>
                <wp:extent cx="914400" cy="381000"/>
                <wp:effectExtent l="0" t="0" r="0" b="0"/>
                <wp:wrapNone/>
                <wp:docPr id="117" name="文本框 117"/>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38C27F79" w14:textId="77777777" w:rsidR="00E757FA" w:rsidRPr="006128CA" w:rsidRDefault="00E757FA" w:rsidP="00C17803">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E290CC" id="文本框 117" o:spid="_x0000_s1042" type="#_x0000_t202" style="position:absolute;left:0;text-align:left;margin-left:200.45pt;margin-top:8.85pt;width:1in;height:30pt;z-index:2517278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" filled="f" stroked="f" strokeweight=".5pt">
                <v:textbox>
                  <w:txbxContent>
                    <w:p w14:paraId="38C27F79" w14:textId="77777777" w:rsidR="00E757FA" w:rsidRPr="006128CA" w:rsidRDefault="00E757FA" w:rsidP="00C17803">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v:textbox>
              </v:shape>
            </w:pict>
          </mc:Fallback>
        </mc:AlternateContent>
      </w:r>
      <w:r w:rsidRPr="006128CA">
        <w:rPr>
          <w:noProof/>
        </w:rPr>
        <mc:AlternateContent>
          <mc:Choice Requires="wps">
            <w:drawing>
              <wp:anchor distT="0" distB="0" distL="114300" distR="114300" simplePos="0" relativeHeight="251728896" behindDoc="0" locked="0" layoutInCell="1" allowOverlap="1" wp14:anchorId="4786C054" wp14:editId="178D3095">
                <wp:simplePos x="0" y="0"/>
                <wp:positionH relativeFrom="column">
                  <wp:posOffset>3471545</wp:posOffset>
                </wp:positionH>
                <wp:positionV relativeFrom="paragraph">
                  <wp:posOffset>107315</wp:posOffset>
                </wp:positionV>
                <wp:extent cx="482600" cy="375920"/>
                <wp:effectExtent l="0" t="0" r="12700" b="24130"/>
                <wp:wrapNone/>
                <wp:docPr id="118" name="菱形 118"/>
                <wp:cNvGraphicFramePr/>
                <a:graphic xmlns:a="http://schemas.openxmlformats.org/drawingml/2006/main">
                  <a:graphicData uri="http://schemas.microsoft.com/office/word/2010/wordprocessingShape">
                    <wps:wsp>
                      <wps:cNvSpPr/>
                      <wps:spPr>
                        <a:xfrm>
                          <a:off x="0" y="0"/>
                          <a:ext cx="482600" cy="37592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01B3C" id="菱形 118" o:spid="_x0000_s1026" type="#_x0000_t4" style="position:absolute;left:0;text-align:left;margin-left:273.35pt;margin-top:8.45pt;width:38pt;height:29.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" filled="f" strokecolor="black [3213]" strokeweight="1pt"/>
            </w:pict>
          </mc:Fallback>
        </mc:AlternateContent>
      </w:r>
      <w:r w:rsidRPr="006128CA">
        <w:rPr>
          <w:noProof/>
        </w:rPr>
        <mc:AlternateContent>
          <mc:Choice Requires="wps">
            <w:drawing>
              <wp:anchor distT="0" distB="0" distL="114300" distR="114300" simplePos="0" relativeHeight="251729920" behindDoc="0" locked="0" layoutInCell="1" allowOverlap="1" wp14:anchorId="1E8D8458" wp14:editId="361AF0FF">
                <wp:simplePos x="0" y="0"/>
                <wp:positionH relativeFrom="column">
                  <wp:posOffset>3495675</wp:posOffset>
                </wp:positionH>
                <wp:positionV relativeFrom="paragraph">
                  <wp:posOffset>102235</wp:posOffset>
                </wp:positionV>
                <wp:extent cx="914400" cy="381000"/>
                <wp:effectExtent l="0" t="0" r="0" b="0"/>
                <wp:wrapNone/>
                <wp:docPr id="119" name="文本框 119"/>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78D3C205" w14:textId="77777777" w:rsidR="00E757FA" w:rsidRPr="006128CA" w:rsidRDefault="00E757FA" w:rsidP="00C17803">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8D8458" id="文本框 119" o:spid="_x0000_s1043" type="#_x0000_t202" style="position:absolute;left:0;text-align:left;margin-left:275.25pt;margin-top:8.05pt;width:1in;height:30pt;z-index:2517299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" filled="f" stroked="f" strokeweight=".5pt">
                <v:textbox>
                  <w:txbxContent>
                    <w:p w14:paraId="78D3C205" w14:textId="77777777" w:rsidR="00E757FA" w:rsidRPr="006128CA" w:rsidRDefault="00E757FA" w:rsidP="00C17803">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v:textbox>
              </v:shape>
            </w:pict>
          </mc:Fallback>
        </mc:AlternateContent>
      </w:r>
      <w:r w:rsidRPr="006128CA">
        <w:rPr>
          <w:noProof/>
        </w:rPr>
        <mc:AlternateContent>
          <mc:Choice Requires="wps">
            <w:drawing>
              <wp:anchor distT="0" distB="0" distL="114300" distR="114300" simplePos="0" relativeHeight="251726848" behindDoc="0" locked="0" layoutInCell="1" allowOverlap="1" wp14:anchorId="429C35FC" wp14:editId="7DCFEC18">
                <wp:simplePos x="0" y="0"/>
                <wp:positionH relativeFrom="column">
                  <wp:posOffset>2546985</wp:posOffset>
                </wp:positionH>
                <wp:positionV relativeFrom="paragraph">
                  <wp:posOffset>117475</wp:posOffset>
                </wp:positionV>
                <wp:extent cx="482600" cy="375920"/>
                <wp:effectExtent l="0" t="0" r="12700" b="24130"/>
                <wp:wrapNone/>
                <wp:docPr id="120" name="菱形 120"/>
                <wp:cNvGraphicFramePr/>
                <a:graphic xmlns:a="http://schemas.openxmlformats.org/drawingml/2006/main">
                  <a:graphicData uri="http://schemas.microsoft.com/office/word/2010/wordprocessingShape">
                    <wps:wsp>
                      <wps:cNvSpPr/>
                      <wps:spPr>
                        <a:xfrm>
                          <a:off x="0" y="0"/>
                          <a:ext cx="482600" cy="37592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0E9FB" id="菱形 120" o:spid="_x0000_s1026" type="#_x0000_t4" style="position:absolute;left:0;text-align:left;margin-left:200.55pt;margin-top:9.25pt;width:38pt;height:29.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" filled="f" strokecolor="black [3213]" strokeweight="1pt"/>
            </w:pict>
          </mc:Fallback>
        </mc:AlternateContent>
      </w:r>
      <w:r w:rsidRPr="006128CA">
        <w:rPr>
          <w:noProof/>
        </w:rPr>
        <mc:AlternateContent>
          <mc:Choice Requires="wps">
            <w:drawing>
              <wp:anchor distT="0" distB="0" distL="114300" distR="114300" simplePos="0" relativeHeight="251724800" behindDoc="0" locked="0" layoutInCell="1" allowOverlap="1" wp14:anchorId="2CA155F9" wp14:editId="446BF1AC">
                <wp:simplePos x="0" y="0"/>
                <wp:positionH relativeFrom="column">
                  <wp:posOffset>1363345</wp:posOffset>
                </wp:positionH>
                <wp:positionV relativeFrom="paragraph">
                  <wp:posOffset>120650</wp:posOffset>
                </wp:positionV>
                <wp:extent cx="482600" cy="375920"/>
                <wp:effectExtent l="0" t="0" r="12700" b="24130"/>
                <wp:wrapNone/>
                <wp:docPr id="121" name="菱形 121"/>
                <wp:cNvGraphicFramePr/>
                <a:graphic xmlns:a="http://schemas.openxmlformats.org/drawingml/2006/main">
                  <a:graphicData uri="http://schemas.microsoft.com/office/word/2010/wordprocessingShape">
                    <wps:wsp>
                      <wps:cNvSpPr/>
                      <wps:spPr>
                        <a:xfrm>
                          <a:off x="0" y="0"/>
                          <a:ext cx="482600" cy="37592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B87A9" id="菱形 121" o:spid="_x0000_s1026" type="#_x0000_t4" style="position:absolute;left:0;text-align:left;margin-left:107.35pt;margin-top:9.5pt;width:38pt;height:29.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" filled="f" strokecolor="black [3213]" strokeweight="1pt"/>
            </w:pict>
          </mc:Fallback>
        </mc:AlternateContent>
      </w:r>
      <w:r w:rsidRPr="006128CA">
        <w:rPr>
          <w:noProof/>
        </w:rPr>
        <mc:AlternateContent>
          <mc:Choice Requires="wps">
            <w:drawing>
              <wp:anchor distT="0" distB="0" distL="114300" distR="114300" simplePos="0" relativeHeight="251725824" behindDoc="0" locked="0" layoutInCell="1" allowOverlap="1" wp14:anchorId="7C232082" wp14:editId="6AA310F0">
                <wp:simplePos x="0" y="0"/>
                <wp:positionH relativeFrom="column">
                  <wp:posOffset>1387475</wp:posOffset>
                </wp:positionH>
                <wp:positionV relativeFrom="paragraph">
                  <wp:posOffset>105410</wp:posOffset>
                </wp:positionV>
                <wp:extent cx="914400" cy="381000"/>
                <wp:effectExtent l="0" t="0" r="0" b="0"/>
                <wp:wrapNone/>
                <wp:docPr id="122" name="文本框 122"/>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696901D3" w14:textId="77777777" w:rsidR="00E757FA" w:rsidRPr="006128CA" w:rsidRDefault="00E757FA" w:rsidP="00C17803">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232082" id="文本框 122" o:spid="_x0000_s1044" type="#_x0000_t202" style="position:absolute;left:0;text-align:left;margin-left:109.25pt;margin-top:8.3pt;width:1in;height:30pt;z-index:251725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" filled="f" stroked="f" strokeweight=".5pt">
                <v:textbox>
                  <w:txbxContent>
                    <w:p w14:paraId="696901D3" w14:textId="77777777" w:rsidR="00E757FA" w:rsidRPr="006128CA" w:rsidRDefault="00E757FA" w:rsidP="00C17803">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v:textbox>
              </v:shape>
            </w:pict>
          </mc:Fallback>
        </mc:AlternateContent>
      </w:r>
    </w:p>
    <w:p w14:paraId="623E6CD0" w14:textId="77777777" w:rsidR="00C17803" w:rsidRDefault="00C17803" w:rsidP="00C17803">
      <w:pPr>
        <w:pStyle w:val="1e"/>
      </w:pPr>
      <w:r w:rsidRPr="00DF2AA0">
        <w:rPr>
          <w:noProof/>
        </w:rPr>
        <mc:AlternateContent>
          <mc:Choice Requires="wps">
            <w:drawing>
              <wp:anchor distT="0" distB="0" distL="114300" distR="114300" simplePos="0" relativeHeight="251790336" behindDoc="0" locked="0" layoutInCell="1" allowOverlap="1" wp14:anchorId="0CCDAED1" wp14:editId="49B8436B">
                <wp:simplePos x="0" y="0"/>
                <wp:positionH relativeFrom="column">
                  <wp:posOffset>4836160</wp:posOffset>
                </wp:positionH>
                <wp:positionV relativeFrom="paragraph">
                  <wp:posOffset>179070</wp:posOffset>
                </wp:positionV>
                <wp:extent cx="482600" cy="523240"/>
                <wp:effectExtent l="0" t="0" r="0" b="0"/>
                <wp:wrapNone/>
                <wp:docPr id="128" name="文本框 128"/>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1E0C4004"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保险项目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DAED1" id="文本框 128" o:spid="_x0000_s1045" type="#_x0000_t202" style="position:absolute;left:0;text-align:left;margin-left:380.8pt;margin-top:14.1pt;width:38pt;height:41.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" filled="f" stroked="f" strokeweight=".5pt">
                <v:textbox>
                  <w:txbxContent>
                    <w:p w14:paraId="1E0C4004"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保险项目</w:t>
                      </w:r>
                    </w:p>
                  </w:txbxContent>
                </v:textbox>
              </v:shape>
            </w:pict>
          </mc:Fallback>
        </mc:AlternateContent>
      </w:r>
    </w:p>
    <w:p w14:paraId="0FE14C32" w14:textId="77777777" w:rsidR="00C17803" w:rsidRDefault="00C17803" w:rsidP="00C17803">
      <w:pPr>
        <w:pStyle w:val="1e"/>
      </w:pPr>
      <w:r>
        <w:rPr>
          <w:noProof/>
        </w:rPr>
        <mc:AlternateContent>
          <mc:Choice Requires="wps">
            <w:drawing>
              <wp:anchor distT="0" distB="0" distL="114300" distR="114300" simplePos="0" relativeHeight="251761664" behindDoc="0" locked="0" layoutInCell="1" allowOverlap="1" wp14:anchorId="3CFF4241" wp14:editId="279D7E0C">
                <wp:simplePos x="0" y="0"/>
                <wp:positionH relativeFrom="column">
                  <wp:posOffset>2780030</wp:posOffset>
                </wp:positionH>
                <wp:positionV relativeFrom="paragraph">
                  <wp:posOffset>31115</wp:posOffset>
                </wp:positionV>
                <wp:extent cx="0" cy="1397000"/>
                <wp:effectExtent l="0" t="0" r="19050" b="12700"/>
                <wp:wrapNone/>
                <wp:docPr id="123" name="直接连接符 123"/>
                <wp:cNvGraphicFramePr/>
                <a:graphic xmlns:a="http://schemas.openxmlformats.org/drawingml/2006/main">
                  <a:graphicData uri="http://schemas.microsoft.com/office/word/2010/wordprocessingShape">
                    <wps:wsp>
                      <wps:cNvCnPr/>
                      <wps:spPr>
                        <a:xfrm flipH="1" flipV="1">
                          <a:off x="0" y="0"/>
                          <a:ext cx="0" cy="1397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577F51" id="直接连接符 123" o:spid="_x0000_s1026" style="position:absolute;left:0;text-align:lef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9pt,2.45pt" to="218.9pt,1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" strokecolor="black [3213]" strokeweight="1pt"/>
            </w:pict>
          </mc:Fallback>
        </mc:AlternateContent>
      </w:r>
      <w:r>
        <w:rPr>
          <w:noProof/>
        </w:rPr>
        <mc:AlternateContent>
          <mc:Choice Requires="wps">
            <w:drawing>
              <wp:anchor distT="0" distB="0" distL="114300" distR="114300" simplePos="0" relativeHeight="251823104" behindDoc="0" locked="0" layoutInCell="1" allowOverlap="1" wp14:anchorId="5FF9624E" wp14:editId="7D3D4344">
                <wp:simplePos x="0" y="0"/>
                <wp:positionH relativeFrom="column">
                  <wp:posOffset>3521710</wp:posOffset>
                </wp:positionH>
                <wp:positionV relativeFrom="paragraph">
                  <wp:posOffset>26035</wp:posOffset>
                </wp:positionV>
                <wp:extent cx="914400" cy="381000"/>
                <wp:effectExtent l="0" t="0" r="0" b="0"/>
                <wp:wrapNone/>
                <wp:docPr id="160" name="文本框 160"/>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4B425719"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sz w:val="21"/>
                                <w:szCs w:val="21"/>
                              </w:rPr>
                              <w:t>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9624E" id="文本框 160" o:spid="_x0000_s1046" type="#_x0000_t202" style="position:absolute;left:0;text-align:left;margin-left:277.3pt;margin-top:2.05pt;width:1in;height:30pt;z-index:251823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" filled="f" stroked="f" strokeweight=".5pt">
                <v:textbox>
                  <w:txbxContent>
                    <w:p w14:paraId="4B425719"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sz w:val="21"/>
                          <w:szCs w:val="21"/>
                        </w:rPr>
                        <w:t>M</w:t>
                      </w:r>
                    </w:p>
                  </w:txbxContent>
                </v:textbox>
              </v:shape>
            </w:pict>
          </mc:Fallback>
        </mc:AlternateContent>
      </w:r>
      <w:r>
        <w:rPr>
          <w:noProof/>
        </w:rPr>
        <mc:AlternateContent>
          <mc:Choice Requires="wps">
            <w:drawing>
              <wp:anchor distT="0" distB="0" distL="114300" distR="114300" simplePos="0" relativeHeight="251822080" behindDoc="0" locked="0" layoutInCell="1" allowOverlap="1" wp14:anchorId="324A8E5A" wp14:editId="7143D5E7">
                <wp:simplePos x="0" y="0"/>
                <wp:positionH relativeFrom="column">
                  <wp:posOffset>2449830</wp:posOffset>
                </wp:positionH>
                <wp:positionV relativeFrom="paragraph">
                  <wp:posOffset>92075</wp:posOffset>
                </wp:positionV>
                <wp:extent cx="914400" cy="381000"/>
                <wp:effectExtent l="0" t="0" r="0" b="0"/>
                <wp:wrapNone/>
                <wp:docPr id="159" name="文本框 159"/>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61D66DDE"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sz w:val="21"/>
                                <w:szCs w:val="21"/>
                              </w:rPr>
                              <w:t>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A8E5A" id="文本框 159" o:spid="_x0000_s1047" type="#_x0000_t202" style="position:absolute;left:0;text-align:left;margin-left:192.9pt;margin-top:7.25pt;width:1in;height:30pt;z-index:251822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" filled="f" stroked="f" strokeweight=".5pt">
                <v:textbox>
                  <w:txbxContent>
                    <w:p w14:paraId="61D66DDE"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sz w:val="21"/>
                          <w:szCs w:val="21"/>
                        </w:rPr>
                        <w:t>M</w:t>
                      </w:r>
                    </w:p>
                  </w:txbxContent>
                </v:textbox>
              </v:shape>
            </w:pict>
          </mc:Fallback>
        </mc:AlternateContent>
      </w:r>
      <w:r>
        <w:rPr>
          <w:noProof/>
        </w:rPr>
        <mc:AlternateContent>
          <mc:Choice Requires="wps">
            <w:drawing>
              <wp:anchor distT="0" distB="0" distL="114300" distR="114300" simplePos="0" relativeHeight="251819008" behindDoc="0" locked="0" layoutInCell="1" allowOverlap="1" wp14:anchorId="5271FC7F" wp14:editId="79F07E75">
                <wp:simplePos x="0" y="0"/>
                <wp:positionH relativeFrom="column">
                  <wp:posOffset>1316990</wp:posOffset>
                </wp:positionH>
                <wp:positionV relativeFrom="paragraph">
                  <wp:posOffset>26035</wp:posOffset>
                </wp:positionV>
                <wp:extent cx="914400" cy="381000"/>
                <wp:effectExtent l="0" t="0" r="0" b="0"/>
                <wp:wrapNone/>
                <wp:docPr id="156" name="文本框 156"/>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4B534C97"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sz w:val="21"/>
                                <w:szCs w:val="21"/>
                              </w:rPr>
                              <w:t>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71FC7F" id="文本框 156" o:spid="_x0000_s1048" type="#_x0000_t202" style="position:absolute;left:0;text-align:left;margin-left:103.7pt;margin-top:2.05pt;width:1in;height:30pt;z-index:251819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" filled="f" stroked="f" strokeweight=".5pt">
                <v:textbox>
                  <w:txbxContent>
                    <w:p w14:paraId="4B534C97"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sz w:val="21"/>
                          <w:szCs w:val="21"/>
                        </w:rPr>
                        <w:t>M</w:t>
                      </w:r>
                    </w:p>
                  </w:txbxContent>
                </v:textbox>
              </v:shape>
            </w:pict>
          </mc:Fallback>
        </mc:AlternateContent>
      </w:r>
      <w:r w:rsidRPr="00DF2AA0">
        <w:rPr>
          <w:noProof/>
        </w:rPr>
        <mc:AlternateContent>
          <mc:Choice Requires="wps">
            <w:drawing>
              <wp:anchor distT="0" distB="0" distL="114300" distR="114300" simplePos="0" relativeHeight="251784192" behindDoc="0" locked="0" layoutInCell="1" allowOverlap="1" wp14:anchorId="1A30450B" wp14:editId="48D57842">
                <wp:simplePos x="0" y="0"/>
                <wp:positionH relativeFrom="column">
                  <wp:posOffset>4720590</wp:posOffset>
                </wp:positionH>
                <wp:positionV relativeFrom="paragraph">
                  <wp:posOffset>51435</wp:posOffset>
                </wp:positionV>
                <wp:extent cx="640080" cy="421640"/>
                <wp:effectExtent l="0" t="0" r="26670" b="16510"/>
                <wp:wrapNone/>
                <wp:docPr id="124" name="椭圆 124"/>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5FE309" id="椭圆 124" o:spid="_x0000_s1026" style="position:absolute;left:0;text-align:left;margin-left:371.7pt;margin-top:4.05pt;width:50.4pt;height:33.2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" filled="f" strokecolor="black [3213]" strokeweight="1pt"/>
            </w:pict>
          </mc:Fallback>
        </mc:AlternateContent>
      </w:r>
      <w:r>
        <w:rPr>
          <w:noProof/>
        </w:rPr>
        <mc:AlternateContent>
          <mc:Choice Requires="wps">
            <w:drawing>
              <wp:anchor distT="0" distB="0" distL="114300" distR="114300" simplePos="0" relativeHeight="251760640" behindDoc="0" locked="0" layoutInCell="1" allowOverlap="1" wp14:anchorId="40735DD5" wp14:editId="24E396C3">
                <wp:simplePos x="0" y="0"/>
                <wp:positionH relativeFrom="column">
                  <wp:posOffset>3699510</wp:posOffset>
                </wp:positionH>
                <wp:positionV relativeFrom="paragraph">
                  <wp:posOffset>31115</wp:posOffset>
                </wp:positionV>
                <wp:extent cx="355600" cy="320040"/>
                <wp:effectExtent l="0" t="0" r="25400" b="22860"/>
                <wp:wrapNone/>
                <wp:docPr id="125" name="直接连接符 125"/>
                <wp:cNvGraphicFramePr/>
                <a:graphic xmlns:a="http://schemas.openxmlformats.org/drawingml/2006/main">
                  <a:graphicData uri="http://schemas.microsoft.com/office/word/2010/wordprocessingShape">
                    <wps:wsp>
                      <wps:cNvCnPr/>
                      <wps:spPr>
                        <a:xfrm flipH="1" flipV="1">
                          <a:off x="0" y="0"/>
                          <a:ext cx="355600" cy="3200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5C5A9B" id="直接连接符 125" o:spid="_x0000_s1026" style="position:absolute;left:0;text-align:left;flip:x 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3pt,2.45pt" to="319.3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" strokecolor="black [3213]" strokeweight="1pt"/>
            </w:pict>
          </mc:Fallback>
        </mc:AlternateContent>
      </w:r>
      <w:r>
        <w:rPr>
          <w:noProof/>
        </w:rPr>
        <mc:AlternateContent>
          <mc:Choice Requires="wps">
            <w:drawing>
              <wp:anchor distT="0" distB="0" distL="114300" distR="114300" simplePos="0" relativeHeight="251762688" behindDoc="0" locked="0" layoutInCell="1" allowOverlap="1" wp14:anchorId="4A1B7D46" wp14:editId="1BA1B661">
                <wp:simplePos x="0" y="0"/>
                <wp:positionH relativeFrom="column">
                  <wp:posOffset>1611630</wp:posOffset>
                </wp:positionH>
                <wp:positionV relativeFrom="paragraph">
                  <wp:posOffset>51435</wp:posOffset>
                </wp:positionV>
                <wp:extent cx="0" cy="299720"/>
                <wp:effectExtent l="0" t="0" r="19050" b="24130"/>
                <wp:wrapNone/>
                <wp:docPr id="126" name="直接连接符 126"/>
                <wp:cNvGraphicFramePr/>
                <a:graphic xmlns:a="http://schemas.openxmlformats.org/drawingml/2006/main">
                  <a:graphicData uri="http://schemas.microsoft.com/office/word/2010/wordprocessingShape">
                    <wps:wsp>
                      <wps:cNvCnPr/>
                      <wps:spPr>
                        <a:xfrm flipH="1">
                          <a:off x="0" y="0"/>
                          <a:ext cx="0" cy="2997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23C42" id="直接连接符 126" o:spid="_x0000_s1026" style="position:absolute;left:0;text-align:lef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9pt,4.05pt" to="126.9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" strokecolor="black [3213]" strokeweight="1pt"/>
            </w:pict>
          </mc:Fallback>
        </mc:AlternateContent>
      </w:r>
    </w:p>
    <w:p w14:paraId="5134CB77" w14:textId="77777777" w:rsidR="00C17803" w:rsidRDefault="00C17803" w:rsidP="00C17803">
      <w:pPr>
        <w:pStyle w:val="1e"/>
      </w:pPr>
      <w:r>
        <w:rPr>
          <w:noProof/>
        </w:rPr>
        <mc:AlternateContent>
          <mc:Choice Requires="wps">
            <w:drawing>
              <wp:anchor distT="0" distB="0" distL="114300" distR="114300" simplePos="0" relativeHeight="251795456" behindDoc="0" locked="0" layoutInCell="1" allowOverlap="1" wp14:anchorId="25DE79D0" wp14:editId="62F3DA7B">
                <wp:simplePos x="0" y="0"/>
                <wp:positionH relativeFrom="column">
                  <wp:posOffset>4324350</wp:posOffset>
                </wp:positionH>
                <wp:positionV relativeFrom="paragraph">
                  <wp:posOffset>210820</wp:posOffset>
                </wp:positionV>
                <wp:extent cx="513080" cy="441960"/>
                <wp:effectExtent l="0" t="0" r="20320" b="34290"/>
                <wp:wrapNone/>
                <wp:docPr id="133" name="直接连接符 133"/>
                <wp:cNvGraphicFramePr/>
                <a:graphic xmlns:a="http://schemas.openxmlformats.org/drawingml/2006/main">
                  <a:graphicData uri="http://schemas.microsoft.com/office/word/2010/wordprocessingShape">
                    <wps:wsp>
                      <wps:cNvCnPr/>
                      <wps:spPr>
                        <a:xfrm>
                          <a:off x="0" y="0"/>
                          <a:ext cx="513080" cy="4419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3B8840" id="直接连接符 133" o:spid="_x0000_s1026" style="position:absolute;left:0;text-align:lef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16.6pt" to="380.9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" strokecolor="black [3213]" strokeweight="1pt"/>
            </w:pict>
          </mc:Fallback>
        </mc:AlternateContent>
      </w:r>
      <w:r>
        <w:rPr>
          <w:noProof/>
        </w:rPr>
        <mc:AlternateContent>
          <mc:Choice Requires="wps">
            <w:drawing>
              <wp:anchor distT="0" distB="0" distL="114300" distR="114300" simplePos="0" relativeHeight="251796480" behindDoc="0" locked="0" layoutInCell="1" allowOverlap="1" wp14:anchorId="40118A2F" wp14:editId="7BEEFD52">
                <wp:simplePos x="0" y="0"/>
                <wp:positionH relativeFrom="column">
                  <wp:posOffset>4324350</wp:posOffset>
                </wp:positionH>
                <wp:positionV relativeFrom="paragraph">
                  <wp:posOffset>17780</wp:posOffset>
                </wp:positionV>
                <wp:extent cx="416560" cy="162560"/>
                <wp:effectExtent l="0" t="0" r="21590" b="27940"/>
                <wp:wrapNone/>
                <wp:docPr id="134" name="直接连接符 134"/>
                <wp:cNvGraphicFramePr/>
                <a:graphic xmlns:a="http://schemas.openxmlformats.org/drawingml/2006/main">
                  <a:graphicData uri="http://schemas.microsoft.com/office/word/2010/wordprocessingShape">
                    <wps:wsp>
                      <wps:cNvCnPr/>
                      <wps:spPr>
                        <a:xfrm flipV="1">
                          <a:off x="0" y="0"/>
                          <a:ext cx="416560" cy="1625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7F3046" id="直接连接符 134" o:spid="_x0000_s1026" style="position:absolute;left:0;text-align:left;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1.4pt" to="373.3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" strokecolor="black [3213]" strokeweight="1pt"/>
            </w:pict>
          </mc:Fallback>
        </mc:AlternateContent>
      </w:r>
      <w:r w:rsidRPr="00DE3382">
        <w:rPr>
          <w:noProof/>
        </w:rPr>
        <mc:AlternateContent>
          <mc:Choice Requires="wps">
            <w:drawing>
              <wp:anchor distT="0" distB="0" distL="114300" distR="114300" simplePos="0" relativeHeight="251721728" behindDoc="0" locked="0" layoutInCell="1" allowOverlap="1" wp14:anchorId="1A79213C" wp14:editId="33FCCABF">
                <wp:simplePos x="0" y="0"/>
                <wp:positionH relativeFrom="column">
                  <wp:posOffset>3815715</wp:posOffset>
                </wp:positionH>
                <wp:positionV relativeFrom="paragraph">
                  <wp:posOffset>41275</wp:posOffset>
                </wp:positionV>
                <wp:extent cx="914400" cy="375920"/>
                <wp:effectExtent l="0" t="0" r="0" b="5080"/>
                <wp:wrapNone/>
                <wp:docPr id="127" name="文本框 127"/>
                <wp:cNvGraphicFramePr/>
                <a:graphic xmlns:a="http://schemas.openxmlformats.org/drawingml/2006/main">
                  <a:graphicData uri="http://schemas.microsoft.com/office/word/2010/wordprocessingShape">
                    <wps:wsp>
                      <wps:cNvSpPr txBox="1"/>
                      <wps:spPr>
                        <a:xfrm>
                          <a:off x="0" y="0"/>
                          <a:ext cx="914400" cy="375920"/>
                        </a:xfrm>
                        <a:prstGeom prst="rect">
                          <a:avLst/>
                        </a:prstGeom>
                        <a:noFill/>
                        <a:ln w="6350">
                          <a:noFill/>
                        </a:ln>
                      </wps:spPr>
                      <wps:txbx>
                        <w:txbxContent>
                          <w:p w14:paraId="15FC560F" w14:textId="77777777" w:rsidR="00E757FA" w:rsidRPr="006128CA" w:rsidRDefault="00E757FA" w:rsidP="00C17803">
                            <w:pPr>
                              <w:ind w:left="0"/>
                              <w:rPr>
                                <w:rFonts w:ascii="方正兰亭黑简体" w:eastAsia="方正兰亭黑简体"/>
                                <w:sz w:val="21"/>
                                <w:szCs w:val="21"/>
                              </w:rPr>
                            </w:pPr>
                            <w:r w:rsidRPr="006128CA">
                              <w:rPr>
                                <w:rFonts w:ascii="方正兰亭黑简体" w:eastAsia="方正兰亭黑简体" w:hint="eastAsia"/>
                                <w:sz w:val="21"/>
                                <w:szCs w:val="21"/>
                              </w:rPr>
                              <w:t>保险</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79213C" id="文本框 127" o:spid="_x0000_s1049" type="#_x0000_t202" style="position:absolute;left:0;text-align:left;margin-left:300.45pt;margin-top:3.25pt;width:1in;height:29.6pt;z-index:251721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" filled="f" stroked="f" strokeweight=".5pt">
                <v:textbox>
                  <w:txbxContent>
                    <w:p w14:paraId="15FC560F" w14:textId="77777777" w:rsidR="00E757FA" w:rsidRPr="006128CA" w:rsidRDefault="00E757FA" w:rsidP="00C17803">
                      <w:pPr>
                        <w:ind w:left="0"/>
                        <w:rPr>
                          <w:rFonts w:ascii="方正兰亭黑简体" w:eastAsia="方正兰亭黑简体"/>
                          <w:sz w:val="21"/>
                          <w:szCs w:val="21"/>
                        </w:rPr>
                      </w:pPr>
                      <w:r w:rsidRPr="006128CA">
                        <w:rPr>
                          <w:rFonts w:ascii="方正兰亭黑简体" w:eastAsia="方正兰亭黑简体" w:hint="eastAsia"/>
                          <w:sz w:val="21"/>
                          <w:szCs w:val="21"/>
                        </w:rPr>
                        <w:t>保险</w:t>
                      </w:r>
                    </w:p>
                  </w:txbxContent>
                </v:textbox>
              </v:shape>
            </w:pict>
          </mc:Fallback>
        </mc:AlternateContent>
      </w:r>
      <w:r w:rsidRPr="00DE3382">
        <w:rPr>
          <w:noProof/>
        </w:rPr>
        <mc:AlternateContent>
          <mc:Choice Requires="wps">
            <w:drawing>
              <wp:anchor distT="0" distB="0" distL="114300" distR="114300" simplePos="0" relativeHeight="251720704" behindDoc="0" locked="0" layoutInCell="1" allowOverlap="1" wp14:anchorId="03FAD3F6" wp14:editId="48A23E49">
                <wp:simplePos x="0" y="0"/>
                <wp:positionH relativeFrom="column">
                  <wp:posOffset>3756025</wp:posOffset>
                </wp:positionH>
                <wp:positionV relativeFrom="paragraph">
                  <wp:posOffset>122555</wp:posOffset>
                </wp:positionV>
                <wp:extent cx="568960" cy="213360"/>
                <wp:effectExtent l="0" t="0" r="21590" b="15240"/>
                <wp:wrapNone/>
                <wp:docPr id="129" name="矩形 129"/>
                <wp:cNvGraphicFramePr/>
                <a:graphic xmlns:a="http://schemas.openxmlformats.org/drawingml/2006/main">
                  <a:graphicData uri="http://schemas.microsoft.com/office/word/2010/wordprocessingShape">
                    <wps:wsp>
                      <wps:cNvSpPr/>
                      <wps:spPr>
                        <a:xfrm>
                          <a:off x="0" y="0"/>
                          <a:ext cx="568960" cy="2133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63A6A" id="矩形 129" o:spid="_x0000_s1026" style="position:absolute;left:0;text-align:left;margin-left:295.75pt;margin-top:9.65pt;width:44.8pt;height:16.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" filled="f" strokecolor="black [3213]" strokeweight="1pt"/>
            </w:pict>
          </mc:Fallback>
        </mc:AlternateContent>
      </w:r>
      <w:r w:rsidRPr="00DE3382">
        <w:rPr>
          <w:noProof/>
        </w:rPr>
        <mc:AlternateContent>
          <mc:Choice Requires="wps">
            <w:drawing>
              <wp:anchor distT="0" distB="0" distL="114300" distR="114300" simplePos="0" relativeHeight="251716608" behindDoc="0" locked="0" layoutInCell="1" allowOverlap="1" wp14:anchorId="133C6006" wp14:editId="0E3C7011">
                <wp:simplePos x="0" y="0"/>
                <wp:positionH relativeFrom="column">
                  <wp:posOffset>1174750</wp:posOffset>
                </wp:positionH>
                <wp:positionV relativeFrom="paragraph">
                  <wp:posOffset>124460</wp:posOffset>
                </wp:positionV>
                <wp:extent cx="792480" cy="213360"/>
                <wp:effectExtent l="0" t="0" r="26670" b="15240"/>
                <wp:wrapNone/>
                <wp:docPr id="130" name="矩形 130"/>
                <wp:cNvGraphicFramePr/>
                <a:graphic xmlns:a="http://schemas.openxmlformats.org/drawingml/2006/main">
                  <a:graphicData uri="http://schemas.microsoft.com/office/word/2010/wordprocessingShape">
                    <wps:wsp>
                      <wps:cNvSpPr/>
                      <wps:spPr>
                        <a:xfrm>
                          <a:off x="0" y="0"/>
                          <a:ext cx="792480" cy="2133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847B3" id="矩形 130" o:spid="_x0000_s1026" style="position:absolute;left:0;text-align:left;margin-left:92.5pt;margin-top:9.8pt;width:62.4pt;height:16.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" filled="f" strokecolor="black [3213]" strokeweight="1pt"/>
            </w:pict>
          </mc:Fallback>
        </mc:AlternateContent>
      </w:r>
      <w:r w:rsidRPr="00DE3382">
        <w:rPr>
          <w:noProof/>
        </w:rPr>
        <mc:AlternateContent>
          <mc:Choice Requires="wps">
            <w:drawing>
              <wp:anchor distT="0" distB="0" distL="114300" distR="114300" simplePos="0" relativeHeight="251717632" behindDoc="0" locked="0" layoutInCell="1" allowOverlap="1" wp14:anchorId="3FA40442" wp14:editId="124427C7">
                <wp:simplePos x="0" y="0"/>
                <wp:positionH relativeFrom="column">
                  <wp:posOffset>1237615</wp:posOffset>
                </wp:positionH>
                <wp:positionV relativeFrom="paragraph">
                  <wp:posOffset>44450</wp:posOffset>
                </wp:positionV>
                <wp:extent cx="914400" cy="375920"/>
                <wp:effectExtent l="0" t="0" r="0" b="5080"/>
                <wp:wrapNone/>
                <wp:docPr id="131" name="文本框 131"/>
                <wp:cNvGraphicFramePr/>
                <a:graphic xmlns:a="http://schemas.openxmlformats.org/drawingml/2006/main">
                  <a:graphicData uri="http://schemas.microsoft.com/office/word/2010/wordprocessingShape">
                    <wps:wsp>
                      <wps:cNvSpPr txBox="1"/>
                      <wps:spPr>
                        <a:xfrm>
                          <a:off x="0" y="0"/>
                          <a:ext cx="914400" cy="375920"/>
                        </a:xfrm>
                        <a:prstGeom prst="rect">
                          <a:avLst/>
                        </a:prstGeom>
                        <a:noFill/>
                        <a:ln w="6350">
                          <a:noFill/>
                        </a:ln>
                      </wps:spPr>
                      <wps:txbx>
                        <w:txbxContent>
                          <w:p w14:paraId="61417918" w14:textId="77777777" w:rsidR="00E757FA" w:rsidRPr="006128CA" w:rsidRDefault="00E757FA" w:rsidP="00C17803">
                            <w:pPr>
                              <w:ind w:left="0"/>
                              <w:rPr>
                                <w:rFonts w:ascii="方正兰亭黑简体" w:eastAsia="方正兰亭黑简体"/>
                                <w:sz w:val="21"/>
                                <w:szCs w:val="21"/>
                              </w:rPr>
                            </w:pPr>
                            <w:r w:rsidRPr="006128CA">
                              <w:rPr>
                                <w:rFonts w:ascii="方正兰亭黑简体" w:eastAsia="方正兰亭黑简体" w:hint="eastAsia"/>
                                <w:sz w:val="21"/>
                                <w:szCs w:val="21"/>
                              </w:rPr>
                              <w:t>理财产品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A40442" id="文本框 131" o:spid="_x0000_s1050" type="#_x0000_t202" style="position:absolute;left:0;text-align:left;margin-left:97.45pt;margin-top:3.5pt;width:1in;height:29.6pt;z-index:251717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" filled="f" stroked="f" strokeweight=".5pt">
                <v:textbox>
                  <w:txbxContent>
                    <w:p w14:paraId="61417918" w14:textId="77777777" w:rsidR="00E757FA" w:rsidRPr="006128CA" w:rsidRDefault="00E757FA" w:rsidP="00C17803">
                      <w:pPr>
                        <w:ind w:left="0"/>
                        <w:rPr>
                          <w:rFonts w:ascii="方正兰亭黑简体" w:eastAsia="方正兰亭黑简体"/>
                          <w:sz w:val="21"/>
                          <w:szCs w:val="21"/>
                        </w:rPr>
                      </w:pPr>
                      <w:r w:rsidRPr="006128CA">
                        <w:rPr>
                          <w:rFonts w:ascii="方正兰亭黑简体" w:eastAsia="方正兰亭黑简体" w:hint="eastAsia"/>
                          <w:sz w:val="21"/>
                          <w:szCs w:val="21"/>
                        </w:rPr>
                        <w:t>理财产品</w:t>
                      </w:r>
                    </w:p>
                  </w:txbxContent>
                </v:textbox>
              </v:shape>
            </w:pict>
          </mc:Fallback>
        </mc:AlternateContent>
      </w:r>
    </w:p>
    <w:p w14:paraId="716E81FF" w14:textId="77777777" w:rsidR="00C17803" w:rsidRDefault="00C17803" w:rsidP="00C17803">
      <w:pPr>
        <w:pStyle w:val="1e"/>
      </w:pPr>
      <w:r>
        <w:rPr>
          <w:noProof/>
        </w:rPr>
        <mc:AlternateContent>
          <mc:Choice Requires="wps">
            <w:drawing>
              <wp:anchor distT="0" distB="0" distL="114300" distR="114300" simplePos="0" relativeHeight="251794432" behindDoc="0" locked="0" layoutInCell="1" allowOverlap="1" wp14:anchorId="5BB6C1ED" wp14:editId="0D3A89A0">
                <wp:simplePos x="0" y="0"/>
                <wp:positionH relativeFrom="column">
                  <wp:posOffset>4268470</wp:posOffset>
                </wp:positionH>
                <wp:positionV relativeFrom="paragraph">
                  <wp:posOffset>106680</wp:posOffset>
                </wp:positionV>
                <wp:extent cx="482600" cy="665480"/>
                <wp:effectExtent l="0" t="0" r="31750" b="20320"/>
                <wp:wrapNone/>
                <wp:docPr id="132" name="直接连接符 132"/>
                <wp:cNvGraphicFramePr/>
                <a:graphic xmlns:a="http://schemas.openxmlformats.org/drawingml/2006/main">
                  <a:graphicData uri="http://schemas.microsoft.com/office/word/2010/wordprocessingShape">
                    <wps:wsp>
                      <wps:cNvCnPr/>
                      <wps:spPr>
                        <a:xfrm>
                          <a:off x="0" y="0"/>
                          <a:ext cx="482600" cy="6654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4BDF1" id="直接连接符 132" o:spid="_x0000_s1026" style="position:absolute;left:0;text-align:lef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1pt,8.4pt" to="374.1pt,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" strokecolor="black [3213]" strokeweight="1pt"/>
            </w:pict>
          </mc:Fallback>
        </mc:AlternateContent>
      </w:r>
      <w:r>
        <w:rPr>
          <w:noProof/>
        </w:rPr>
        <mc:AlternateContent>
          <mc:Choice Requires="wps">
            <w:drawing>
              <wp:anchor distT="0" distB="0" distL="114300" distR="114300" simplePos="0" relativeHeight="251793408" behindDoc="0" locked="0" layoutInCell="1" allowOverlap="1" wp14:anchorId="19BE8184" wp14:editId="3C7B55E2">
                <wp:simplePos x="0" y="0"/>
                <wp:positionH relativeFrom="column">
                  <wp:posOffset>4055110</wp:posOffset>
                </wp:positionH>
                <wp:positionV relativeFrom="paragraph">
                  <wp:posOffset>106680</wp:posOffset>
                </wp:positionV>
                <wp:extent cx="143510" cy="264160"/>
                <wp:effectExtent l="0" t="0" r="27940" b="21590"/>
                <wp:wrapNone/>
                <wp:docPr id="135" name="直接连接符 135"/>
                <wp:cNvGraphicFramePr/>
                <a:graphic xmlns:a="http://schemas.openxmlformats.org/drawingml/2006/main">
                  <a:graphicData uri="http://schemas.microsoft.com/office/word/2010/wordprocessingShape">
                    <wps:wsp>
                      <wps:cNvCnPr/>
                      <wps:spPr>
                        <a:xfrm flipH="1" flipV="1">
                          <a:off x="0" y="0"/>
                          <a:ext cx="143510" cy="2641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6E5577" id="直接连接符 135" o:spid="_x0000_s1026" style="position:absolute;left:0;text-align:left;flip:x 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3pt,8.4pt" to="330.6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" strokecolor="black [3213]" strokeweight="1pt"/>
            </w:pict>
          </mc:Fallback>
        </mc:AlternateContent>
      </w:r>
      <w:r>
        <w:rPr>
          <w:noProof/>
        </w:rPr>
        <mc:AlternateContent>
          <mc:Choice Requires="wps">
            <w:drawing>
              <wp:anchor distT="0" distB="0" distL="114300" distR="114300" simplePos="0" relativeHeight="251792384" behindDoc="0" locked="0" layoutInCell="1" allowOverlap="1" wp14:anchorId="629A8A07" wp14:editId="5DAE20F5">
                <wp:simplePos x="0" y="0"/>
                <wp:positionH relativeFrom="column">
                  <wp:posOffset>3669030</wp:posOffset>
                </wp:positionH>
                <wp:positionV relativeFrom="paragraph">
                  <wp:posOffset>111760</wp:posOffset>
                </wp:positionV>
                <wp:extent cx="269240" cy="731520"/>
                <wp:effectExtent l="0" t="0" r="35560" b="30480"/>
                <wp:wrapNone/>
                <wp:docPr id="136" name="直接连接符 136"/>
                <wp:cNvGraphicFramePr/>
                <a:graphic xmlns:a="http://schemas.openxmlformats.org/drawingml/2006/main">
                  <a:graphicData uri="http://schemas.microsoft.com/office/word/2010/wordprocessingShape">
                    <wps:wsp>
                      <wps:cNvCnPr/>
                      <wps:spPr>
                        <a:xfrm flipH="1">
                          <a:off x="0" y="0"/>
                          <a:ext cx="269240" cy="7315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FE24EC" id="直接连接符 136" o:spid="_x0000_s1026" style="position:absolute;left:0;text-align:lef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9pt,8.8pt" to="310.1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" strokecolor="black [3213]" strokeweight="1pt"/>
            </w:pict>
          </mc:Fallback>
        </mc:AlternateContent>
      </w:r>
      <w:r>
        <w:rPr>
          <w:noProof/>
        </w:rPr>
        <mc:AlternateContent>
          <mc:Choice Requires="wps">
            <w:drawing>
              <wp:anchor distT="0" distB="0" distL="114300" distR="114300" simplePos="0" relativeHeight="251791360" behindDoc="0" locked="0" layoutInCell="1" allowOverlap="1" wp14:anchorId="7C333EDA" wp14:editId="54FF27F5">
                <wp:simplePos x="0" y="0"/>
                <wp:positionH relativeFrom="column">
                  <wp:posOffset>3379470</wp:posOffset>
                </wp:positionH>
                <wp:positionV relativeFrom="paragraph">
                  <wp:posOffset>111760</wp:posOffset>
                </wp:positionV>
                <wp:extent cx="487680" cy="238760"/>
                <wp:effectExtent l="0" t="0" r="26670" b="27940"/>
                <wp:wrapNone/>
                <wp:docPr id="137" name="直接连接符 137"/>
                <wp:cNvGraphicFramePr/>
                <a:graphic xmlns:a="http://schemas.openxmlformats.org/drawingml/2006/main">
                  <a:graphicData uri="http://schemas.microsoft.com/office/word/2010/wordprocessingShape">
                    <wps:wsp>
                      <wps:cNvCnPr/>
                      <wps:spPr>
                        <a:xfrm flipH="1">
                          <a:off x="0" y="0"/>
                          <a:ext cx="487680" cy="2387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81EE6" id="直接连接符 137" o:spid="_x0000_s1026" style="position:absolute;left:0;text-align:lef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1pt,8.8pt" to="304.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" strokecolor="black [3213]" strokeweight="1pt"/>
            </w:pict>
          </mc:Fallback>
        </mc:AlternateContent>
      </w:r>
      <w:r>
        <w:rPr>
          <w:noProof/>
        </w:rPr>
        <mc:AlternateContent>
          <mc:Choice Requires="wps">
            <w:drawing>
              <wp:anchor distT="0" distB="0" distL="114300" distR="114300" simplePos="0" relativeHeight="251778048" behindDoc="0" locked="0" layoutInCell="1" allowOverlap="1" wp14:anchorId="5BACB818" wp14:editId="0C1F659C">
                <wp:simplePos x="0" y="0"/>
                <wp:positionH relativeFrom="column">
                  <wp:posOffset>1870710</wp:posOffset>
                </wp:positionH>
                <wp:positionV relativeFrom="paragraph">
                  <wp:posOffset>111760</wp:posOffset>
                </wp:positionV>
                <wp:extent cx="269240" cy="259080"/>
                <wp:effectExtent l="0" t="0" r="16510" b="26670"/>
                <wp:wrapNone/>
                <wp:docPr id="138" name="直接连接符 138"/>
                <wp:cNvGraphicFramePr/>
                <a:graphic xmlns:a="http://schemas.openxmlformats.org/drawingml/2006/main">
                  <a:graphicData uri="http://schemas.microsoft.com/office/word/2010/wordprocessingShape">
                    <wps:wsp>
                      <wps:cNvCnPr/>
                      <wps:spPr>
                        <a:xfrm flipH="1" flipV="1">
                          <a:off x="0" y="0"/>
                          <a:ext cx="269240" cy="259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6892DE" id="直接连接符 138" o:spid="_x0000_s1026" style="position:absolute;left:0;text-align:left;flip:x 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3pt,8.8pt" to="168.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" strokecolor="black [3213]" strokeweight="1pt"/>
            </w:pict>
          </mc:Fallback>
        </mc:AlternateContent>
      </w:r>
      <w:r>
        <w:rPr>
          <w:noProof/>
        </w:rPr>
        <mc:AlternateContent>
          <mc:Choice Requires="wps">
            <w:drawing>
              <wp:anchor distT="0" distB="0" distL="114300" distR="114300" simplePos="0" relativeHeight="251777024" behindDoc="0" locked="0" layoutInCell="1" allowOverlap="1" wp14:anchorId="2B89D2F0" wp14:editId="616DFCAE">
                <wp:simplePos x="0" y="0"/>
                <wp:positionH relativeFrom="column">
                  <wp:posOffset>1738630</wp:posOffset>
                </wp:positionH>
                <wp:positionV relativeFrom="paragraph">
                  <wp:posOffset>137160</wp:posOffset>
                </wp:positionV>
                <wp:extent cx="55880" cy="746760"/>
                <wp:effectExtent l="0" t="0" r="20320" b="15240"/>
                <wp:wrapNone/>
                <wp:docPr id="139" name="直接连接符 139"/>
                <wp:cNvGraphicFramePr/>
                <a:graphic xmlns:a="http://schemas.openxmlformats.org/drawingml/2006/main">
                  <a:graphicData uri="http://schemas.microsoft.com/office/word/2010/wordprocessingShape">
                    <wps:wsp>
                      <wps:cNvCnPr/>
                      <wps:spPr>
                        <a:xfrm flipH="1" flipV="1">
                          <a:off x="0" y="0"/>
                          <a:ext cx="55880" cy="7467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D0F3D2" id="直接连接符 139" o:spid="_x0000_s1026" style="position:absolute;left:0;text-align:lef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pt,10.8pt" to="141.3pt,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" strokecolor="black [3213]" strokeweight="1pt"/>
            </w:pict>
          </mc:Fallback>
        </mc:AlternateContent>
      </w:r>
      <w:r>
        <w:rPr>
          <w:noProof/>
        </w:rPr>
        <mc:AlternateContent>
          <mc:Choice Requires="wps">
            <w:drawing>
              <wp:anchor distT="0" distB="0" distL="114300" distR="114300" simplePos="0" relativeHeight="251776000" behindDoc="0" locked="0" layoutInCell="1" allowOverlap="1" wp14:anchorId="53838197" wp14:editId="770F6AA6">
                <wp:simplePos x="0" y="0"/>
                <wp:positionH relativeFrom="column">
                  <wp:posOffset>1388110</wp:posOffset>
                </wp:positionH>
                <wp:positionV relativeFrom="paragraph">
                  <wp:posOffset>111760</wp:posOffset>
                </wp:positionV>
                <wp:extent cx="0" cy="243840"/>
                <wp:effectExtent l="0" t="0" r="19050" b="22860"/>
                <wp:wrapNone/>
                <wp:docPr id="140" name="直接连接符 140"/>
                <wp:cNvGraphicFramePr/>
                <a:graphic xmlns:a="http://schemas.openxmlformats.org/drawingml/2006/main">
                  <a:graphicData uri="http://schemas.microsoft.com/office/word/2010/wordprocessingShape">
                    <wps:wsp>
                      <wps:cNvCnPr/>
                      <wps:spPr>
                        <a:xfrm flipV="1">
                          <a:off x="0" y="0"/>
                          <a:ext cx="0" cy="2438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86359B" id="直接连接符 140" o:spid="_x0000_s1026" style="position:absolute;left:0;text-align:lef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3pt,8.8pt" to="109.3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" strokecolor="black [3213]" strokeweight="1pt"/>
            </w:pict>
          </mc:Fallback>
        </mc:AlternateContent>
      </w:r>
      <w:r>
        <w:rPr>
          <w:noProof/>
        </w:rPr>
        <mc:AlternateContent>
          <mc:Choice Requires="wps">
            <w:drawing>
              <wp:anchor distT="0" distB="0" distL="114300" distR="114300" simplePos="0" relativeHeight="251774976" behindDoc="0" locked="0" layoutInCell="1" allowOverlap="1" wp14:anchorId="257B589E" wp14:editId="0803780C">
                <wp:simplePos x="0" y="0"/>
                <wp:positionH relativeFrom="column">
                  <wp:posOffset>808990</wp:posOffset>
                </wp:positionH>
                <wp:positionV relativeFrom="paragraph">
                  <wp:posOffset>111760</wp:posOffset>
                </wp:positionV>
                <wp:extent cx="523240" cy="731520"/>
                <wp:effectExtent l="0" t="0" r="29210" b="30480"/>
                <wp:wrapNone/>
                <wp:docPr id="141" name="直接连接符 141"/>
                <wp:cNvGraphicFramePr/>
                <a:graphic xmlns:a="http://schemas.openxmlformats.org/drawingml/2006/main">
                  <a:graphicData uri="http://schemas.microsoft.com/office/word/2010/wordprocessingShape">
                    <wps:wsp>
                      <wps:cNvCnPr/>
                      <wps:spPr>
                        <a:xfrm flipV="1">
                          <a:off x="0" y="0"/>
                          <a:ext cx="523240" cy="7315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BF122F" id="直接连接符 141" o:spid="_x0000_s1026" style="position:absolute;left:0;text-align:lef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pt,8.8pt" to="104.9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" strokecolor="black [3213]" strokeweight="1pt"/>
            </w:pict>
          </mc:Fallback>
        </mc:AlternateContent>
      </w:r>
      <w:r>
        <w:rPr>
          <w:noProof/>
        </w:rPr>
        <mc:AlternateContent>
          <mc:Choice Requires="wps">
            <w:drawing>
              <wp:anchor distT="0" distB="0" distL="114300" distR="114300" simplePos="0" relativeHeight="251773952" behindDoc="0" locked="0" layoutInCell="1" allowOverlap="1" wp14:anchorId="08212540" wp14:editId="7A9EC743">
                <wp:simplePos x="0" y="0"/>
                <wp:positionH relativeFrom="column">
                  <wp:posOffset>687070</wp:posOffset>
                </wp:positionH>
                <wp:positionV relativeFrom="paragraph">
                  <wp:posOffset>111760</wp:posOffset>
                </wp:positionV>
                <wp:extent cx="614680" cy="314960"/>
                <wp:effectExtent l="0" t="0" r="33020" b="27940"/>
                <wp:wrapNone/>
                <wp:docPr id="142" name="直接连接符 142"/>
                <wp:cNvGraphicFramePr/>
                <a:graphic xmlns:a="http://schemas.openxmlformats.org/drawingml/2006/main">
                  <a:graphicData uri="http://schemas.microsoft.com/office/word/2010/wordprocessingShape">
                    <wps:wsp>
                      <wps:cNvCnPr/>
                      <wps:spPr>
                        <a:xfrm flipV="1">
                          <a:off x="0" y="0"/>
                          <a:ext cx="614680" cy="3149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D6EC90" id="直接连接符 142" o:spid="_x0000_s1026" style="position:absolute;left:0;text-align:lef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1pt,8.8pt" to="102.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" strokecolor="black [3213]" strokeweight="1pt"/>
            </w:pict>
          </mc:Fallback>
        </mc:AlternateContent>
      </w:r>
    </w:p>
    <w:p w14:paraId="377E17D0" w14:textId="77777777" w:rsidR="00C17803" w:rsidRDefault="00C17803" w:rsidP="00C17803">
      <w:pPr>
        <w:pStyle w:val="1e"/>
      </w:pPr>
      <w:r w:rsidRPr="00DF2AA0">
        <w:rPr>
          <w:noProof/>
        </w:rPr>
        <mc:AlternateContent>
          <mc:Choice Requires="wps">
            <w:drawing>
              <wp:anchor distT="0" distB="0" distL="114300" distR="114300" simplePos="0" relativeHeight="251787264" behindDoc="0" locked="0" layoutInCell="1" allowOverlap="1" wp14:anchorId="384F4C54" wp14:editId="552FF713">
                <wp:simplePos x="0" y="0"/>
                <wp:positionH relativeFrom="column">
                  <wp:posOffset>4878070</wp:posOffset>
                </wp:positionH>
                <wp:positionV relativeFrom="paragraph">
                  <wp:posOffset>42545</wp:posOffset>
                </wp:positionV>
                <wp:extent cx="482600" cy="523240"/>
                <wp:effectExtent l="0" t="0" r="0" b="0"/>
                <wp:wrapNone/>
                <wp:docPr id="143" name="文本框 143"/>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5D6B0C19"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保险金额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F4C54" id="文本框 143" o:spid="_x0000_s1051" type="#_x0000_t202" style="position:absolute;left:0;text-align:left;margin-left:384.1pt;margin-top:3.35pt;width:38pt;height:41.2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" filled="f" stroked="f" strokeweight=".5pt">
                <v:textbox>
                  <w:txbxContent>
                    <w:p w14:paraId="5D6B0C19"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保险金额</w:t>
                      </w:r>
                    </w:p>
                  </w:txbxContent>
                </v:textbox>
              </v:shape>
            </w:pict>
          </mc:Fallback>
        </mc:AlternateContent>
      </w:r>
      <w:r w:rsidRPr="00DF2AA0">
        <w:rPr>
          <w:noProof/>
        </w:rPr>
        <mc:AlternateContent>
          <mc:Choice Requires="wps">
            <w:drawing>
              <wp:anchor distT="0" distB="0" distL="114300" distR="114300" simplePos="0" relativeHeight="251786240" behindDoc="0" locked="0" layoutInCell="1" allowOverlap="1" wp14:anchorId="2C267576" wp14:editId="5A74F660">
                <wp:simplePos x="0" y="0"/>
                <wp:positionH relativeFrom="column">
                  <wp:posOffset>3963670</wp:posOffset>
                </wp:positionH>
                <wp:positionV relativeFrom="paragraph">
                  <wp:posOffset>42545</wp:posOffset>
                </wp:positionV>
                <wp:extent cx="482600" cy="523240"/>
                <wp:effectExtent l="0" t="0" r="0" b="0"/>
                <wp:wrapNone/>
                <wp:docPr id="144" name="文本框 144"/>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3F58E93F"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保险名称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67576" id="文本框 144" o:spid="_x0000_s1052" type="#_x0000_t202" style="position:absolute;left:0;text-align:left;margin-left:312.1pt;margin-top:3.35pt;width:38pt;height:41.2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" filled="f" stroked="f" strokeweight=".5pt">
                <v:textbox>
                  <w:txbxContent>
                    <w:p w14:paraId="3F58E93F"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保险名称</w:t>
                      </w:r>
                    </w:p>
                  </w:txbxContent>
                </v:textbox>
              </v:shape>
            </w:pict>
          </mc:Fallback>
        </mc:AlternateContent>
      </w:r>
      <w:r w:rsidRPr="00DF2AA0">
        <w:rPr>
          <w:noProof/>
        </w:rPr>
        <mc:AlternateContent>
          <mc:Choice Requires="wps">
            <w:drawing>
              <wp:anchor distT="0" distB="0" distL="114300" distR="114300" simplePos="0" relativeHeight="251785216" behindDoc="0" locked="0" layoutInCell="1" allowOverlap="1" wp14:anchorId="541C97CA" wp14:editId="67F81532">
                <wp:simplePos x="0" y="0"/>
                <wp:positionH relativeFrom="column">
                  <wp:posOffset>3074035</wp:posOffset>
                </wp:positionH>
                <wp:positionV relativeFrom="paragraph">
                  <wp:posOffset>42545</wp:posOffset>
                </wp:positionV>
                <wp:extent cx="482600" cy="523240"/>
                <wp:effectExtent l="0" t="0" r="0" b="0"/>
                <wp:wrapNone/>
                <wp:docPr id="145" name="文本框 145"/>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78E3864F"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保险编号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C97CA" id="文本框 145" o:spid="_x0000_s1053" type="#_x0000_t202" style="position:absolute;left:0;text-align:left;margin-left:242.05pt;margin-top:3.35pt;width:38pt;height:41.2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" filled="f" stroked="f" strokeweight=".5pt">
                <v:textbox>
                  <w:txbxContent>
                    <w:p w14:paraId="78E3864F"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保险编号</w:t>
                      </w:r>
                    </w:p>
                  </w:txbxContent>
                </v:textbox>
              </v:shape>
            </w:pict>
          </mc:Fallback>
        </mc:AlternateContent>
      </w:r>
      <w:r w:rsidRPr="00DF2AA0">
        <w:rPr>
          <w:noProof/>
        </w:rPr>
        <mc:AlternateContent>
          <mc:Choice Requires="wps">
            <w:drawing>
              <wp:anchor distT="0" distB="0" distL="114300" distR="114300" simplePos="0" relativeHeight="251781120" behindDoc="0" locked="0" layoutInCell="1" allowOverlap="1" wp14:anchorId="3351FFD3" wp14:editId="6BD00144">
                <wp:simplePos x="0" y="0"/>
                <wp:positionH relativeFrom="column">
                  <wp:posOffset>4776470</wp:posOffset>
                </wp:positionH>
                <wp:positionV relativeFrom="paragraph">
                  <wp:posOffset>123825</wp:posOffset>
                </wp:positionV>
                <wp:extent cx="640080" cy="421640"/>
                <wp:effectExtent l="0" t="0" r="26670" b="16510"/>
                <wp:wrapNone/>
                <wp:docPr id="146" name="椭圆 146"/>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E506DB" id="椭圆 146" o:spid="_x0000_s1026" style="position:absolute;left:0;text-align:left;margin-left:376.1pt;margin-top:9.75pt;width:50.4pt;height:33.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" filled="f" strokecolor="black [3213]" strokeweight="1pt"/>
            </w:pict>
          </mc:Fallback>
        </mc:AlternateContent>
      </w:r>
      <w:r w:rsidRPr="00DF2AA0">
        <w:rPr>
          <w:noProof/>
        </w:rPr>
        <mc:AlternateContent>
          <mc:Choice Requires="wps">
            <w:drawing>
              <wp:anchor distT="0" distB="0" distL="114300" distR="114300" simplePos="0" relativeHeight="251780096" behindDoc="0" locked="0" layoutInCell="1" allowOverlap="1" wp14:anchorId="25CD6FB6" wp14:editId="55436312">
                <wp:simplePos x="0" y="0"/>
                <wp:positionH relativeFrom="column">
                  <wp:posOffset>3867150</wp:posOffset>
                </wp:positionH>
                <wp:positionV relativeFrom="paragraph">
                  <wp:posOffset>128905</wp:posOffset>
                </wp:positionV>
                <wp:extent cx="640080" cy="421640"/>
                <wp:effectExtent l="0" t="0" r="26670" b="16510"/>
                <wp:wrapNone/>
                <wp:docPr id="147" name="椭圆 147"/>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9721DF" id="椭圆 147" o:spid="_x0000_s1026" style="position:absolute;left:0;text-align:left;margin-left:304.5pt;margin-top:10.15pt;width:50.4pt;height:33.2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" filled="f" strokecolor="black [3213]" strokeweight="1pt"/>
            </w:pict>
          </mc:Fallback>
        </mc:AlternateContent>
      </w:r>
      <w:r w:rsidRPr="00DF2AA0">
        <w:rPr>
          <w:noProof/>
        </w:rPr>
        <mc:AlternateContent>
          <mc:Choice Requires="wps">
            <w:drawing>
              <wp:anchor distT="0" distB="0" distL="114300" distR="114300" simplePos="0" relativeHeight="251779072" behindDoc="0" locked="0" layoutInCell="1" allowOverlap="1" wp14:anchorId="153C8E19" wp14:editId="4F23FF6A">
                <wp:simplePos x="0" y="0"/>
                <wp:positionH relativeFrom="column">
                  <wp:posOffset>3011805</wp:posOffset>
                </wp:positionH>
                <wp:positionV relativeFrom="paragraph">
                  <wp:posOffset>121285</wp:posOffset>
                </wp:positionV>
                <wp:extent cx="640080" cy="421640"/>
                <wp:effectExtent l="0" t="0" r="26670" b="16510"/>
                <wp:wrapNone/>
                <wp:docPr id="148" name="椭圆 148"/>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833C1" id="椭圆 148" o:spid="_x0000_s1026" style="position:absolute;left:0;text-align:left;margin-left:237.15pt;margin-top:9.55pt;width:50.4pt;height:33.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" filled="f" strokecolor="black [3213]" strokeweight="1pt"/>
            </w:pict>
          </mc:Fallback>
        </mc:AlternateContent>
      </w:r>
      <w:r w:rsidRPr="00DF2AA0">
        <w:rPr>
          <w:noProof/>
        </w:rPr>
        <mc:AlternateContent>
          <mc:Choice Requires="wps">
            <w:drawing>
              <wp:anchor distT="0" distB="0" distL="114300" distR="114300" simplePos="0" relativeHeight="251768832" behindDoc="0" locked="0" layoutInCell="1" allowOverlap="1" wp14:anchorId="330A7766" wp14:editId="3393617E">
                <wp:simplePos x="0" y="0"/>
                <wp:positionH relativeFrom="column">
                  <wp:posOffset>1173480</wp:posOffset>
                </wp:positionH>
                <wp:positionV relativeFrom="paragraph">
                  <wp:posOffset>56515</wp:posOffset>
                </wp:positionV>
                <wp:extent cx="482600" cy="523240"/>
                <wp:effectExtent l="0" t="0" r="0" b="0"/>
                <wp:wrapNone/>
                <wp:docPr id="149" name="文本框 149"/>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7FDC370F"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产品编号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A7766" id="文本框 149" o:spid="_x0000_s1054" type="#_x0000_t202" style="position:absolute;left:0;text-align:left;margin-left:92.4pt;margin-top:4.45pt;width:38pt;height:41.2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" filled="f" stroked="f" strokeweight=".5pt">
                <v:textbox>
                  <w:txbxContent>
                    <w:p w14:paraId="7FDC370F"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产品编号</w:t>
                      </w:r>
                    </w:p>
                  </w:txbxContent>
                </v:textbox>
              </v:shape>
            </w:pict>
          </mc:Fallback>
        </mc:AlternateContent>
      </w:r>
      <w:r w:rsidRPr="00DF2AA0">
        <w:rPr>
          <w:noProof/>
        </w:rPr>
        <mc:AlternateContent>
          <mc:Choice Requires="wps">
            <w:drawing>
              <wp:anchor distT="0" distB="0" distL="114300" distR="114300" simplePos="0" relativeHeight="251770880" behindDoc="0" locked="0" layoutInCell="1" allowOverlap="1" wp14:anchorId="380FE5A8" wp14:editId="54EA316D">
                <wp:simplePos x="0" y="0"/>
                <wp:positionH relativeFrom="column">
                  <wp:posOffset>193040</wp:posOffset>
                </wp:positionH>
                <wp:positionV relativeFrom="paragraph">
                  <wp:posOffset>51435</wp:posOffset>
                </wp:positionV>
                <wp:extent cx="482600" cy="523240"/>
                <wp:effectExtent l="0" t="0" r="0" b="0"/>
                <wp:wrapNone/>
                <wp:docPr id="150" name="文本框 150"/>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362CB797"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产品名称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FE5A8" id="文本框 150" o:spid="_x0000_s1055" type="#_x0000_t202" style="position:absolute;left:0;text-align:left;margin-left:15.2pt;margin-top:4.05pt;width:38pt;height:41.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" filled="f" stroked="f" strokeweight=".5pt">
                <v:textbox>
                  <w:txbxContent>
                    <w:p w14:paraId="362CB797"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产品名称</w:t>
                      </w:r>
                    </w:p>
                  </w:txbxContent>
                </v:textbox>
              </v:shape>
            </w:pict>
          </mc:Fallback>
        </mc:AlternateContent>
      </w:r>
      <w:r w:rsidRPr="00DF2AA0">
        <w:rPr>
          <w:noProof/>
        </w:rPr>
        <mc:AlternateContent>
          <mc:Choice Requires="wps">
            <w:drawing>
              <wp:anchor distT="0" distB="0" distL="114300" distR="114300" simplePos="0" relativeHeight="251769856" behindDoc="0" locked="0" layoutInCell="1" allowOverlap="1" wp14:anchorId="377702CE" wp14:editId="6BB37B5D">
                <wp:simplePos x="0" y="0"/>
                <wp:positionH relativeFrom="column">
                  <wp:posOffset>121920</wp:posOffset>
                </wp:positionH>
                <wp:positionV relativeFrom="paragraph">
                  <wp:posOffset>132715</wp:posOffset>
                </wp:positionV>
                <wp:extent cx="640080" cy="421640"/>
                <wp:effectExtent l="0" t="0" r="26670" b="16510"/>
                <wp:wrapNone/>
                <wp:docPr id="151" name="椭圆 151"/>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BA8334" id="椭圆 151" o:spid="_x0000_s1026" style="position:absolute;left:0;text-align:left;margin-left:9.6pt;margin-top:10.45pt;width:50.4pt;height:33.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" filled="f" strokecolor="black [3213]" strokeweight="1pt"/>
            </w:pict>
          </mc:Fallback>
        </mc:AlternateContent>
      </w:r>
      <w:r w:rsidRPr="00DF2AA0">
        <w:rPr>
          <w:noProof/>
        </w:rPr>
        <mc:AlternateContent>
          <mc:Choice Requires="wps">
            <w:drawing>
              <wp:anchor distT="0" distB="0" distL="114300" distR="114300" simplePos="0" relativeHeight="251767808" behindDoc="0" locked="0" layoutInCell="1" allowOverlap="1" wp14:anchorId="5F909984" wp14:editId="495E4B2C">
                <wp:simplePos x="0" y="0"/>
                <wp:positionH relativeFrom="column">
                  <wp:posOffset>1071880</wp:posOffset>
                </wp:positionH>
                <wp:positionV relativeFrom="paragraph">
                  <wp:posOffset>127635</wp:posOffset>
                </wp:positionV>
                <wp:extent cx="640080" cy="421640"/>
                <wp:effectExtent l="0" t="0" r="26670" b="16510"/>
                <wp:wrapNone/>
                <wp:docPr id="152" name="椭圆 152"/>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E8D742" id="椭圆 152" o:spid="_x0000_s1026" style="position:absolute;left:0;text-align:left;margin-left:84.4pt;margin-top:10.05pt;width:50.4pt;height:33.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" filled="f" strokecolor="black [3213]" strokeweight="1pt"/>
            </w:pict>
          </mc:Fallback>
        </mc:AlternateContent>
      </w:r>
      <w:r w:rsidRPr="00DF2AA0">
        <w:rPr>
          <w:noProof/>
        </w:rPr>
        <mc:AlternateContent>
          <mc:Choice Requires="wps">
            <w:drawing>
              <wp:anchor distT="0" distB="0" distL="114300" distR="114300" simplePos="0" relativeHeight="251771904" behindDoc="0" locked="0" layoutInCell="1" allowOverlap="1" wp14:anchorId="4176B83E" wp14:editId="0286F386">
                <wp:simplePos x="0" y="0"/>
                <wp:positionH relativeFrom="column">
                  <wp:posOffset>1945640</wp:posOffset>
                </wp:positionH>
                <wp:positionV relativeFrom="paragraph">
                  <wp:posOffset>132715</wp:posOffset>
                </wp:positionV>
                <wp:extent cx="640080" cy="421640"/>
                <wp:effectExtent l="0" t="0" r="26670" b="16510"/>
                <wp:wrapNone/>
                <wp:docPr id="161" name="椭圆 161"/>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778FFF" id="椭圆 161" o:spid="_x0000_s1026" style="position:absolute;left:0;text-align:left;margin-left:153.2pt;margin-top:10.45pt;width:50.4pt;height:33.2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" filled="f" strokecolor="black [3213]" strokeweight="1pt"/>
            </w:pict>
          </mc:Fallback>
        </mc:AlternateContent>
      </w:r>
      <w:r w:rsidRPr="00DF2AA0">
        <w:rPr>
          <w:noProof/>
        </w:rPr>
        <mc:AlternateContent>
          <mc:Choice Requires="wps">
            <w:drawing>
              <wp:anchor distT="0" distB="0" distL="114300" distR="114300" simplePos="0" relativeHeight="251772928" behindDoc="0" locked="0" layoutInCell="1" allowOverlap="1" wp14:anchorId="0E391CB9" wp14:editId="400F8BCC">
                <wp:simplePos x="0" y="0"/>
                <wp:positionH relativeFrom="column">
                  <wp:posOffset>2026920</wp:posOffset>
                </wp:positionH>
                <wp:positionV relativeFrom="paragraph">
                  <wp:posOffset>41275</wp:posOffset>
                </wp:positionV>
                <wp:extent cx="482600" cy="523240"/>
                <wp:effectExtent l="0" t="0" r="0" b="0"/>
                <wp:wrapNone/>
                <wp:docPr id="162" name="文本框 162"/>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4CFC4643"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产品描述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91CB9" id="文本框 162" o:spid="_x0000_s1056" type="#_x0000_t202" style="position:absolute;left:0;text-align:left;margin-left:159.6pt;margin-top:3.25pt;width:38pt;height:41.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" filled="f" stroked="f" strokeweight=".5pt">
                <v:textbox>
                  <w:txbxContent>
                    <w:p w14:paraId="4CFC4643"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产品描述</w:t>
                      </w:r>
                    </w:p>
                  </w:txbxContent>
                </v:textbox>
              </v:shape>
            </w:pict>
          </mc:Fallback>
        </mc:AlternateContent>
      </w:r>
    </w:p>
    <w:p w14:paraId="7B6449EB" w14:textId="77777777" w:rsidR="00C17803" w:rsidRDefault="00C17803" w:rsidP="00C17803">
      <w:pPr>
        <w:pStyle w:val="1e"/>
      </w:pPr>
      <w:r w:rsidRPr="00DF2AA0">
        <w:rPr>
          <w:noProof/>
        </w:rPr>
        <mc:AlternateContent>
          <mc:Choice Requires="wps">
            <w:drawing>
              <wp:anchor distT="0" distB="0" distL="114300" distR="114300" simplePos="0" relativeHeight="251789312" behindDoc="0" locked="0" layoutInCell="1" allowOverlap="1" wp14:anchorId="2F72F07F" wp14:editId="6780F461">
                <wp:simplePos x="0" y="0"/>
                <wp:positionH relativeFrom="column">
                  <wp:posOffset>4573270</wp:posOffset>
                </wp:positionH>
                <wp:positionV relativeFrom="paragraph">
                  <wp:posOffset>217170</wp:posOffset>
                </wp:positionV>
                <wp:extent cx="482600" cy="523240"/>
                <wp:effectExtent l="0" t="0" r="0" b="0"/>
                <wp:wrapNone/>
                <wp:docPr id="163" name="文本框 163"/>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45DAAAEA"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保险</w:t>
                            </w:r>
                            <w:r>
                              <w:rPr>
                                <w:rFonts w:ascii="方正兰亭黑简体" w:eastAsia="方正兰亭黑简体"/>
                                <w:sz w:val="21"/>
                                <w:szCs w:val="21"/>
                              </w:rPr>
                              <w:t>年限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2F07F" id="文本框 163" o:spid="_x0000_s1057" type="#_x0000_t202" style="position:absolute;left:0;text-align:left;margin-left:360.1pt;margin-top:17.1pt;width:38pt;height:41.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" filled="f" stroked="f" strokeweight=".5pt">
                <v:textbox>
                  <w:txbxContent>
                    <w:p w14:paraId="45DAAAEA"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保险</w:t>
                      </w:r>
                      <w:r>
                        <w:rPr>
                          <w:rFonts w:ascii="方正兰亭黑简体" w:eastAsia="方正兰亭黑简体"/>
                          <w:sz w:val="21"/>
                          <w:szCs w:val="21"/>
                        </w:rPr>
                        <w:t>年限</w:t>
                      </w:r>
                    </w:p>
                  </w:txbxContent>
                </v:textbox>
              </v:shape>
            </w:pict>
          </mc:Fallback>
        </mc:AlternateContent>
      </w:r>
    </w:p>
    <w:p w14:paraId="5174C7E3" w14:textId="77777777" w:rsidR="00C17803" w:rsidRDefault="00C17803" w:rsidP="00C17803">
      <w:pPr>
        <w:pStyle w:val="1e"/>
      </w:pPr>
      <w:r w:rsidRPr="00DE3382">
        <w:rPr>
          <w:noProof/>
        </w:rPr>
        <mc:AlternateContent>
          <mc:Choice Requires="wps">
            <w:drawing>
              <wp:anchor distT="0" distB="0" distL="114300" distR="114300" simplePos="0" relativeHeight="251719680" behindDoc="0" locked="0" layoutInCell="1" allowOverlap="1" wp14:anchorId="592C0893" wp14:editId="0951D95B">
                <wp:simplePos x="0" y="0"/>
                <wp:positionH relativeFrom="column">
                  <wp:posOffset>2564765</wp:posOffset>
                </wp:positionH>
                <wp:positionV relativeFrom="paragraph">
                  <wp:posOffset>204470</wp:posOffset>
                </wp:positionV>
                <wp:extent cx="914400" cy="375920"/>
                <wp:effectExtent l="0" t="0" r="0" b="5080"/>
                <wp:wrapNone/>
                <wp:docPr id="164" name="文本框 164"/>
                <wp:cNvGraphicFramePr/>
                <a:graphic xmlns:a="http://schemas.openxmlformats.org/drawingml/2006/main">
                  <a:graphicData uri="http://schemas.microsoft.com/office/word/2010/wordprocessingShape">
                    <wps:wsp>
                      <wps:cNvSpPr txBox="1"/>
                      <wps:spPr>
                        <a:xfrm>
                          <a:off x="0" y="0"/>
                          <a:ext cx="914400" cy="375920"/>
                        </a:xfrm>
                        <a:prstGeom prst="rect">
                          <a:avLst/>
                        </a:prstGeom>
                        <a:noFill/>
                        <a:ln w="6350">
                          <a:noFill/>
                        </a:ln>
                      </wps:spPr>
                      <wps:txbx>
                        <w:txbxContent>
                          <w:p w14:paraId="3768C829" w14:textId="77777777" w:rsidR="00E757FA" w:rsidRPr="006128CA" w:rsidRDefault="00E757FA" w:rsidP="00C17803">
                            <w:pPr>
                              <w:ind w:left="0"/>
                              <w:rPr>
                                <w:rFonts w:ascii="方正兰亭黑简体" w:eastAsia="方正兰亭黑简体"/>
                                <w:sz w:val="21"/>
                                <w:szCs w:val="21"/>
                              </w:rPr>
                            </w:pPr>
                            <w:r w:rsidRPr="006128CA">
                              <w:rPr>
                                <w:rFonts w:ascii="方正兰亭黑简体" w:eastAsia="方正兰亭黑简体" w:hint="eastAsia"/>
                                <w:sz w:val="21"/>
                                <w:szCs w:val="21"/>
                              </w:rPr>
                              <w:t>基金</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2C0893" id="文本框 164" o:spid="_x0000_s1058" type="#_x0000_t202" style="position:absolute;left:0;text-align:left;margin-left:201.95pt;margin-top:16.1pt;width:1in;height:29.6pt;z-index:251719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" filled="f" stroked="f" strokeweight=".5pt">
                <v:textbox>
                  <w:txbxContent>
                    <w:p w14:paraId="3768C829" w14:textId="77777777" w:rsidR="00E757FA" w:rsidRPr="006128CA" w:rsidRDefault="00E757FA" w:rsidP="00C17803">
                      <w:pPr>
                        <w:ind w:left="0"/>
                        <w:rPr>
                          <w:rFonts w:ascii="方正兰亭黑简体" w:eastAsia="方正兰亭黑简体"/>
                          <w:sz w:val="21"/>
                          <w:szCs w:val="21"/>
                        </w:rPr>
                      </w:pPr>
                      <w:r w:rsidRPr="006128CA">
                        <w:rPr>
                          <w:rFonts w:ascii="方正兰亭黑简体" w:eastAsia="方正兰亭黑简体" w:hint="eastAsia"/>
                          <w:sz w:val="21"/>
                          <w:szCs w:val="21"/>
                        </w:rPr>
                        <w:t>基金</w:t>
                      </w:r>
                    </w:p>
                  </w:txbxContent>
                </v:textbox>
              </v:shape>
            </w:pict>
          </mc:Fallback>
        </mc:AlternateContent>
      </w:r>
      <w:r w:rsidRPr="00DF2AA0">
        <w:rPr>
          <w:noProof/>
        </w:rPr>
        <mc:AlternateContent>
          <mc:Choice Requires="wps">
            <w:drawing>
              <wp:anchor distT="0" distB="0" distL="114300" distR="114300" simplePos="0" relativeHeight="251783168" behindDoc="0" locked="0" layoutInCell="1" allowOverlap="1" wp14:anchorId="240C2564" wp14:editId="0103430D">
                <wp:simplePos x="0" y="0"/>
                <wp:positionH relativeFrom="column">
                  <wp:posOffset>4486910</wp:posOffset>
                </wp:positionH>
                <wp:positionV relativeFrom="paragraph">
                  <wp:posOffset>81915</wp:posOffset>
                </wp:positionV>
                <wp:extent cx="640080" cy="421640"/>
                <wp:effectExtent l="0" t="0" r="26670" b="16510"/>
                <wp:wrapNone/>
                <wp:docPr id="165" name="椭圆 165"/>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F16BCE" id="椭圆 165" o:spid="_x0000_s1026" style="position:absolute;left:0;text-align:left;margin-left:353.3pt;margin-top:6.45pt;width:50.4pt;height:33.2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" filled="f" strokecolor="black [3213]" strokeweight="1pt"/>
            </w:pict>
          </mc:Fallback>
        </mc:AlternateContent>
      </w:r>
      <w:r w:rsidRPr="00DF2AA0">
        <w:rPr>
          <w:noProof/>
        </w:rPr>
        <mc:AlternateContent>
          <mc:Choice Requires="wps">
            <w:drawing>
              <wp:anchor distT="0" distB="0" distL="114300" distR="114300" simplePos="0" relativeHeight="251788288" behindDoc="0" locked="0" layoutInCell="1" allowOverlap="1" wp14:anchorId="752FF567" wp14:editId="4BE66CA6">
                <wp:simplePos x="0" y="0"/>
                <wp:positionH relativeFrom="column">
                  <wp:posOffset>3520440</wp:posOffset>
                </wp:positionH>
                <wp:positionV relativeFrom="paragraph">
                  <wp:posOffset>79375</wp:posOffset>
                </wp:positionV>
                <wp:extent cx="482600" cy="523240"/>
                <wp:effectExtent l="0" t="0" r="0" b="0"/>
                <wp:wrapNone/>
                <wp:docPr id="166" name="文本框 166"/>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543AF3CD"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适用人群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FF567" id="文本框 166" o:spid="_x0000_s1059" type="#_x0000_t202" style="position:absolute;left:0;text-align:left;margin-left:277.2pt;margin-top:6.25pt;width:38pt;height:41.2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" filled="f" stroked="f" strokeweight=".5pt">
                <v:textbox>
                  <w:txbxContent>
                    <w:p w14:paraId="543AF3CD"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适用人群</w:t>
                      </w:r>
                    </w:p>
                  </w:txbxContent>
                </v:textbox>
              </v:shape>
            </w:pict>
          </mc:Fallback>
        </mc:AlternateContent>
      </w:r>
      <w:r w:rsidRPr="00DF2AA0">
        <w:rPr>
          <w:noProof/>
        </w:rPr>
        <mc:AlternateContent>
          <mc:Choice Requires="wps">
            <w:drawing>
              <wp:anchor distT="0" distB="0" distL="114300" distR="114300" simplePos="0" relativeHeight="251782144" behindDoc="0" locked="0" layoutInCell="1" allowOverlap="1" wp14:anchorId="61E307D3" wp14:editId="5DB01C97">
                <wp:simplePos x="0" y="0"/>
                <wp:positionH relativeFrom="column">
                  <wp:posOffset>3434080</wp:posOffset>
                </wp:positionH>
                <wp:positionV relativeFrom="paragraph">
                  <wp:posOffset>162560</wp:posOffset>
                </wp:positionV>
                <wp:extent cx="640080" cy="421640"/>
                <wp:effectExtent l="0" t="0" r="26670" b="16510"/>
                <wp:wrapNone/>
                <wp:docPr id="167" name="椭圆 167"/>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E6D36A" id="椭圆 167" o:spid="_x0000_s1026" style="position:absolute;left:0;text-align:left;margin-left:270.4pt;margin-top:12.8pt;width:50.4pt;height:33.2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" filled="f" strokecolor="black [3213]" strokeweight="1pt"/>
            </w:pict>
          </mc:Fallback>
        </mc:AlternateContent>
      </w:r>
      <w:r w:rsidRPr="00DF2AA0">
        <w:rPr>
          <w:noProof/>
        </w:rPr>
        <mc:AlternateContent>
          <mc:Choice Requires="wps">
            <w:drawing>
              <wp:anchor distT="0" distB="0" distL="114300" distR="114300" simplePos="0" relativeHeight="251766784" behindDoc="0" locked="0" layoutInCell="1" allowOverlap="1" wp14:anchorId="4845BF1F" wp14:editId="36C1E22D">
                <wp:simplePos x="0" y="0"/>
                <wp:positionH relativeFrom="column">
                  <wp:posOffset>1656080</wp:posOffset>
                </wp:positionH>
                <wp:positionV relativeFrom="paragraph">
                  <wp:posOffset>126365</wp:posOffset>
                </wp:positionV>
                <wp:extent cx="482600" cy="523240"/>
                <wp:effectExtent l="0" t="0" r="0" b="0"/>
                <wp:wrapNone/>
                <wp:docPr id="168" name="文本框 168"/>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66B5DED1"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理财</w:t>
                            </w:r>
                            <w:r>
                              <w:rPr>
                                <w:rFonts w:ascii="方正兰亭黑简体" w:eastAsia="方正兰亭黑简体"/>
                                <w:sz w:val="21"/>
                                <w:szCs w:val="21"/>
                              </w:rPr>
                              <w:t>年限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5BF1F" id="文本框 168" o:spid="_x0000_s1060" type="#_x0000_t202" style="position:absolute;left:0;text-align:left;margin-left:130.4pt;margin-top:9.95pt;width:38pt;height:41.2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" filled="f" stroked="f" strokeweight=".5pt">
                <v:textbox>
                  <w:txbxContent>
                    <w:p w14:paraId="66B5DED1"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理财</w:t>
                      </w:r>
                      <w:r>
                        <w:rPr>
                          <w:rFonts w:ascii="方正兰亭黑简体" w:eastAsia="方正兰亭黑简体"/>
                          <w:sz w:val="21"/>
                          <w:szCs w:val="21"/>
                        </w:rPr>
                        <w:t>年限</w:t>
                      </w:r>
                    </w:p>
                  </w:txbxContent>
                </v:textbox>
              </v:shape>
            </w:pict>
          </mc:Fallback>
        </mc:AlternateContent>
      </w:r>
      <w:r w:rsidRPr="00DF2AA0">
        <w:rPr>
          <w:noProof/>
        </w:rPr>
        <mc:AlternateContent>
          <mc:Choice Requires="wps">
            <w:drawing>
              <wp:anchor distT="0" distB="0" distL="114300" distR="114300" simplePos="0" relativeHeight="251764736" behindDoc="0" locked="0" layoutInCell="1" allowOverlap="1" wp14:anchorId="470EB0FD" wp14:editId="19A8AF2E">
                <wp:simplePos x="0" y="0"/>
                <wp:positionH relativeFrom="column">
                  <wp:posOffset>477520</wp:posOffset>
                </wp:positionH>
                <wp:positionV relativeFrom="paragraph">
                  <wp:posOffset>95885</wp:posOffset>
                </wp:positionV>
                <wp:extent cx="482600" cy="523240"/>
                <wp:effectExtent l="0" t="0" r="0" b="0"/>
                <wp:wrapNone/>
                <wp:docPr id="169" name="文本框 169"/>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197EE1DF"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购买金额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EB0FD" id="文本框 169" o:spid="_x0000_s1061" type="#_x0000_t202" style="position:absolute;left:0;text-align:left;margin-left:37.6pt;margin-top:7.55pt;width:38pt;height:41.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" filled="f" stroked="f" strokeweight=".5pt">
                <v:textbox>
                  <w:txbxContent>
                    <w:p w14:paraId="197EE1DF"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购买金额</w:t>
                      </w:r>
                    </w:p>
                  </w:txbxContent>
                </v:textbox>
              </v:shape>
            </w:pict>
          </mc:Fallback>
        </mc:AlternateContent>
      </w:r>
      <w:r w:rsidRPr="00DF2AA0">
        <w:rPr>
          <w:noProof/>
        </w:rPr>
        <mc:AlternateContent>
          <mc:Choice Requires="wps">
            <w:drawing>
              <wp:anchor distT="0" distB="0" distL="114300" distR="114300" simplePos="0" relativeHeight="251765760" behindDoc="0" locked="0" layoutInCell="1" allowOverlap="1" wp14:anchorId="7755464F" wp14:editId="1D77334C">
                <wp:simplePos x="0" y="0"/>
                <wp:positionH relativeFrom="column">
                  <wp:posOffset>1554480</wp:posOffset>
                </wp:positionH>
                <wp:positionV relativeFrom="paragraph">
                  <wp:posOffset>202565</wp:posOffset>
                </wp:positionV>
                <wp:extent cx="640080" cy="421640"/>
                <wp:effectExtent l="0" t="0" r="26670" b="16510"/>
                <wp:wrapNone/>
                <wp:docPr id="170" name="椭圆 170"/>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6891BA" id="椭圆 170" o:spid="_x0000_s1026" style="position:absolute;left:0;text-align:left;margin-left:122.4pt;margin-top:15.95pt;width:50.4pt;height:33.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" filled="f" strokecolor="black [3213]" strokeweight="1pt"/>
            </w:pict>
          </mc:Fallback>
        </mc:AlternateContent>
      </w:r>
      <w:r w:rsidRPr="00DF2AA0">
        <w:rPr>
          <w:noProof/>
        </w:rPr>
        <mc:AlternateContent>
          <mc:Choice Requires="wps">
            <w:drawing>
              <wp:anchor distT="0" distB="0" distL="114300" distR="114300" simplePos="0" relativeHeight="251763712" behindDoc="0" locked="0" layoutInCell="1" allowOverlap="1" wp14:anchorId="00F7A1FC" wp14:editId="370DFCF1">
                <wp:simplePos x="0" y="0"/>
                <wp:positionH relativeFrom="column">
                  <wp:posOffset>391160</wp:posOffset>
                </wp:positionH>
                <wp:positionV relativeFrom="paragraph">
                  <wp:posOffset>161925</wp:posOffset>
                </wp:positionV>
                <wp:extent cx="640080" cy="421640"/>
                <wp:effectExtent l="0" t="0" r="26670" b="16510"/>
                <wp:wrapNone/>
                <wp:docPr id="171" name="椭圆 171"/>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7EB773" id="椭圆 171" o:spid="_x0000_s1026" style="position:absolute;left:0;text-align:left;margin-left:30.8pt;margin-top:12.75pt;width:50.4pt;height:33.2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" filled="f" strokecolor="black [3213]" strokeweight="1pt"/>
            </w:pict>
          </mc:Fallback>
        </mc:AlternateContent>
      </w:r>
    </w:p>
    <w:p w14:paraId="082531B3" w14:textId="77777777" w:rsidR="00C17803" w:rsidRDefault="00C17803" w:rsidP="00C17803">
      <w:pPr>
        <w:pStyle w:val="1e"/>
      </w:pPr>
      <w:r w:rsidRPr="00DE3382">
        <w:rPr>
          <w:noProof/>
        </w:rPr>
        <mc:AlternateContent>
          <mc:Choice Requires="wps">
            <w:drawing>
              <wp:anchor distT="0" distB="0" distL="114300" distR="114300" simplePos="0" relativeHeight="251718656" behindDoc="0" locked="0" layoutInCell="1" allowOverlap="1" wp14:anchorId="2EAD6C77" wp14:editId="4E26D80A">
                <wp:simplePos x="0" y="0"/>
                <wp:positionH relativeFrom="column">
                  <wp:posOffset>2519680</wp:posOffset>
                </wp:positionH>
                <wp:positionV relativeFrom="paragraph">
                  <wp:posOffset>65405</wp:posOffset>
                </wp:positionV>
                <wp:extent cx="568960" cy="213360"/>
                <wp:effectExtent l="0" t="0" r="21590" b="15240"/>
                <wp:wrapNone/>
                <wp:docPr id="172" name="矩形 172"/>
                <wp:cNvGraphicFramePr/>
                <a:graphic xmlns:a="http://schemas.openxmlformats.org/drawingml/2006/main">
                  <a:graphicData uri="http://schemas.microsoft.com/office/word/2010/wordprocessingShape">
                    <wps:wsp>
                      <wps:cNvSpPr/>
                      <wps:spPr>
                        <a:xfrm>
                          <a:off x="0" y="0"/>
                          <a:ext cx="568960" cy="2133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0A089" id="矩形 172" o:spid="_x0000_s1026" style="position:absolute;left:0;text-align:left;margin-left:198.4pt;margin-top:5.15pt;width:44.8pt;height:16.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" filled="f" strokecolor="black [3213]" strokeweight="1pt"/>
            </w:pict>
          </mc:Fallback>
        </mc:AlternateContent>
      </w:r>
    </w:p>
    <w:p w14:paraId="15F05887" w14:textId="77777777" w:rsidR="00C17803" w:rsidRDefault="00C17803" w:rsidP="00C17803">
      <w:pPr>
        <w:pStyle w:val="1e"/>
      </w:pPr>
      <w:r>
        <w:rPr>
          <w:noProof/>
        </w:rPr>
        <mc:AlternateContent>
          <mc:Choice Requires="wps">
            <w:drawing>
              <wp:anchor distT="0" distB="0" distL="114300" distR="114300" simplePos="0" relativeHeight="251809792" behindDoc="0" locked="0" layoutInCell="1" allowOverlap="1" wp14:anchorId="433AC40F" wp14:editId="408057C7">
                <wp:simplePos x="0" y="0"/>
                <wp:positionH relativeFrom="column">
                  <wp:posOffset>1225550</wp:posOffset>
                </wp:positionH>
                <wp:positionV relativeFrom="paragraph">
                  <wp:posOffset>59690</wp:posOffset>
                </wp:positionV>
                <wp:extent cx="1346200" cy="375920"/>
                <wp:effectExtent l="0" t="0" r="25400" b="24130"/>
                <wp:wrapNone/>
                <wp:docPr id="173" name="直接连接符 173"/>
                <wp:cNvGraphicFramePr/>
                <a:graphic xmlns:a="http://schemas.openxmlformats.org/drawingml/2006/main">
                  <a:graphicData uri="http://schemas.microsoft.com/office/word/2010/wordprocessingShape">
                    <wps:wsp>
                      <wps:cNvCnPr/>
                      <wps:spPr>
                        <a:xfrm flipH="1">
                          <a:off x="0" y="0"/>
                          <a:ext cx="1346200" cy="3759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D01A0E" id="直接连接符 173" o:spid="_x0000_s1026" style="position:absolute;left:0;text-align:lef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5pt,4.7pt" to="202.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" strokecolor="black [3213]" strokeweight="1pt"/>
            </w:pict>
          </mc:Fallback>
        </mc:AlternateContent>
      </w:r>
      <w:r>
        <w:rPr>
          <w:noProof/>
        </w:rPr>
        <mc:AlternateContent>
          <mc:Choice Requires="wps">
            <w:drawing>
              <wp:anchor distT="0" distB="0" distL="114300" distR="114300" simplePos="0" relativeHeight="251810816" behindDoc="0" locked="0" layoutInCell="1" allowOverlap="1" wp14:anchorId="16B44F74" wp14:editId="1E58C6AC">
                <wp:simplePos x="0" y="0"/>
                <wp:positionH relativeFrom="column">
                  <wp:posOffset>2028190</wp:posOffset>
                </wp:positionH>
                <wp:positionV relativeFrom="paragraph">
                  <wp:posOffset>59690</wp:posOffset>
                </wp:positionV>
                <wp:extent cx="675640" cy="411480"/>
                <wp:effectExtent l="0" t="0" r="29210" b="26670"/>
                <wp:wrapNone/>
                <wp:docPr id="174" name="直接连接符 174"/>
                <wp:cNvGraphicFramePr/>
                <a:graphic xmlns:a="http://schemas.openxmlformats.org/drawingml/2006/main">
                  <a:graphicData uri="http://schemas.microsoft.com/office/word/2010/wordprocessingShape">
                    <wps:wsp>
                      <wps:cNvCnPr/>
                      <wps:spPr>
                        <a:xfrm flipH="1">
                          <a:off x="0" y="0"/>
                          <a:ext cx="675640" cy="4114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D3BD3B" id="直接连接符 174" o:spid="_x0000_s1026" style="position:absolute;left:0;text-align:lef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7pt,4.7pt" to="212.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" strokecolor="black [3213]" strokeweight="1pt"/>
            </w:pict>
          </mc:Fallback>
        </mc:AlternateContent>
      </w:r>
      <w:r>
        <w:rPr>
          <w:noProof/>
        </w:rPr>
        <mc:AlternateContent>
          <mc:Choice Requires="wps">
            <w:drawing>
              <wp:anchor distT="0" distB="0" distL="114300" distR="114300" simplePos="0" relativeHeight="251811840" behindDoc="0" locked="0" layoutInCell="1" allowOverlap="1" wp14:anchorId="4ECA6A6F" wp14:editId="4661F5C5">
                <wp:simplePos x="0" y="0"/>
                <wp:positionH relativeFrom="column">
                  <wp:posOffset>2546350</wp:posOffset>
                </wp:positionH>
                <wp:positionV relativeFrom="paragraph">
                  <wp:posOffset>59690</wp:posOffset>
                </wp:positionV>
                <wp:extent cx="187960" cy="335280"/>
                <wp:effectExtent l="0" t="0" r="21590" b="26670"/>
                <wp:wrapNone/>
                <wp:docPr id="175" name="直接连接符 175"/>
                <wp:cNvGraphicFramePr/>
                <a:graphic xmlns:a="http://schemas.openxmlformats.org/drawingml/2006/main">
                  <a:graphicData uri="http://schemas.microsoft.com/office/word/2010/wordprocessingShape">
                    <wps:wsp>
                      <wps:cNvCnPr/>
                      <wps:spPr>
                        <a:xfrm flipH="1">
                          <a:off x="0" y="0"/>
                          <a:ext cx="187960" cy="3352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F71E81" id="直接连接符 175" o:spid="_x0000_s1026" style="position:absolute;left:0;text-align:left;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5pt,4.7pt" to="215.3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" strokecolor="black [3213]" strokeweight="1pt"/>
            </w:pict>
          </mc:Fallback>
        </mc:AlternateContent>
      </w:r>
      <w:r>
        <w:rPr>
          <w:noProof/>
        </w:rPr>
        <mc:AlternateContent>
          <mc:Choice Requires="wps">
            <w:drawing>
              <wp:anchor distT="0" distB="0" distL="114300" distR="114300" simplePos="0" relativeHeight="251812864" behindDoc="0" locked="0" layoutInCell="1" allowOverlap="1" wp14:anchorId="371E716A" wp14:editId="25F1CA19">
                <wp:simplePos x="0" y="0"/>
                <wp:positionH relativeFrom="column">
                  <wp:posOffset>2830830</wp:posOffset>
                </wp:positionH>
                <wp:positionV relativeFrom="paragraph">
                  <wp:posOffset>59690</wp:posOffset>
                </wp:positionV>
                <wp:extent cx="243840" cy="335280"/>
                <wp:effectExtent l="0" t="0" r="22860" b="26670"/>
                <wp:wrapNone/>
                <wp:docPr id="176" name="直接连接符 176"/>
                <wp:cNvGraphicFramePr/>
                <a:graphic xmlns:a="http://schemas.openxmlformats.org/drawingml/2006/main">
                  <a:graphicData uri="http://schemas.microsoft.com/office/word/2010/wordprocessingShape">
                    <wps:wsp>
                      <wps:cNvCnPr/>
                      <wps:spPr>
                        <a:xfrm flipH="1" flipV="1">
                          <a:off x="0" y="0"/>
                          <a:ext cx="243840" cy="3352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563439" id="直接连接符 176" o:spid="_x0000_s1026" style="position:absolute;left:0;text-align:left;flip:x 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9pt,4.7pt" to="242.1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" strokecolor="black [3213]" strokeweight="1pt"/>
            </w:pict>
          </mc:Fallback>
        </mc:AlternateContent>
      </w:r>
      <w:r>
        <w:rPr>
          <w:noProof/>
        </w:rPr>
        <mc:AlternateContent>
          <mc:Choice Requires="wps">
            <w:drawing>
              <wp:anchor distT="0" distB="0" distL="114300" distR="114300" simplePos="0" relativeHeight="251813888" behindDoc="0" locked="0" layoutInCell="1" allowOverlap="1" wp14:anchorId="47E2EBB6" wp14:editId="67797BA8">
                <wp:simplePos x="0" y="0"/>
                <wp:positionH relativeFrom="column">
                  <wp:posOffset>2962910</wp:posOffset>
                </wp:positionH>
                <wp:positionV relativeFrom="paragraph">
                  <wp:posOffset>54610</wp:posOffset>
                </wp:positionV>
                <wp:extent cx="690880" cy="416560"/>
                <wp:effectExtent l="0" t="0" r="33020" b="21590"/>
                <wp:wrapNone/>
                <wp:docPr id="177" name="直接连接符 177"/>
                <wp:cNvGraphicFramePr/>
                <a:graphic xmlns:a="http://schemas.openxmlformats.org/drawingml/2006/main">
                  <a:graphicData uri="http://schemas.microsoft.com/office/word/2010/wordprocessingShape">
                    <wps:wsp>
                      <wps:cNvCnPr/>
                      <wps:spPr>
                        <a:xfrm flipH="1" flipV="1">
                          <a:off x="0" y="0"/>
                          <a:ext cx="690880" cy="4165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74614" id="直接连接符 177" o:spid="_x0000_s1026" style="position:absolute;left:0;text-align:left;flip:x 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3pt,4.3pt" to="287.7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" strokecolor="black [3213]" strokeweight="1pt"/>
            </w:pict>
          </mc:Fallback>
        </mc:AlternateContent>
      </w:r>
      <w:r>
        <w:rPr>
          <w:noProof/>
        </w:rPr>
        <mc:AlternateContent>
          <mc:Choice Requires="wps">
            <w:drawing>
              <wp:anchor distT="0" distB="0" distL="114300" distR="114300" simplePos="0" relativeHeight="251814912" behindDoc="0" locked="0" layoutInCell="1" allowOverlap="1" wp14:anchorId="3A89D45E" wp14:editId="54A4E90C">
                <wp:simplePos x="0" y="0"/>
                <wp:positionH relativeFrom="column">
                  <wp:posOffset>3089910</wp:posOffset>
                </wp:positionH>
                <wp:positionV relativeFrom="paragraph">
                  <wp:posOffset>8890</wp:posOffset>
                </wp:positionV>
                <wp:extent cx="1457960" cy="426720"/>
                <wp:effectExtent l="0" t="0" r="27940" b="30480"/>
                <wp:wrapNone/>
                <wp:docPr id="178" name="直接连接符 178"/>
                <wp:cNvGraphicFramePr/>
                <a:graphic xmlns:a="http://schemas.openxmlformats.org/drawingml/2006/main">
                  <a:graphicData uri="http://schemas.microsoft.com/office/word/2010/wordprocessingShape">
                    <wps:wsp>
                      <wps:cNvCnPr/>
                      <wps:spPr>
                        <a:xfrm flipH="1" flipV="1">
                          <a:off x="0" y="0"/>
                          <a:ext cx="1457960" cy="4267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6E37B2" id="直接连接符 178" o:spid="_x0000_s1026" style="position:absolute;left:0;text-align:lef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3pt,.7pt" to="358.1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" strokecolor="black [3213]" strokeweight="1pt"/>
            </w:pict>
          </mc:Fallback>
        </mc:AlternateContent>
      </w:r>
    </w:p>
    <w:p w14:paraId="4080E4DF" w14:textId="77777777" w:rsidR="00C17803" w:rsidRDefault="00C17803" w:rsidP="00C17803">
      <w:pPr>
        <w:pStyle w:val="1e"/>
      </w:pPr>
      <w:r w:rsidRPr="00DF2AA0">
        <w:rPr>
          <w:noProof/>
        </w:rPr>
        <mc:AlternateContent>
          <mc:Choice Requires="wps">
            <w:drawing>
              <wp:anchor distT="0" distB="0" distL="114300" distR="114300" simplePos="0" relativeHeight="251808768" behindDoc="0" locked="0" layoutInCell="1" allowOverlap="1" wp14:anchorId="558D5576" wp14:editId="2A14837C">
                <wp:simplePos x="0" y="0"/>
                <wp:positionH relativeFrom="column">
                  <wp:posOffset>4598670</wp:posOffset>
                </wp:positionH>
                <wp:positionV relativeFrom="paragraph">
                  <wp:posOffset>33655</wp:posOffset>
                </wp:positionV>
                <wp:extent cx="594360" cy="523240"/>
                <wp:effectExtent l="0" t="0" r="0" b="0"/>
                <wp:wrapNone/>
                <wp:docPr id="179" name="文本框 179"/>
                <wp:cNvGraphicFramePr/>
                <a:graphic xmlns:a="http://schemas.openxmlformats.org/drawingml/2006/main">
                  <a:graphicData uri="http://schemas.microsoft.com/office/word/2010/wordprocessingShape">
                    <wps:wsp>
                      <wps:cNvSpPr txBox="1"/>
                      <wps:spPr>
                        <a:xfrm>
                          <a:off x="0" y="0"/>
                          <a:ext cx="594360" cy="523240"/>
                        </a:xfrm>
                        <a:prstGeom prst="rect">
                          <a:avLst/>
                        </a:prstGeom>
                        <a:noFill/>
                        <a:ln w="6350">
                          <a:noFill/>
                        </a:ln>
                      </wps:spPr>
                      <wps:txbx>
                        <w:txbxContent>
                          <w:p w14:paraId="63E4D283"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基金管理</w:t>
                            </w:r>
                            <w:r>
                              <w:rPr>
                                <w:rFonts w:ascii="方正兰亭黑简体" w:eastAsia="方正兰亭黑简体"/>
                                <w:sz w:val="21"/>
                                <w:szCs w:val="21"/>
                              </w:rPr>
                              <w:t>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D5576" id="文本框 179" o:spid="_x0000_s1062" type="#_x0000_t202" style="position:absolute;left:0;text-align:left;margin-left:362.1pt;margin-top:2.65pt;width:46.8pt;height:41.2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" filled="f" stroked="f" strokeweight=".5pt">
                <v:textbox>
                  <w:txbxContent>
                    <w:p w14:paraId="63E4D283"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基金管理</w:t>
                      </w:r>
                      <w:r>
                        <w:rPr>
                          <w:rFonts w:ascii="方正兰亭黑简体" w:eastAsia="方正兰亭黑简体"/>
                          <w:sz w:val="21"/>
                          <w:szCs w:val="21"/>
                        </w:rPr>
                        <w:t>者</w:t>
                      </w:r>
                    </w:p>
                  </w:txbxContent>
                </v:textbox>
              </v:shape>
            </w:pict>
          </mc:Fallback>
        </mc:AlternateContent>
      </w:r>
      <w:r w:rsidRPr="00DF2AA0">
        <w:rPr>
          <w:noProof/>
        </w:rPr>
        <mc:AlternateContent>
          <mc:Choice Requires="wps">
            <w:drawing>
              <wp:anchor distT="0" distB="0" distL="114300" distR="114300" simplePos="0" relativeHeight="251807744" behindDoc="0" locked="0" layoutInCell="1" allowOverlap="1" wp14:anchorId="7004E9EF" wp14:editId="078F7761">
                <wp:simplePos x="0" y="0"/>
                <wp:positionH relativeFrom="column">
                  <wp:posOffset>4486910</wp:posOffset>
                </wp:positionH>
                <wp:positionV relativeFrom="paragraph">
                  <wp:posOffset>94615</wp:posOffset>
                </wp:positionV>
                <wp:extent cx="772160" cy="421640"/>
                <wp:effectExtent l="0" t="0" r="27940" b="16510"/>
                <wp:wrapNone/>
                <wp:docPr id="180" name="椭圆 180"/>
                <wp:cNvGraphicFramePr/>
                <a:graphic xmlns:a="http://schemas.openxmlformats.org/drawingml/2006/main">
                  <a:graphicData uri="http://schemas.microsoft.com/office/word/2010/wordprocessingShape">
                    <wps:wsp>
                      <wps:cNvSpPr/>
                      <wps:spPr>
                        <a:xfrm>
                          <a:off x="0" y="0"/>
                          <a:ext cx="77216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AE84CD" id="椭圆 180" o:spid="_x0000_s1026" style="position:absolute;left:0;text-align:left;margin-left:353.3pt;margin-top:7.45pt;width:60.8pt;height:33.2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" filled="f" strokecolor="black [3213]" strokeweight="1pt"/>
            </w:pict>
          </mc:Fallback>
        </mc:AlternateContent>
      </w:r>
      <w:r w:rsidRPr="00DF2AA0">
        <w:rPr>
          <w:noProof/>
        </w:rPr>
        <mc:AlternateContent>
          <mc:Choice Requires="wps">
            <w:drawing>
              <wp:anchor distT="0" distB="0" distL="114300" distR="114300" simplePos="0" relativeHeight="251806720" behindDoc="0" locked="0" layoutInCell="1" allowOverlap="1" wp14:anchorId="25E379F7" wp14:editId="22CAB546">
                <wp:simplePos x="0" y="0"/>
                <wp:positionH relativeFrom="column">
                  <wp:posOffset>3754120</wp:posOffset>
                </wp:positionH>
                <wp:positionV relativeFrom="paragraph">
                  <wp:posOffset>48895</wp:posOffset>
                </wp:positionV>
                <wp:extent cx="482600" cy="523240"/>
                <wp:effectExtent l="0" t="0" r="0" b="0"/>
                <wp:wrapNone/>
                <wp:docPr id="181" name="文本框 181"/>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54185C0C"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风险等级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379F7" id="文本框 181" o:spid="_x0000_s1063" type="#_x0000_t202" style="position:absolute;left:0;text-align:left;margin-left:295.6pt;margin-top:3.85pt;width:38pt;height:4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" filled="f" stroked="f" strokeweight=".5pt">
                <v:textbox>
                  <w:txbxContent>
                    <w:p w14:paraId="54185C0C"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风险等级</w:t>
                      </w:r>
                    </w:p>
                  </w:txbxContent>
                </v:textbox>
              </v:shape>
            </w:pict>
          </mc:Fallback>
        </mc:AlternateContent>
      </w:r>
      <w:r w:rsidRPr="00DF2AA0">
        <w:rPr>
          <w:noProof/>
        </w:rPr>
        <mc:AlternateContent>
          <mc:Choice Requires="wps">
            <w:drawing>
              <wp:anchor distT="0" distB="0" distL="114300" distR="114300" simplePos="0" relativeHeight="251805696" behindDoc="0" locked="0" layoutInCell="1" allowOverlap="1" wp14:anchorId="55990F47" wp14:editId="6BEBF041">
                <wp:simplePos x="0" y="0"/>
                <wp:positionH relativeFrom="column">
                  <wp:posOffset>3631565</wp:posOffset>
                </wp:positionH>
                <wp:positionV relativeFrom="paragraph">
                  <wp:posOffset>137160</wp:posOffset>
                </wp:positionV>
                <wp:extent cx="640080" cy="421640"/>
                <wp:effectExtent l="0" t="0" r="26670" b="16510"/>
                <wp:wrapNone/>
                <wp:docPr id="182" name="椭圆 182"/>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49A93B" id="椭圆 182" o:spid="_x0000_s1026" style="position:absolute;left:0;text-align:left;margin-left:285.95pt;margin-top:10.8pt;width:50.4pt;height:33.2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" filled="f" strokecolor="black [3213]" strokeweight="1pt"/>
            </w:pict>
          </mc:Fallback>
        </mc:AlternateContent>
      </w:r>
      <w:r w:rsidRPr="00DF2AA0">
        <w:rPr>
          <w:noProof/>
        </w:rPr>
        <mc:AlternateContent>
          <mc:Choice Requires="wps">
            <w:drawing>
              <wp:anchor distT="0" distB="0" distL="114300" distR="114300" simplePos="0" relativeHeight="251804672" behindDoc="0" locked="0" layoutInCell="1" allowOverlap="1" wp14:anchorId="556CE92B" wp14:editId="4E3A04B1">
                <wp:simplePos x="0" y="0"/>
                <wp:positionH relativeFrom="column">
                  <wp:posOffset>2926080</wp:posOffset>
                </wp:positionH>
                <wp:positionV relativeFrom="paragraph">
                  <wp:posOffset>77470</wp:posOffset>
                </wp:positionV>
                <wp:extent cx="482600" cy="523240"/>
                <wp:effectExtent l="0" t="0" r="0" b="0"/>
                <wp:wrapNone/>
                <wp:docPr id="183" name="文本框 183"/>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422B4ACE"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基金金额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CE92B" id="文本框 183" o:spid="_x0000_s1064" type="#_x0000_t202" style="position:absolute;left:0;text-align:left;margin-left:230.4pt;margin-top:6.1pt;width:38pt;height:41.2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" filled="f" stroked="f" strokeweight=".5pt">
                <v:textbox>
                  <w:txbxContent>
                    <w:p w14:paraId="422B4ACE"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基金金额</w:t>
                      </w:r>
                    </w:p>
                  </w:txbxContent>
                </v:textbox>
              </v:shape>
            </w:pict>
          </mc:Fallback>
        </mc:AlternateContent>
      </w:r>
      <w:r w:rsidRPr="00DF2AA0">
        <w:rPr>
          <w:noProof/>
        </w:rPr>
        <mc:AlternateContent>
          <mc:Choice Requires="wps">
            <w:drawing>
              <wp:anchor distT="0" distB="0" distL="114300" distR="114300" simplePos="0" relativeHeight="251803648" behindDoc="0" locked="0" layoutInCell="1" allowOverlap="1" wp14:anchorId="22D2CDA0" wp14:editId="0C272601">
                <wp:simplePos x="0" y="0"/>
                <wp:positionH relativeFrom="column">
                  <wp:posOffset>2829560</wp:posOffset>
                </wp:positionH>
                <wp:positionV relativeFrom="paragraph">
                  <wp:posOffset>175895</wp:posOffset>
                </wp:positionV>
                <wp:extent cx="640080" cy="421640"/>
                <wp:effectExtent l="0" t="0" r="26670" b="16510"/>
                <wp:wrapNone/>
                <wp:docPr id="184" name="椭圆 184"/>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DF747B" id="椭圆 184" o:spid="_x0000_s1026" style="position:absolute;left:0;text-align:left;margin-left:222.8pt;margin-top:13.85pt;width:50.4pt;height:33.2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" filled="f" strokecolor="black [3213]" strokeweight="1pt"/>
            </w:pict>
          </mc:Fallback>
        </mc:AlternateContent>
      </w:r>
      <w:r w:rsidRPr="00DF2AA0">
        <w:rPr>
          <w:noProof/>
        </w:rPr>
        <mc:AlternateContent>
          <mc:Choice Requires="wps">
            <w:drawing>
              <wp:anchor distT="0" distB="0" distL="114300" distR="114300" simplePos="0" relativeHeight="251802624" behindDoc="0" locked="0" layoutInCell="1" allowOverlap="1" wp14:anchorId="54E9B4A7" wp14:editId="24C43EAA">
                <wp:simplePos x="0" y="0"/>
                <wp:positionH relativeFrom="column">
                  <wp:posOffset>2219960</wp:posOffset>
                </wp:positionH>
                <wp:positionV relativeFrom="paragraph">
                  <wp:posOffset>79375</wp:posOffset>
                </wp:positionV>
                <wp:extent cx="482600" cy="523240"/>
                <wp:effectExtent l="0" t="0" r="0" b="0"/>
                <wp:wrapNone/>
                <wp:docPr id="185" name="文本框 185"/>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15CCBDF9"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基金类型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9B4A7" id="文本框 185" o:spid="_x0000_s1065" type="#_x0000_t202" style="position:absolute;left:0;text-align:left;margin-left:174.8pt;margin-top:6.25pt;width:38pt;height:41.2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" filled="f" stroked="f" strokeweight=".5pt">
                <v:textbox>
                  <w:txbxContent>
                    <w:p w14:paraId="15CCBDF9"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基金类型</w:t>
                      </w:r>
                    </w:p>
                  </w:txbxContent>
                </v:textbox>
              </v:shape>
            </w:pict>
          </mc:Fallback>
        </mc:AlternateContent>
      </w:r>
      <w:r w:rsidRPr="00DF2AA0">
        <w:rPr>
          <w:noProof/>
        </w:rPr>
        <mc:AlternateContent>
          <mc:Choice Requires="wps">
            <w:drawing>
              <wp:anchor distT="0" distB="0" distL="114300" distR="114300" simplePos="0" relativeHeight="251801600" behindDoc="0" locked="0" layoutInCell="1" allowOverlap="1" wp14:anchorId="17A4CAFD" wp14:editId="280C0D79">
                <wp:simplePos x="0" y="0"/>
                <wp:positionH relativeFrom="column">
                  <wp:posOffset>2138680</wp:posOffset>
                </wp:positionH>
                <wp:positionV relativeFrom="paragraph">
                  <wp:posOffset>182880</wp:posOffset>
                </wp:positionV>
                <wp:extent cx="640080" cy="421640"/>
                <wp:effectExtent l="0" t="0" r="26670" b="16510"/>
                <wp:wrapNone/>
                <wp:docPr id="186" name="椭圆 186"/>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CC4992" id="椭圆 186" o:spid="_x0000_s1026" style="position:absolute;left:0;text-align:left;margin-left:168.4pt;margin-top:14.4pt;width:50.4pt;height:33.2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" filled="f" strokecolor="black [3213]" strokeweight="1pt"/>
            </w:pict>
          </mc:Fallback>
        </mc:AlternateContent>
      </w:r>
      <w:r w:rsidRPr="00DF2AA0">
        <w:rPr>
          <w:noProof/>
        </w:rPr>
        <mc:AlternateContent>
          <mc:Choice Requires="wps">
            <w:drawing>
              <wp:anchor distT="0" distB="0" distL="114300" distR="114300" simplePos="0" relativeHeight="251800576" behindDoc="0" locked="0" layoutInCell="1" allowOverlap="1" wp14:anchorId="716DB252" wp14:editId="185EEC0D">
                <wp:simplePos x="0" y="0"/>
                <wp:positionH relativeFrom="column">
                  <wp:posOffset>1513840</wp:posOffset>
                </wp:positionH>
                <wp:positionV relativeFrom="paragraph">
                  <wp:posOffset>79375</wp:posOffset>
                </wp:positionV>
                <wp:extent cx="482600" cy="523240"/>
                <wp:effectExtent l="0" t="0" r="0" b="0"/>
                <wp:wrapNone/>
                <wp:docPr id="187" name="文本框 187"/>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3202D3E4"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基金编号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DB252" id="文本框 187" o:spid="_x0000_s1066" type="#_x0000_t202" style="position:absolute;left:0;text-align:left;margin-left:119.2pt;margin-top:6.25pt;width:38pt;height:41.2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" filled="f" stroked="f" strokeweight=".5pt">
                <v:textbox>
                  <w:txbxContent>
                    <w:p w14:paraId="3202D3E4"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基金编号</w:t>
                      </w:r>
                    </w:p>
                  </w:txbxContent>
                </v:textbox>
              </v:shape>
            </w:pict>
          </mc:Fallback>
        </mc:AlternateContent>
      </w:r>
      <w:r w:rsidRPr="00DF2AA0">
        <w:rPr>
          <w:noProof/>
        </w:rPr>
        <mc:AlternateContent>
          <mc:Choice Requires="wps">
            <w:drawing>
              <wp:anchor distT="0" distB="0" distL="114300" distR="114300" simplePos="0" relativeHeight="251799552" behindDoc="0" locked="0" layoutInCell="1" allowOverlap="1" wp14:anchorId="0C9276BB" wp14:editId="69E1ACC3">
                <wp:simplePos x="0" y="0"/>
                <wp:positionH relativeFrom="column">
                  <wp:posOffset>1427480</wp:posOffset>
                </wp:positionH>
                <wp:positionV relativeFrom="paragraph">
                  <wp:posOffset>167640</wp:posOffset>
                </wp:positionV>
                <wp:extent cx="640080" cy="421640"/>
                <wp:effectExtent l="0" t="0" r="26670" b="16510"/>
                <wp:wrapNone/>
                <wp:docPr id="188" name="椭圆 188"/>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9C1261" id="椭圆 188" o:spid="_x0000_s1026" style="position:absolute;left:0;text-align:left;margin-left:112.4pt;margin-top:13.2pt;width:50.4pt;height:33.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" filled="f" strokecolor="black [3213]" strokeweight="1pt"/>
            </w:pict>
          </mc:Fallback>
        </mc:AlternateContent>
      </w:r>
      <w:r w:rsidRPr="00DF2AA0">
        <w:rPr>
          <w:noProof/>
        </w:rPr>
        <mc:AlternateContent>
          <mc:Choice Requires="wps">
            <w:drawing>
              <wp:anchor distT="0" distB="0" distL="114300" distR="114300" simplePos="0" relativeHeight="251798528" behindDoc="0" locked="0" layoutInCell="1" allowOverlap="1" wp14:anchorId="11ADA3F6" wp14:editId="4D77D627">
                <wp:simplePos x="0" y="0"/>
                <wp:positionH relativeFrom="column">
                  <wp:posOffset>762000</wp:posOffset>
                </wp:positionH>
                <wp:positionV relativeFrom="paragraph">
                  <wp:posOffset>76200</wp:posOffset>
                </wp:positionV>
                <wp:extent cx="482600" cy="523240"/>
                <wp:effectExtent l="0" t="0" r="0" b="0"/>
                <wp:wrapNone/>
                <wp:docPr id="189" name="文本框 189"/>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3DDA04E5"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基金</w:t>
                            </w:r>
                            <w:r>
                              <w:rPr>
                                <w:rFonts w:ascii="方正兰亭黑简体" w:eastAsia="方正兰亭黑简体"/>
                                <w:sz w:val="21"/>
                                <w:szCs w:val="21"/>
                              </w:rPr>
                              <w:t>名称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DA3F6" id="文本框 189" o:spid="_x0000_s1067" type="#_x0000_t202" style="position:absolute;left:0;text-align:left;margin-left:60pt;margin-top:6pt;width:38pt;height:41.2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" filled="f" stroked="f" strokeweight=".5pt">
                <v:textbox>
                  <w:txbxContent>
                    <w:p w14:paraId="3DDA04E5" w14:textId="77777777" w:rsidR="00E757FA" w:rsidRPr="006128CA" w:rsidRDefault="00E757FA" w:rsidP="00C17803">
                      <w:pPr>
                        <w:ind w:left="0"/>
                        <w:rPr>
                          <w:rFonts w:ascii="方正兰亭黑简体" w:eastAsia="方正兰亭黑简体"/>
                          <w:sz w:val="21"/>
                          <w:szCs w:val="21"/>
                        </w:rPr>
                      </w:pPr>
                      <w:r>
                        <w:rPr>
                          <w:rFonts w:ascii="方正兰亭黑简体" w:eastAsia="方正兰亭黑简体" w:hint="eastAsia"/>
                          <w:sz w:val="21"/>
                          <w:szCs w:val="21"/>
                        </w:rPr>
                        <w:t>基金</w:t>
                      </w:r>
                      <w:r>
                        <w:rPr>
                          <w:rFonts w:ascii="方正兰亭黑简体" w:eastAsia="方正兰亭黑简体"/>
                          <w:sz w:val="21"/>
                          <w:szCs w:val="21"/>
                        </w:rPr>
                        <w:t>名称</w:t>
                      </w:r>
                    </w:p>
                  </w:txbxContent>
                </v:textbox>
              </v:shape>
            </w:pict>
          </mc:Fallback>
        </mc:AlternateContent>
      </w:r>
      <w:r w:rsidRPr="00DF2AA0">
        <w:rPr>
          <w:noProof/>
        </w:rPr>
        <mc:AlternateContent>
          <mc:Choice Requires="wps">
            <w:drawing>
              <wp:anchor distT="0" distB="0" distL="114300" distR="114300" simplePos="0" relativeHeight="251797504" behindDoc="0" locked="0" layoutInCell="1" allowOverlap="1" wp14:anchorId="095F8271" wp14:editId="301BEE96">
                <wp:simplePos x="0" y="0"/>
                <wp:positionH relativeFrom="column">
                  <wp:posOffset>660400</wp:posOffset>
                </wp:positionH>
                <wp:positionV relativeFrom="paragraph">
                  <wp:posOffset>164465</wp:posOffset>
                </wp:positionV>
                <wp:extent cx="640080" cy="421640"/>
                <wp:effectExtent l="0" t="0" r="26670" b="16510"/>
                <wp:wrapNone/>
                <wp:docPr id="190" name="椭圆 190"/>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47706C" id="椭圆 190" o:spid="_x0000_s1026" style="position:absolute;left:0;text-align:left;margin-left:52pt;margin-top:12.95pt;width:50.4pt;height:33.2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" filled="f" strokecolor="black [3213]" strokeweight="1pt"/>
            </w:pict>
          </mc:Fallback>
        </mc:AlternateContent>
      </w:r>
    </w:p>
    <w:p w14:paraId="2BD910D6" w14:textId="77777777" w:rsidR="00C17803" w:rsidRDefault="00C17803" w:rsidP="00C17803">
      <w:pPr>
        <w:pStyle w:val="1e"/>
      </w:pPr>
    </w:p>
    <w:p w14:paraId="4167A2B5" w14:textId="77777777" w:rsidR="00C17803" w:rsidRDefault="00C17803" w:rsidP="00C17803">
      <w:pPr>
        <w:pStyle w:val="1e"/>
      </w:pPr>
    </w:p>
    <w:p w14:paraId="3FD9BFBD" w14:textId="77777777" w:rsidR="00C17803" w:rsidRPr="00D748B1" w:rsidRDefault="00C17803" w:rsidP="00C17803">
      <w:pPr>
        <w:pStyle w:val="9"/>
      </w:pPr>
      <w:r>
        <w:t>E-R</w:t>
      </w:r>
      <w:r>
        <w:t>图</w:t>
      </w:r>
    </w:p>
    <w:p w14:paraId="1F9D822A" w14:textId="77777777" w:rsidR="00C17803" w:rsidRPr="00C6098E" w:rsidRDefault="00C17803" w:rsidP="00C17803">
      <w:pPr>
        <w:pStyle w:val="1e"/>
      </w:pPr>
    </w:p>
    <w:p w14:paraId="78974A30" w14:textId="77777777" w:rsidR="00C17803" w:rsidRPr="00D748B1" w:rsidRDefault="00C17803" w:rsidP="00C17803">
      <w:pPr>
        <w:pStyle w:val="3"/>
        <w:numPr>
          <w:ilvl w:val="2"/>
          <w:numId w:val="4"/>
        </w:numPr>
        <w:rPr>
          <w:rFonts w:cs="Huawei Sans"/>
        </w:rPr>
      </w:pPr>
      <w:bookmarkStart w:id="39" w:name="_Toc19795482"/>
      <w:bookmarkStart w:id="40" w:name="_Toc45098034"/>
      <w:bookmarkStart w:id="41" w:name="_Toc55836210"/>
      <w:bookmarkStart w:id="42" w:name="_Toc57396639"/>
      <w:r w:rsidRPr="00D748B1">
        <w:rPr>
          <w:rFonts w:cs="Huawei Sans"/>
        </w:rPr>
        <w:lastRenderedPageBreak/>
        <w:t>关系模式</w:t>
      </w:r>
      <w:bookmarkEnd w:id="39"/>
      <w:bookmarkEnd w:id="40"/>
      <w:bookmarkEnd w:id="41"/>
      <w:bookmarkEnd w:id="42"/>
    </w:p>
    <w:p w14:paraId="5F0617D6" w14:textId="77777777" w:rsidR="00C17803" w:rsidRPr="00B47379" w:rsidRDefault="00C17803" w:rsidP="00C17803">
      <w:pPr>
        <w:pStyle w:val="renwu"/>
        <w:rPr>
          <w:rFonts w:cs="Huawei Sans"/>
        </w:rPr>
      </w:pPr>
      <w:r w:rsidRPr="00B47379">
        <w:rPr>
          <w:rFonts w:cs="Huawei Sans" w:hint="eastAsia"/>
        </w:rPr>
        <w:t>对于</w:t>
      </w:r>
      <w:r w:rsidRPr="00B47379">
        <w:rPr>
          <w:rFonts w:cs="Huawei Sans"/>
        </w:rPr>
        <w:t>C</w:t>
      </w:r>
      <w:r w:rsidRPr="00B47379">
        <w:rPr>
          <w:rFonts w:cs="Huawei Sans"/>
        </w:rPr>
        <w:t>银行中的</w:t>
      </w:r>
      <w:r>
        <w:rPr>
          <w:rFonts w:cs="Huawei Sans"/>
        </w:rPr>
        <w:t>5</w:t>
      </w:r>
      <w:r w:rsidRPr="00B47379">
        <w:rPr>
          <w:rFonts w:cs="Huawei Sans"/>
        </w:rPr>
        <w:t>个对象，分别建立属于每个对象的属性集合，具体属性描述如下：</w:t>
      </w:r>
    </w:p>
    <w:p w14:paraId="07CD4516" w14:textId="77777777" w:rsidR="00C17803" w:rsidRPr="00D748B1" w:rsidRDefault="00C17803" w:rsidP="00C17803">
      <w:pPr>
        <w:pStyle w:val="renwu"/>
        <w:numPr>
          <w:ilvl w:val="0"/>
          <w:numId w:val="6"/>
        </w:numPr>
        <w:ind w:left="1446"/>
        <w:rPr>
          <w:rFonts w:cs="Huawei Sans"/>
        </w:rPr>
      </w:pPr>
      <w:r w:rsidRPr="00D748B1">
        <w:rPr>
          <w:rFonts w:cs="Huawei Sans"/>
        </w:rPr>
        <w:t>客户（</w:t>
      </w:r>
      <w:r w:rsidRPr="00475876">
        <w:rPr>
          <w:rFonts w:cs="Huawei Sans"/>
          <w:u w:val="single"/>
        </w:rPr>
        <w:t>客户编号</w:t>
      </w:r>
      <w:r w:rsidRPr="00D748B1">
        <w:rPr>
          <w:rFonts w:cs="Huawei Sans"/>
        </w:rPr>
        <w:t>、客户名称、客户邮箱，客户身份证，客户手机号，客户登录密码）</w:t>
      </w:r>
    </w:p>
    <w:p w14:paraId="68E01663" w14:textId="77777777" w:rsidR="00C17803" w:rsidRPr="00D748B1" w:rsidRDefault="00C17803" w:rsidP="00C17803">
      <w:pPr>
        <w:pStyle w:val="renwu"/>
        <w:numPr>
          <w:ilvl w:val="0"/>
          <w:numId w:val="6"/>
        </w:numPr>
        <w:ind w:left="1446"/>
        <w:rPr>
          <w:rFonts w:cs="Huawei Sans"/>
        </w:rPr>
      </w:pPr>
      <w:r w:rsidRPr="00D748B1">
        <w:rPr>
          <w:rFonts w:cs="Huawei Sans"/>
        </w:rPr>
        <w:t>银行卡（</w:t>
      </w:r>
      <w:r w:rsidRPr="00475876">
        <w:rPr>
          <w:rFonts w:cs="Huawei Sans"/>
          <w:u w:val="single"/>
        </w:rPr>
        <w:t>银行卡号</w:t>
      </w:r>
      <w:r w:rsidRPr="00D748B1">
        <w:rPr>
          <w:rFonts w:cs="Huawei Sans"/>
        </w:rPr>
        <w:t>，银行卡类型）</w:t>
      </w:r>
    </w:p>
    <w:p w14:paraId="77C7B30C" w14:textId="77777777" w:rsidR="00C17803" w:rsidRPr="00D748B1" w:rsidRDefault="00C17803" w:rsidP="00C17803">
      <w:pPr>
        <w:pStyle w:val="renwu"/>
        <w:numPr>
          <w:ilvl w:val="0"/>
          <w:numId w:val="6"/>
        </w:numPr>
        <w:ind w:left="1446"/>
        <w:rPr>
          <w:rFonts w:cs="Huawei Sans"/>
        </w:rPr>
      </w:pPr>
      <w:r w:rsidRPr="00D748B1">
        <w:rPr>
          <w:rFonts w:cs="Huawei Sans"/>
        </w:rPr>
        <w:t>理财产品（产品名称，</w:t>
      </w:r>
      <w:r w:rsidRPr="00475876">
        <w:rPr>
          <w:rFonts w:cs="Huawei Sans"/>
          <w:u w:val="single"/>
        </w:rPr>
        <w:t>产品编号</w:t>
      </w:r>
      <w:r w:rsidRPr="00D748B1">
        <w:rPr>
          <w:rFonts w:cs="Huawei Sans"/>
        </w:rPr>
        <w:t>，产品描述，购买金额，理财年限）</w:t>
      </w:r>
    </w:p>
    <w:p w14:paraId="432CC075" w14:textId="77777777" w:rsidR="00C17803" w:rsidRPr="00D748B1" w:rsidRDefault="00C17803" w:rsidP="00C17803">
      <w:pPr>
        <w:pStyle w:val="renwu"/>
        <w:numPr>
          <w:ilvl w:val="0"/>
          <w:numId w:val="6"/>
        </w:numPr>
        <w:ind w:left="1446"/>
        <w:rPr>
          <w:rFonts w:cs="Huawei Sans"/>
        </w:rPr>
      </w:pPr>
      <w:r w:rsidRPr="00D748B1">
        <w:rPr>
          <w:rFonts w:cs="Huawei Sans"/>
        </w:rPr>
        <w:t>保险（保险名称，</w:t>
      </w:r>
      <w:r w:rsidRPr="00475876">
        <w:rPr>
          <w:rFonts w:cs="Huawei Sans"/>
          <w:u w:val="single"/>
        </w:rPr>
        <w:t>保险编号</w:t>
      </w:r>
      <w:r w:rsidRPr="00D748B1">
        <w:rPr>
          <w:rFonts w:cs="Huawei Sans"/>
        </w:rPr>
        <w:t>，保险金额，适用人群，保险年限，保障项目）</w:t>
      </w:r>
    </w:p>
    <w:p w14:paraId="26E00DF7" w14:textId="77777777" w:rsidR="00C17803" w:rsidRPr="00D748B1" w:rsidRDefault="00C17803" w:rsidP="00C17803">
      <w:pPr>
        <w:pStyle w:val="renwu"/>
        <w:numPr>
          <w:ilvl w:val="0"/>
          <w:numId w:val="6"/>
        </w:numPr>
        <w:ind w:left="1446"/>
        <w:rPr>
          <w:rFonts w:cs="Huawei Sans"/>
        </w:rPr>
      </w:pPr>
      <w:r w:rsidRPr="00D748B1">
        <w:rPr>
          <w:rFonts w:cs="Huawei Sans"/>
        </w:rPr>
        <w:t>基金（基金名称，</w:t>
      </w:r>
      <w:r w:rsidRPr="00475876">
        <w:rPr>
          <w:rFonts w:cs="Huawei Sans"/>
          <w:u w:val="single"/>
        </w:rPr>
        <w:t>基金编号</w:t>
      </w:r>
      <w:r w:rsidRPr="00D748B1">
        <w:rPr>
          <w:rFonts w:cs="Huawei Sans"/>
        </w:rPr>
        <w:t>，基金类型，基金金额，风险等级，基金管理者）</w:t>
      </w:r>
    </w:p>
    <w:p w14:paraId="7C847ED0" w14:textId="77777777" w:rsidR="00C17803" w:rsidRPr="00B47379" w:rsidRDefault="00C17803" w:rsidP="00C17803">
      <w:pPr>
        <w:pStyle w:val="renwu"/>
        <w:rPr>
          <w:rFonts w:cs="Huawei Sans"/>
        </w:rPr>
      </w:pPr>
      <w:r w:rsidRPr="00B47379">
        <w:rPr>
          <w:rFonts w:cs="Huawei Sans" w:hint="eastAsia"/>
        </w:rPr>
        <w:t>对象之间的关系：</w:t>
      </w:r>
    </w:p>
    <w:p w14:paraId="0201F9B6" w14:textId="77777777" w:rsidR="00C17803" w:rsidRPr="00B47379" w:rsidRDefault="00C17803" w:rsidP="00C17803">
      <w:pPr>
        <w:pStyle w:val="4a"/>
      </w:pPr>
      <w:r w:rsidRPr="00B47379">
        <w:t>一个客户可以办理多张银行卡</w:t>
      </w:r>
    </w:p>
    <w:p w14:paraId="20D5703E" w14:textId="77777777" w:rsidR="00C17803" w:rsidRPr="00B47379" w:rsidRDefault="00C17803" w:rsidP="00C17803">
      <w:pPr>
        <w:pStyle w:val="4a"/>
      </w:pPr>
      <w:r w:rsidRPr="00B47379">
        <w:t>一个客户可以购买多个理财产品，同一类理财产品可由多个客户购买</w:t>
      </w:r>
    </w:p>
    <w:p w14:paraId="373FCC0C" w14:textId="77777777" w:rsidR="00C17803" w:rsidRPr="00B47379" w:rsidRDefault="00C17803" w:rsidP="00C17803">
      <w:pPr>
        <w:pStyle w:val="4a"/>
      </w:pPr>
      <w:r w:rsidRPr="00B47379">
        <w:t>一个客户可以购买多个基金，同一类基金可由多个客户购买</w:t>
      </w:r>
    </w:p>
    <w:p w14:paraId="2583CAD1" w14:textId="77777777" w:rsidR="00C17803" w:rsidRDefault="00C17803" w:rsidP="00C17803">
      <w:pPr>
        <w:pStyle w:val="4a"/>
      </w:pPr>
      <w:r w:rsidRPr="00B47379">
        <w:t>一个客户可以购买多个保险，同一类保险可由多个客户购买</w:t>
      </w:r>
    </w:p>
    <w:p w14:paraId="4C088154" w14:textId="77777777" w:rsidR="00C17803" w:rsidRDefault="00C17803" w:rsidP="00C17803">
      <w:pPr>
        <w:pStyle w:val="1e"/>
      </w:pPr>
      <w:r>
        <w:t>根据关系分析</w:t>
      </w:r>
      <w:r>
        <w:rPr>
          <w:rFonts w:hint="eastAsia"/>
        </w:rPr>
        <w:t>，设计</w:t>
      </w:r>
      <w:r>
        <w:t>关系模式如下</w:t>
      </w:r>
      <w:r>
        <w:rPr>
          <w:rFonts w:hint="eastAsia"/>
        </w:rPr>
        <w:t>：</w:t>
      </w:r>
    </w:p>
    <w:p w14:paraId="7D563F57" w14:textId="77777777" w:rsidR="00C17803" w:rsidRDefault="00C17803" w:rsidP="00C17803">
      <w:pPr>
        <w:pStyle w:val="1e"/>
      </w:pPr>
      <w:r>
        <w:rPr>
          <w:noProof/>
        </w:rPr>
        <mc:AlternateContent>
          <mc:Choice Requires="wpg">
            <w:drawing>
              <wp:anchor distT="0" distB="0" distL="114300" distR="114300" simplePos="0" relativeHeight="251824128" behindDoc="0" locked="0" layoutInCell="1" allowOverlap="1" wp14:anchorId="3A9CB98C" wp14:editId="29870D85">
                <wp:simplePos x="0" y="0"/>
                <wp:positionH relativeFrom="column">
                  <wp:posOffset>829310</wp:posOffset>
                </wp:positionH>
                <wp:positionV relativeFrom="paragraph">
                  <wp:posOffset>164465</wp:posOffset>
                </wp:positionV>
                <wp:extent cx="895350" cy="1130300"/>
                <wp:effectExtent l="0" t="0" r="19050" b="12700"/>
                <wp:wrapNone/>
                <wp:docPr id="191" name="组合 191"/>
                <wp:cNvGraphicFramePr/>
                <a:graphic xmlns:a="http://schemas.openxmlformats.org/drawingml/2006/main">
                  <a:graphicData uri="http://schemas.microsoft.com/office/word/2010/wordprocessingGroup">
                    <wpg:wgp>
                      <wpg:cNvGrpSpPr/>
                      <wpg:grpSpPr>
                        <a:xfrm>
                          <a:off x="0" y="0"/>
                          <a:ext cx="895350" cy="1130300"/>
                          <a:chOff x="0" y="0"/>
                          <a:chExt cx="895350" cy="1155700"/>
                        </a:xfrm>
                      </wpg:grpSpPr>
                      <wps:wsp>
                        <wps:cNvPr id="192" name="矩形 192"/>
                        <wps:cNvSpPr/>
                        <wps:spPr>
                          <a:xfrm>
                            <a:off x="0" y="0"/>
                            <a:ext cx="895350" cy="279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4F0097" w14:textId="77777777" w:rsidR="00E757FA" w:rsidRPr="00EC7F2F" w:rsidRDefault="00E757FA" w:rsidP="00C17803">
                              <w:pPr>
                                <w:spacing w:before="0" w:after="0" w:line="240" w:lineRule="auto"/>
                                <w:ind w:left="0"/>
                                <w:jc w:val="center"/>
                                <w:rPr>
                                  <w:color w:val="000000" w:themeColor="text1"/>
                                </w:rPr>
                              </w:pPr>
                              <w:r>
                                <w:rPr>
                                  <w:rFonts w:hint="eastAsia"/>
                                  <w:color w:val="000000" w:themeColor="text1"/>
                                </w:rPr>
                                <w:t>客户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矩形 193"/>
                        <wps:cNvSpPr/>
                        <wps:spPr>
                          <a:xfrm>
                            <a:off x="0" y="279400"/>
                            <a:ext cx="895350" cy="876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0181C7" w14:textId="77777777" w:rsidR="00E757FA" w:rsidRDefault="00E757FA" w:rsidP="00C17803">
                              <w:pPr>
                                <w:spacing w:before="0" w:after="0" w:line="240" w:lineRule="auto"/>
                                <w:ind w:left="0"/>
                                <w:rPr>
                                  <w:color w:val="000000" w:themeColor="text1"/>
                                  <w:u w:val="single"/>
                                </w:rPr>
                              </w:pPr>
                              <w:r w:rsidRPr="00CD45BF">
                                <w:rPr>
                                  <w:rFonts w:hint="eastAsia"/>
                                  <w:color w:val="000000" w:themeColor="text1"/>
                                  <w:u w:val="single"/>
                                </w:rPr>
                                <w:t>客户编号</w:t>
                              </w:r>
                            </w:p>
                            <w:p w14:paraId="6CDCAA06" w14:textId="77777777" w:rsidR="00E757FA" w:rsidRDefault="00E757FA" w:rsidP="00C17803">
                              <w:pPr>
                                <w:spacing w:before="0" w:after="0" w:line="240" w:lineRule="auto"/>
                                <w:ind w:left="0"/>
                                <w:rPr>
                                  <w:rFonts w:cs="Huawei Sans"/>
                                  <w:color w:val="000000" w:themeColor="text1"/>
                                </w:rPr>
                              </w:pPr>
                              <w:r w:rsidRPr="00CD45BF">
                                <w:rPr>
                                  <w:rFonts w:cs="Huawei Sans" w:hint="eastAsia"/>
                                  <w:color w:val="000000" w:themeColor="text1"/>
                                </w:rPr>
                                <w:t>客户名称</w:t>
                              </w:r>
                            </w:p>
                            <w:p w14:paraId="68739666" w14:textId="77777777" w:rsidR="00E757FA" w:rsidRPr="00EC7F2F" w:rsidRDefault="00E757FA" w:rsidP="00C17803">
                              <w:pPr>
                                <w:spacing w:before="0" w:after="0" w:line="240" w:lineRule="auto"/>
                                <w:ind w:left="0"/>
                                <w:rPr>
                                  <w:color w:val="000000" w:themeColor="text1"/>
                                  <w:u w:val="single"/>
                                </w:rPr>
                              </w:pPr>
                              <w:r w:rsidRPr="00EC7F2F">
                                <w:rPr>
                                  <w:rFonts w:cs="Huawei San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CB98C" id="组合 191" o:spid="_x0000_s1068" style="position:absolute;left:0;text-align:left;margin-left:65.3pt;margin-top:12.95pt;width:70.5pt;height:89pt;z-index:251824128;mso-width-relative:margin;mso-height-relative:margin" coordsize="8953,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">
                <v:rect id="矩形 192" o:spid="_x0000_s1069" style="position:absolute;width:8953;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3VA8QA&#10;AADcAAAADwAAAGRycy9kb3ducmV2LnhtbERPS2vCQBC+F/oflin0IrrRQ6nRVYrSkkMp1MfB25gd&#10;s6nZ2ZCdavrvu4WCt/n4njNf9r5RF+piHdjAeJSBIi6DrbkysNu+Dp9BRUG22AQmAz8UYbm4v5tj&#10;bsOVP+mykUqlEI45GnAiba51LB15jKPQEifuFDqPkmBXadvhNYX7Rk+y7El7rDk1OGxp5ag8b769&#10;gUPRS/U1fpP3Mw72g8Idy4/10ZjHh/5lBkqol5v4313YNH86gb9n0gV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d1QPEAAAA3AAAAA8AAAAAAAAAAAAAAAAAmAIAAGRycy9k&#10;b3ducmV2LnhtbFBLBQYAAAAABAAEAPUAAACJAwAAAAA=&#10;" filled="f" strokecolor="black [3213]" strokeweight="1pt">
                  <v:textbox>
                    <w:txbxContent>
                      <w:p w14:paraId="7D4F0097" w14:textId="77777777" w:rsidR="00E757FA" w:rsidRPr="00EC7F2F" w:rsidRDefault="00E757FA" w:rsidP="00C17803">
                        <w:pPr>
                          <w:spacing w:before="0" w:after="0" w:line="240" w:lineRule="auto"/>
                          <w:ind w:left="0"/>
                          <w:jc w:val="center"/>
                          <w:rPr>
                            <w:color w:val="000000" w:themeColor="text1"/>
                          </w:rPr>
                        </w:pPr>
                        <w:r>
                          <w:rPr>
                            <w:rFonts w:hint="eastAsia"/>
                            <w:color w:val="000000" w:themeColor="text1"/>
                          </w:rPr>
                          <w:t>客户</w:t>
                        </w:r>
                      </w:p>
                    </w:txbxContent>
                  </v:textbox>
                </v:rect>
                <v:rect id="矩形 193" o:spid="_x0000_s1070" style="position:absolute;top:2794;width:8953;height:8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FwmMQA&#10;AADcAAAADwAAAGRycy9kb3ducmV2LnhtbERPTWvCQBC9F/oflin0IrrRQtHoKqXFkkMpaOvB25gd&#10;s6nZ2ZCdavrvu4WCt3m8z1mset+oM3WxDmxgPMpAEZfB1lwZ+PxYD6egoiBbbAKTgR+KsFre3iww&#10;t+HCGzpvpVIphGOOBpxIm2sdS0ce4yi0xIk7hs6jJNhV2nZ4SeG+0ZMse9Qea04NDlt6dlSett/e&#10;wL7opfoav8rbCQe7QeEO5fvLwZj7u/5pDkqol6v4313YNH/2AH/PpAv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RcJjEAAAA3AAAAA8AAAAAAAAAAAAAAAAAmAIAAGRycy9k&#10;b3ducmV2LnhtbFBLBQYAAAAABAAEAPUAAACJAwAAAAA=&#10;" filled="f" strokecolor="black [3213]" strokeweight="1pt">
                  <v:textbox>
                    <w:txbxContent>
                      <w:p w14:paraId="780181C7" w14:textId="77777777" w:rsidR="00E757FA" w:rsidRDefault="00E757FA" w:rsidP="00C17803">
                        <w:pPr>
                          <w:spacing w:before="0" w:after="0" w:line="240" w:lineRule="auto"/>
                          <w:ind w:left="0"/>
                          <w:rPr>
                            <w:color w:val="000000" w:themeColor="text1"/>
                            <w:u w:val="single"/>
                          </w:rPr>
                        </w:pPr>
                        <w:r w:rsidRPr="00CD45BF">
                          <w:rPr>
                            <w:rFonts w:hint="eastAsia"/>
                            <w:color w:val="000000" w:themeColor="text1"/>
                            <w:u w:val="single"/>
                          </w:rPr>
                          <w:t>客户编号</w:t>
                        </w:r>
                      </w:p>
                      <w:p w14:paraId="6CDCAA06" w14:textId="77777777" w:rsidR="00E757FA" w:rsidRDefault="00E757FA" w:rsidP="00C17803">
                        <w:pPr>
                          <w:spacing w:before="0" w:after="0" w:line="240" w:lineRule="auto"/>
                          <w:ind w:left="0"/>
                          <w:rPr>
                            <w:rFonts w:cs="Huawei Sans"/>
                            <w:color w:val="000000" w:themeColor="text1"/>
                          </w:rPr>
                        </w:pPr>
                        <w:r w:rsidRPr="00CD45BF">
                          <w:rPr>
                            <w:rFonts w:cs="Huawei Sans" w:hint="eastAsia"/>
                            <w:color w:val="000000" w:themeColor="text1"/>
                          </w:rPr>
                          <w:t>客户名称</w:t>
                        </w:r>
                      </w:p>
                      <w:p w14:paraId="68739666" w14:textId="77777777" w:rsidR="00E757FA" w:rsidRPr="00EC7F2F" w:rsidRDefault="00E757FA" w:rsidP="00C17803">
                        <w:pPr>
                          <w:spacing w:before="0" w:after="0" w:line="240" w:lineRule="auto"/>
                          <w:ind w:left="0"/>
                          <w:rPr>
                            <w:color w:val="000000" w:themeColor="text1"/>
                            <w:u w:val="single"/>
                          </w:rPr>
                        </w:pPr>
                        <w:r w:rsidRPr="00EC7F2F">
                          <w:rPr>
                            <w:rFonts w:cs="Huawei Sans"/>
                            <w:color w:val="000000" w:themeColor="text1"/>
                          </w:rPr>
                          <w:t>……</w:t>
                        </w:r>
                      </w:p>
                    </w:txbxContent>
                  </v:textbox>
                </v:rect>
              </v:group>
            </w:pict>
          </mc:Fallback>
        </mc:AlternateContent>
      </w:r>
      <w:r>
        <w:rPr>
          <w:noProof/>
        </w:rPr>
        <mc:AlternateContent>
          <mc:Choice Requires="wpg">
            <w:drawing>
              <wp:anchor distT="0" distB="0" distL="114300" distR="114300" simplePos="0" relativeHeight="251825152" behindDoc="0" locked="0" layoutInCell="1" allowOverlap="1" wp14:anchorId="3D1E831B" wp14:editId="569869D7">
                <wp:simplePos x="0" y="0"/>
                <wp:positionH relativeFrom="column">
                  <wp:posOffset>4067810</wp:posOffset>
                </wp:positionH>
                <wp:positionV relativeFrom="paragraph">
                  <wp:posOffset>75565</wp:posOffset>
                </wp:positionV>
                <wp:extent cx="889000" cy="1155700"/>
                <wp:effectExtent l="0" t="0" r="25400" b="25400"/>
                <wp:wrapNone/>
                <wp:docPr id="194" name="组合 194"/>
                <wp:cNvGraphicFramePr/>
                <a:graphic xmlns:a="http://schemas.openxmlformats.org/drawingml/2006/main">
                  <a:graphicData uri="http://schemas.microsoft.com/office/word/2010/wordprocessingGroup">
                    <wpg:wgp>
                      <wpg:cNvGrpSpPr/>
                      <wpg:grpSpPr>
                        <a:xfrm>
                          <a:off x="0" y="0"/>
                          <a:ext cx="889000" cy="1155700"/>
                          <a:chOff x="0" y="0"/>
                          <a:chExt cx="895350" cy="1155700"/>
                        </a:xfrm>
                      </wpg:grpSpPr>
                      <wps:wsp>
                        <wps:cNvPr id="195" name="矩形 195"/>
                        <wps:cNvSpPr/>
                        <wps:spPr>
                          <a:xfrm>
                            <a:off x="0" y="0"/>
                            <a:ext cx="895350" cy="279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11B5EE" w14:textId="77777777" w:rsidR="00E757FA" w:rsidRPr="00803F0D" w:rsidRDefault="00E757FA" w:rsidP="00C17803">
                              <w:pPr>
                                <w:spacing w:before="0" w:after="0" w:line="240" w:lineRule="auto"/>
                                <w:ind w:left="0"/>
                                <w:jc w:val="center"/>
                                <w:rPr>
                                  <w:color w:val="000000" w:themeColor="text1"/>
                                </w:rPr>
                              </w:pPr>
                              <w:r>
                                <w:rPr>
                                  <w:rFonts w:cs="Huawei Sans" w:hint="eastAsia"/>
                                  <w:color w:val="000000" w:themeColor="text1"/>
                                </w:rPr>
                                <w:t>银行卡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矩形 196"/>
                        <wps:cNvSpPr/>
                        <wps:spPr>
                          <a:xfrm>
                            <a:off x="0" y="279400"/>
                            <a:ext cx="895350" cy="876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429C5A" w14:textId="77777777" w:rsidR="00E757FA" w:rsidRDefault="00E757FA" w:rsidP="00C17803">
                              <w:pPr>
                                <w:spacing w:before="0" w:after="0" w:line="240" w:lineRule="auto"/>
                                <w:ind w:left="0"/>
                                <w:rPr>
                                  <w:rFonts w:cs="Huawei Sans"/>
                                  <w:color w:val="000000" w:themeColor="text1"/>
                                  <w:u w:val="single"/>
                                </w:rPr>
                              </w:pPr>
                              <w:r w:rsidRPr="00613119">
                                <w:rPr>
                                  <w:rFonts w:cs="Huawei Sans" w:hint="eastAsia"/>
                                  <w:color w:val="000000" w:themeColor="text1"/>
                                  <w:u w:val="single"/>
                                </w:rPr>
                                <w:t>银行卡号</w:t>
                              </w:r>
                            </w:p>
                            <w:p w14:paraId="7B74ED8D" w14:textId="77777777" w:rsidR="00E757FA" w:rsidRDefault="00E757FA" w:rsidP="00C17803">
                              <w:pPr>
                                <w:spacing w:before="0" w:after="0" w:line="240" w:lineRule="auto"/>
                                <w:ind w:left="0"/>
                                <w:rPr>
                                  <w:rFonts w:cs="Huawei Sans"/>
                                  <w:color w:val="000000" w:themeColor="text1"/>
                                </w:rPr>
                              </w:pPr>
                              <w:r w:rsidRPr="00613119">
                                <w:rPr>
                                  <w:rFonts w:cs="Huawei Sans" w:hint="eastAsia"/>
                                  <w:color w:val="000000" w:themeColor="text1"/>
                                </w:rPr>
                                <w:t>银行卡类型</w:t>
                              </w:r>
                            </w:p>
                            <w:p w14:paraId="4FCA37A7" w14:textId="77777777" w:rsidR="00E757FA" w:rsidRPr="00192074" w:rsidRDefault="00E757FA" w:rsidP="00C17803">
                              <w:pPr>
                                <w:spacing w:before="0" w:after="0" w:line="240" w:lineRule="auto"/>
                                <w:ind w:left="0"/>
                                <w:rPr>
                                  <w:rFonts w:cs="Huawei Sans"/>
                                  <w:b/>
                                  <w:color w:val="000000" w:themeColor="text1"/>
                                </w:rPr>
                              </w:pPr>
                              <w:r>
                                <w:rPr>
                                  <w:rFonts w:cs="Huawei Sans" w:hint="eastAsia"/>
                                  <w:b/>
                                  <w:color w:val="000000" w:themeColor="text1"/>
                                </w:rPr>
                                <w:t>客户</w:t>
                              </w:r>
                              <w:r>
                                <w:rPr>
                                  <w:rFonts w:cs="Huawei Sans"/>
                                  <w:b/>
                                  <w:color w:val="000000" w:themeColor="text1"/>
                                </w:rPr>
                                <w:t>编号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D1E831B" id="组合 194" o:spid="_x0000_s1071" style="position:absolute;left:0;text-align:left;margin-left:320.3pt;margin-top:5.95pt;width:70pt;height:91pt;z-index:251825152;mso-width-relative:margin" coordsize="8953,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">
                <v:rect id="矩形 195" o:spid="_x0000_s1072" style="position:absolute;width:8953;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RNd8QA&#10;AADcAAAADwAAAGRycy9kb3ducmV2LnhtbERPTWvCQBC9F/oflin0IrpRaNHoKqXFkkMpaOvB25gd&#10;s6nZ2ZCdavrvu4WCt3m8z1mset+oM3WxDmxgPMpAEZfB1lwZ+PxYD6egoiBbbAKTgR+KsFre3iww&#10;t+HCGzpvpVIphGOOBpxIm2sdS0ce4yi0xIk7hs6jJNhV2nZ4SeG+0ZMse9Qea04NDlt6dlSett/e&#10;wL7opfoav8rbCQe7QeEO5fvLwZj7u/5pDkqol6v4313YNH/2AH/PpAv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0TXfEAAAA3AAAAA8AAAAAAAAAAAAAAAAAmAIAAGRycy9k&#10;b3ducmV2LnhtbFBLBQYAAAAABAAEAPUAAACJAwAAAAA=&#10;" filled="f" strokecolor="black [3213]" strokeweight="1pt">
                  <v:textbox>
                    <w:txbxContent>
                      <w:p w14:paraId="6511B5EE" w14:textId="77777777" w:rsidR="00E757FA" w:rsidRPr="00803F0D" w:rsidRDefault="00E757FA" w:rsidP="00C17803">
                        <w:pPr>
                          <w:spacing w:before="0" w:after="0" w:line="240" w:lineRule="auto"/>
                          <w:ind w:left="0"/>
                          <w:jc w:val="center"/>
                          <w:rPr>
                            <w:color w:val="000000" w:themeColor="text1"/>
                          </w:rPr>
                        </w:pPr>
                        <w:r>
                          <w:rPr>
                            <w:rFonts w:cs="Huawei Sans" w:hint="eastAsia"/>
                            <w:color w:val="000000" w:themeColor="text1"/>
                          </w:rPr>
                          <w:t>银行卡</w:t>
                        </w:r>
                      </w:p>
                    </w:txbxContent>
                  </v:textbox>
                </v:rect>
                <v:rect id="矩形 196" o:spid="_x0000_s1073" style="position:absolute;top:2794;width:8953;height:8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TAMQA&#10;AADcAAAADwAAAGRycy9kb3ducmV2LnhtbERPS2vCQBC+F/oflil4Ed3oQWp0ldLSkkMp1MfB25gd&#10;s6nZ2ZCdavrvu4WCt/n4nrNc975RF+piHdjAZJyBIi6DrbkysNu+jh5BRUG22AQmAz8UYb26v1ti&#10;bsOVP+mykUqlEI45GnAiba51LB15jOPQEifuFDqPkmBXadvhNYX7Rk+zbKY91pwaHLb07Kg8b769&#10;gUPRS/U1eZP3Mw73w8Idy4+XozGDh/5pAUqol5v4313YNH8+g79n0gV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m0wDEAAAA3AAAAA8AAAAAAAAAAAAAAAAAmAIAAGRycy9k&#10;b3ducmV2LnhtbFBLBQYAAAAABAAEAPUAAACJAwAAAAA=&#10;" filled="f" strokecolor="black [3213]" strokeweight="1pt">
                  <v:textbox>
                    <w:txbxContent>
                      <w:p w14:paraId="29429C5A" w14:textId="77777777" w:rsidR="00E757FA" w:rsidRDefault="00E757FA" w:rsidP="00C17803">
                        <w:pPr>
                          <w:spacing w:before="0" w:after="0" w:line="240" w:lineRule="auto"/>
                          <w:ind w:left="0"/>
                          <w:rPr>
                            <w:rFonts w:cs="Huawei Sans"/>
                            <w:color w:val="000000" w:themeColor="text1"/>
                            <w:u w:val="single"/>
                          </w:rPr>
                        </w:pPr>
                        <w:r w:rsidRPr="00613119">
                          <w:rPr>
                            <w:rFonts w:cs="Huawei Sans" w:hint="eastAsia"/>
                            <w:color w:val="000000" w:themeColor="text1"/>
                            <w:u w:val="single"/>
                          </w:rPr>
                          <w:t>银行卡号</w:t>
                        </w:r>
                      </w:p>
                      <w:p w14:paraId="7B74ED8D" w14:textId="77777777" w:rsidR="00E757FA" w:rsidRDefault="00E757FA" w:rsidP="00C17803">
                        <w:pPr>
                          <w:spacing w:before="0" w:after="0" w:line="240" w:lineRule="auto"/>
                          <w:ind w:left="0"/>
                          <w:rPr>
                            <w:rFonts w:cs="Huawei Sans"/>
                            <w:color w:val="000000" w:themeColor="text1"/>
                          </w:rPr>
                        </w:pPr>
                        <w:r w:rsidRPr="00613119">
                          <w:rPr>
                            <w:rFonts w:cs="Huawei Sans" w:hint="eastAsia"/>
                            <w:color w:val="000000" w:themeColor="text1"/>
                          </w:rPr>
                          <w:t>银行卡类型</w:t>
                        </w:r>
                      </w:p>
                      <w:p w14:paraId="4FCA37A7" w14:textId="77777777" w:rsidR="00E757FA" w:rsidRPr="00192074" w:rsidRDefault="00E757FA" w:rsidP="00C17803">
                        <w:pPr>
                          <w:spacing w:before="0" w:after="0" w:line="240" w:lineRule="auto"/>
                          <w:ind w:left="0"/>
                          <w:rPr>
                            <w:rFonts w:cs="Huawei Sans"/>
                            <w:b/>
                            <w:color w:val="000000" w:themeColor="text1"/>
                          </w:rPr>
                        </w:pPr>
                        <w:r>
                          <w:rPr>
                            <w:rFonts w:cs="Huawei Sans" w:hint="eastAsia"/>
                            <w:b/>
                            <w:color w:val="000000" w:themeColor="text1"/>
                          </w:rPr>
                          <w:t>客户</w:t>
                        </w:r>
                        <w:r>
                          <w:rPr>
                            <w:rFonts w:cs="Huawei Sans"/>
                            <w:b/>
                            <w:color w:val="000000" w:themeColor="text1"/>
                          </w:rPr>
                          <w:t>编号</w:t>
                        </w:r>
                      </w:p>
                    </w:txbxContent>
                  </v:textbox>
                </v:rect>
              </v:group>
            </w:pict>
          </mc:Fallback>
        </mc:AlternateContent>
      </w:r>
    </w:p>
    <w:p w14:paraId="70C8E5E9" w14:textId="77777777" w:rsidR="00C17803" w:rsidRDefault="00C17803" w:rsidP="00C17803">
      <w:pPr>
        <w:pStyle w:val="1e"/>
      </w:pPr>
    </w:p>
    <w:p w14:paraId="66291ED8" w14:textId="77777777" w:rsidR="00C17803" w:rsidRDefault="00C17803" w:rsidP="00C17803">
      <w:pPr>
        <w:pStyle w:val="1e"/>
      </w:pPr>
      <w:r>
        <w:rPr>
          <w:noProof/>
        </w:rPr>
        <mc:AlternateContent>
          <mc:Choice Requires="wps">
            <w:drawing>
              <wp:anchor distT="0" distB="0" distL="114300" distR="114300" simplePos="0" relativeHeight="251830272" behindDoc="0" locked="0" layoutInCell="1" allowOverlap="1" wp14:anchorId="30213E70" wp14:editId="066526A8">
                <wp:simplePos x="0" y="0"/>
                <wp:positionH relativeFrom="column">
                  <wp:posOffset>1724660</wp:posOffset>
                </wp:positionH>
                <wp:positionV relativeFrom="paragraph">
                  <wp:posOffset>187325</wp:posOffset>
                </wp:positionV>
                <wp:extent cx="2343150" cy="381000"/>
                <wp:effectExtent l="38100" t="57150" r="19050" b="19050"/>
                <wp:wrapNone/>
                <wp:docPr id="197" name="直接箭头连接符 197"/>
                <wp:cNvGraphicFramePr/>
                <a:graphic xmlns:a="http://schemas.openxmlformats.org/drawingml/2006/main">
                  <a:graphicData uri="http://schemas.microsoft.com/office/word/2010/wordprocessingShape">
                    <wps:wsp>
                      <wps:cNvCnPr/>
                      <wps:spPr>
                        <a:xfrm flipH="1" flipV="1">
                          <a:off x="0" y="0"/>
                          <a:ext cx="2343150" cy="381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F75D3E" id="_x0000_t32" coordsize="21600,21600" o:spt="32" o:oned="t" path="m,l21600,21600e" filled="f">
                <v:path arrowok="t" fillok="f" o:connecttype="none"/>
                <o:lock v:ext="edit" shapetype="t"/>
              </v:shapetype>
              <v:shape id="直接箭头连接符 197" o:spid="_x0000_s1026" type="#_x0000_t32" style="position:absolute;left:0;text-align:left;margin-left:135.8pt;margin-top:14.75pt;width:184.5pt;height:30pt;flip:x 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" strokecolor="black [3213]">
                <v:stroke endarrow="block"/>
              </v:shape>
            </w:pict>
          </mc:Fallback>
        </mc:AlternateContent>
      </w:r>
    </w:p>
    <w:p w14:paraId="52912068" w14:textId="77777777" w:rsidR="00C17803" w:rsidRDefault="00C17803" w:rsidP="00C17803">
      <w:pPr>
        <w:pStyle w:val="1e"/>
      </w:pPr>
      <w:r>
        <w:rPr>
          <w:noProof/>
        </w:rPr>
        <mc:AlternateContent>
          <mc:Choice Requires="wps">
            <w:drawing>
              <wp:anchor distT="0" distB="0" distL="114300" distR="114300" simplePos="0" relativeHeight="251831296" behindDoc="0" locked="0" layoutInCell="1" allowOverlap="1" wp14:anchorId="7188B7F2" wp14:editId="2505B29B">
                <wp:simplePos x="0" y="0"/>
                <wp:positionH relativeFrom="column">
                  <wp:posOffset>1724660</wp:posOffset>
                </wp:positionH>
                <wp:positionV relativeFrom="paragraph">
                  <wp:posOffset>5080</wp:posOffset>
                </wp:positionV>
                <wp:extent cx="482600" cy="882650"/>
                <wp:effectExtent l="38100" t="38100" r="31750" b="31750"/>
                <wp:wrapNone/>
                <wp:docPr id="198" name="直接箭头连接符 198"/>
                <wp:cNvGraphicFramePr/>
                <a:graphic xmlns:a="http://schemas.openxmlformats.org/drawingml/2006/main">
                  <a:graphicData uri="http://schemas.microsoft.com/office/word/2010/wordprocessingShape">
                    <wps:wsp>
                      <wps:cNvCnPr/>
                      <wps:spPr>
                        <a:xfrm flipH="1" flipV="1">
                          <a:off x="0" y="0"/>
                          <a:ext cx="482600" cy="882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DEFBF7" id="直接箭头连接符 198" o:spid="_x0000_s1026" type="#_x0000_t32" style="position:absolute;left:0;text-align:left;margin-left:135.8pt;margin-top:.4pt;width:38pt;height:69.5pt;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" strokecolor="black [3213]">
                <v:stroke endarrow="block"/>
              </v:shape>
            </w:pict>
          </mc:Fallback>
        </mc:AlternateContent>
      </w:r>
    </w:p>
    <w:p w14:paraId="24950AC0" w14:textId="77777777" w:rsidR="00C17803" w:rsidRDefault="00C17803" w:rsidP="00C17803">
      <w:pPr>
        <w:pStyle w:val="1e"/>
      </w:pPr>
    </w:p>
    <w:p w14:paraId="04CA40D8" w14:textId="77777777" w:rsidR="00C17803" w:rsidRDefault="00C17803" w:rsidP="00C17803">
      <w:pPr>
        <w:pStyle w:val="1e"/>
      </w:pPr>
      <w:r>
        <w:rPr>
          <w:noProof/>
        </w:rPr>
        <mc:AlternateContent>
          <mc:Choice Requires="wpg">
            <w:drawing>
              <wp:anchor distT="0" distB="0" distL="114300" distR="114300" simplePos="0" relativeHeight="251826176" behindDoc="0" locked="0" layoutInCell="1" allowOverlap="1" wp14:anchorId="66A1A92A" wp14:editId="62E3ADB0">
                <wp:simplePos x="0" y="0"/>
                <wp:positionH relativeFrom="column">
                  <wp:posOffset>2219960</wp:posOffset>
                </wp:positionH>
                <wp:positionV relativeFrom="paragraph">
                  <wp:posOffset>97790</wp:posOffset>
                </wp:positionV>
                <wp:extent cx="1162050" cy="1803400"/>
                <wp:effectExtent l="0" t="0" r="19050" b="25400"/>
                <wp:wrapNone/>
                <wp:docPr id="199" name="组合 199"/>
                <wp:cNvGraphicFramePr/>
                <a:graphic xmlns:a="http://schemas.openxmlformats.org/drawingml/2006/main">
                  <a:graphicData uri="http://schemas.microsoft.com/office/word/2010/wordprocessingGroup">
                    <wpg:wgp>
                      <wpg:cNvGrpSpPr/>
                      <wpg:grpSpPr>
                        <a:xfrm>
                          <a:off x="0" y="0"/>
                          <a:ext cx="1162050" cy="1803400"/>
                          <a:chOff x="0" y="110756"/>
                          <a:chExt cx="842963" cy="953173"/>
                        </a:xfrm>
                      </wpg:grpSpPr>
                      <wps:wsp>
                        <wps:cNvPr id="200" name="矩形 200"/>
                        <wps:cNvSpPr/>
                        <wps:spPr>
                          <a:xfrm>
                            <a:off x="0" y="110756"/>
                            <a:ext cx="842963" cy="16864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EA573F" w14:textId="77777777" w:rsidR="00E757FA" w:rsidRPr="00192074" w:rsidRDefault="00E757FA" w:rsidP="00C17803">
                              <w:pPr>
                                <w:spacing w:before="0" w:after="0" w:line="240" w:lineRule="auto"/>
                                <w:ind w:left="0"/>
                                <w:jc w:val="center"/>
                                <w:rPr>
                                  <w:b/>
                                  <w:color w:val="C00000"/>
                                </w:rPr>
                              </w:pPr>
                              <w:r>
                                <w:rPr>
                                  <w:rFonts w:cs="Huawei Sans" w:hint="eastAsia"/>
                                  <w:b/>
                                  <w:color w:val="C00000"/>
                                </w:rPr>
                                <w:t>资产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矩形 201"/>
                        <wps:cNvSpPr/>
                        <wps:spPr>
                          <a:xfrm>
                            <a:off x="0" y="279400"/>
                            <a:ext cx="842963" cy="78452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695C70" w14:textId="77777777" w:rsidR="00E757FA" w:rsidRPr="00613119" w:rsidRDefault="00E757FA" w:rsidP="00C17803">
                              <w:pPr>
                                <w:spacing w:before="0" w:after="0" w:line="240" w:lineRule="auto"/>
                                <w:ind w:left="0"/>
                                <w:rPr>
                                  <w:b/>
                                  <w:color w:val="C00000"/>
                                  <w:u w:val="single"/>
                                </w:rPr>
                              </w:pPr>
                              <w:r w:rsidRPr="00613119">
                                <w:rPr>
                                  <w:rFonts w:hint="eastAsia"/>
                                  <w:b/>
                                  <w:color w:val="C00000"/>
                                  <w:u w:val="single"/>
                                </w:rPr>
                                <w:t>客户编号</w:t>
                              </w:r>
                            </w:p>
                            <w:p w14:paraId="380C1B1E" w14:textId="77777777" w:rsidR="00E757FA" w:rsidRPr="00613119" w:rsidRDefault="00E757FA" w:rsidP="00C17803">
                              <w:pPr>
                                <w:spacing w:before="0" w:after="0" w:line="240" w:lineRule="auto"/>
                                <w:ind w:left="0"/>
                                <w:rPr>
                                  <w:rFonts w:cs="Huawei Sans"/>
                                  <w:b/>
                                  <w:color w:val="C00000"/>
                                  <w:u w:val="single"/>
                                </w:rPr>
                              </w:pPr>
                              <w:r w:rsidRPr="00613119">
                                <w:rPr>
                                  <w:rFonts w:cs="Huawei Sans" w:hint="eastAsia"/>
                                  <w:b/>
                                  <w:color w:val="C00000"/>
                                  <w:u w:val="single"/>
                                </w:rPr>
                                <w:t>商品</w:t>
                              </w:r>
                              <w:r w:rsidRPr="00613119">
                                <w:rPr>
                                  <w:rFonts w:cs="Huawei Sans"/>
                                  <w:b/>
                                  <w:color w:val="C00000"/>
                                  <w:u w:val="single"/>
                                </w:rPr>
                                <w:t>编号</w:t>
                              </w:r>
                            </w:p>
                            <w:p w14:paraId="43790D10" w14:textId="77777777" w:rsidR="00E757FA" w:rsidRDefault="00E757FA" w:rsidP="00C17803">
                              <w:pPr>
                                <w:spacing w:before="0" w:after="0" w:line="240" w:lineRule="auto"/>
                                <w:ind w:left="0"/>
                                <w:rPr>
                                  <w:rFonts w:cs="Huawei Sans"/>
                                  <w:color w:val="000000" w:themeColor="text1"/>
                                </w:rPr>
                              </w:pPr>
                              <w:r w:rsidRPr="00C14AF5">
                                <w:rPr>
                                  <w:rFonts w:cs="Huawei Sans" w:hint="eastAsia"/>
                                  <w:color w:val="000000" w:themeColor="text1"/>
                                </w:rPr>
                                <w:t>商品状态</w:t>
                              </w:r>
                            </w:p>
                            <w:p w14:paraId="15F6FD60" w14:textId="77777777" w:rsidR="00E757FA" w:rsidRDefault="00E757FA" w:rsidP="00C17803">
                              <w:pPr>
                                <w:spacing w:before="0" w:after="0" w:line="240" w:lineRule="auto"/>
                                <w:ind w:left="0"/>
                                <w:rPr>
                                  <w:rFonts w:cs="Huawei Sans"/>
                                  <w:color w:val="000000" w:themeColor="text1"/>
                                </w:rPr>
                              </w:pPr>
                              <w:r w:rsidRPr="00613119">
                                <w:rPr>
                                  <w:rFonts w:cs="Huawei Sans" w:hint="eastAsia"/>
                                  <w:color w:val="000000" w:themeColor="text1"/>
                                </w:rPr>
                                <w:t>商品数量</w:t>
                              </w:r>
                            </w:p>
                            <w:p w14:paraId="3F630831" w14:textId="77777777" w:rsidR="00E757FA" w:rsidRDefault="00E757FA" w:rsidP="00C17803">
                              <w:pPr>
                                <w:spacing w:before="0" w:after="0" w:line="240" w:lineRule="auto"/>
                                <w:ind w:left="0"/>
                                <w:rPr>
                                  <w:color w:val="000000" w:themeColor="text1"/>
                                </w:rPr>
                              </w:pPr>
                              <w:r w:rsidRPr="00C14AF5">
                                <w:rPr>
                                  <w:rFonts w:hint="eastAsia"/>
                                  <w:color w:val="000000" w:themeColor="text1"/>
                                </w:rPr>
                                <w:t>商品收益</w:t>
                              </w:r>
                            </w:p>
                            <w:p w14:paraId="553E221B" w14:textId="77777777" w:rsidR="00E757FA" w:rsidRPr="00C14AF5" w:rsidRDefault="00E757FA" w:rsidP="00C17803">
                              <w:pPr>
                                <w:spacing w:before="0" w:after="0" w:line="240" w:lineRule="auto"/>
                                <w:ind w:left="0"/>
                                <w:rPr>
                                  <w:rFonts w:cs="Huawei Sans"/>
                                  <w:color w:val="000000" w:themeColor="text1"/>
                                </w:rPr>
                              </w:pPr>
                              <w:r>
                                <w:rPr>
                                  <w:rFonts w:cs="Huawei Sans" w:hint="eastAsia"/>
                                  <w:color w:val="000000" w:themeColor="text1"/>
                                </w:rPr>
                                <w:t>购买时间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A1A92A" id="组合 199" o:spid="_x0000_s1074" style="position:absolute;left:0;text-align:left;margin-left:174.8pt;margin-top:7.7pt;width:91.5pt;height:142pt;z-index:251826176;mso-width-relative:margin;mso-height-relative:margin" coordorigin=",1107" coordsize="8429,9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">
                <v:rect id="矩形 200" o:spid="_x0000_s1075" style="position:absolute;top:1107;width:8429;height:1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waFMUA&#10;AADcAAAADwAAAGRycy9kb3ducmV2LnhtbESPQWvCQBSE74X+h+UJXkQ39iAldRWxtOQgBbU99PbM&#10;PrPR7NuQfdX037tCocdhZr5h5sveN+pCXawDG5hOMlDEZbA1VwY+92/jZ1BRkC02gcnAL0VYLh4f&#10;5pjbcOUtXXZSqQThmKMBJ9LmWsfSkcc4CS1x8o6h8yhJdpW2HV4T3Df6Kctm2mPNacFhS2tH5Xn3&#10;4w18F71Up+m7bM44+hoV7lB+vB6MGQ761QsooV7+w3/twhpIRLifSUd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7BoUxQAAANwAAAAPAAAAAAAAAAAAAAAAAJgCAABkcnMv&#10;ZG93bnJldi54bWxQSwUGAAAAAAQABAD1AAAAigMAAAAA&#10;" filled="f" strokecolor="black [3213]" strokeweight="1pt">
                  <v:textbox>
                    <w:txbxContent>
                      <w:p w14:paraId="10EA573F" w14:textId="77777777" w:rsidR="00E757FA" w:rsidRPr="00192074" w:rsidRDefault="00E757FA" w:rsidP="00C17803">
                        <w:pPr>
                          <w:spacing w:before="0" w:after="0" w:line="240" w:lineRule="auto"/>
                          <w:ind w:left="0"/>
                          <w:jc w:val="center"/>
                          <w:rPr>
                            <w:b/>
                            <w:color w:val="C00000"/>
                          </w:rPr>
                        </w:pPr>
                        <w:r>
                          <w:rPr>
                            <w:rFonts w:cs="Huawei Sans" w:hint="eastAsia"/>
                            <w:b/>
                            <w:color w:val="C00000"/>
                          </w:rPr>
                          <w:t>资产</w:t>
                        </w:r>
                      </w:p>
                    </w:txbxContent>
                  </v:textbox>
                </v:rect>
                <v:rect id="矩形 201" o:spid="_x0000_s1076" style="position:absolute;top:2794;width:8429;height:7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C/j8YA&#10;AADcAAAADwAAAGRycy9kb3ducmV2LnhtbESPQWvCQBSE7wX/w/IEL6KbeCgluopYWnIQobY99PbM&#10;vmZTs29D9lXjv+8WCj0OM/MNs9oMvlUX6mMT2EA+z0ARV8E2XBt4e32aPYCKgmyxDUwGbhRhsx7d&#10;rbCw4covdDlKrRKEY4EGnEhXaB0rRx7jPHTEyfsMvUdJsq+17fGa4L7Viyy71x4bTgsOO9o5qs7H&#10;b2/goxyk/sqfZX/G6fu0dKfq8HgyZjIetktQQoP8h//apTWwyHL4PZOOgF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C/j8YAAADcAAAADwAAAAAAAAAAAAAAAACYAgAAZHJz&#10;L2Rvd25yZXYueG1sUEsFBgAAAAAEAAQA9QAAAIsDAAAAAA==&#10;" filled="f" strokecolor="black [3213]" strokeweight="1pt">
                  <v:textbox>
                    <w:txbxContent>
                      <w:p w14:paraId="6F695C70" w14:textId="77777777" w:rsidR="00E757FA" w:rsidRPr="00613119" w:rsidRDefault="00E757FA" w:rsidP="00C17803">
                        <w:pPr>
                          <w:spacing w:before="0" w:after="0" w:line="240" w:lineRule="auto"/>
                          <w:ind w:left="0"/>
                          <w:rPr>
                            <w:b/>
                            <w:color w:val="C00000"/>
                            <w:u w:val="single"/>
                          </w:rPr>
                        </w:pPr>
                        <w:r w:rsidRPr="00613119">
                          <w:rPr>
                            <w:rFonts w:hint="eastAsia"/>
                            <w:b/>
                            <w:color w:val="C00000"/>
                            <w:u w:val="single"/>
                          </w:rPr>
                          <w:t>客户编号</w:t>
                        </w:r>
                      </w:p>
                      <w:p w14:paraId="380C1B1E" w14:textId="77777777" w:rsidR="00E757FA" w:rsidRPr="00613119" w:rsidRDefault="00E757FA" w:rsidP="00C17803">
                        <w:pPr>
                          <w:spacing w:before="0" w:after="0" w:line="240" w:lineRule="auto"/>
                          <w:ind w:left="0"/>
                          <w:rPr>
                            <w:rFonts w:cs="Huawei Sans"/>
                            <w:b/>
                            <w:color w:val="C00000"/>
                            <w:u w:val="single"/>
                          </w:rPr>
                        </w:pPr>
                        <w:r w:rsidRPr="00613119">
                          <w:rPr>
                            <w:rFonts w:cs="Huawei Sans" w:hint="eastAsia"/>
                            <w:b/>
                            <w:color w:val="C00000"/>
                            <w:u w:val="single"/>
                          </w:rPr>
                          <w:t>商品</w:t>
                        </w:r>
                        <w:r w:rsidRPr="00613119">
                          <w:rPr>
                            <w:rFonts w:cs="Huawei Sans"/>
                            <w:b/>
                            <w:color w:val="C00000"/>
                            <w:u w:val="single"/>
                          </w:rPr>
                          <w:t>编号</w:t>
                        </w:r>
                      </w:p>
                      <w:p w14:paraId="43790D10" w14:textId="77777777" w:rsidR="00E757FA" w:rsidRDefault="00E757FA" w:rsidP="00C17803">
                        <w:pPr>
                          <w:spacing w:before="0" w:after="0" w:line="240" w:lineRule="auto"/>
                          <w:ind w:left="0"/>
                          <w:rPr>
                            <w:rFonts w:cs="Huawei Sans"/>
                            <w:color w:val="000000" w:themeColor="text1"/>
                          </w:rPr>
                        </w:pPr>
                        <w:r w:rsidRPr="00C14AF5">
                          <w:rPr>
                            <w:rFonts w:cs="Huawei Sans" w:hint="eastAsia"/>
                            <w:color w:val="000000" w:themeColor="text1"/>
                          </w:rPr>
                          <w:t>商品状态</w:t>
                        </w:r>
                      </w:p>
                      <w:p w14:paraId="15F6FD60" w14:textId="77777777" w:rsidR="00E757FA" w:rsidRDefault="00E757FA" w:rsidP="00C17803">
                        <w:pPr>
                          <w:spacing w:before="0" w:after="0" w:line="240" w:lineRule="auto"/>
                          <w:ind w:left="0"/>
                          <w:rPr>
                            <w:rFonts w:cs="Huawei Sans"/>
                            <w:color w:val="000000" w:themeColor="text1"/>
                          </w:rPr>
                        </w:pPr>
                        <w:r w:rsidRPr="00613119">
                          <w:rPr>
                            <w:rFonts w:cs="Huawei Sans" w:hint="eastAsia"/>
                            <w:color w:val="000000" w:themeColor="text1"/>
                          </w:rPr>
                          <w:t>商品数量</w:t>
                        </w:r>
                      </w:p>
                      <w:p w14:paraId="3F630831" w14:textId="77777777" w:rsidR="00E757FA" w:rsidRDefault="00E757FA" w:rsidP="00C17803">
                        <w:pPr>
                          <w:spacing w:before="0" w:after="0" w:line="240" w:lineRule="auto"/>
                          <w:ind w:left="0"/>
                          <w:rPr>
                            <w:color w:val="000000" w:themeColor="text1"/>
                          </w:rPr>
                        </w:pPr>
                        <w:r w:rsidRPr="00C14AF5">
                          <w:rPr>
                            <w:rFonts w:hint="eastAsia"/>
                            <w:color w:val="000000" w:themeColor="text1"/>
                          </w:rPr>
                          <w:t>商品收益</w:t>
                        </w:r>
                      </w:p>
                      <w:p w14:paraId="553E221B" w14:textId="77777777" w:rsidR="00E757FA" w:rsidRPr="00C14AF5" w:rsidRDefault="00E757FA" w:rsidP="00C17803">
                        <w:pPr>
                          <w:spacing w:before="0" w:after="0" w:line="240" w:lineRule="auto"/>
                          <w:ind w:left="0"/>
                          <w:rPr>
                            <w:rFonts w:cs="Huawei Sans"/>
                            <w:color w:val="000000" w:themeColor="text1"/>
                          </w:rPr>
                        </w:pPr>
                        <w:r>
                          <w:rPr>
                            <w:rFonts w:cs="Huawei Sans" w:hint="eastAsia"/>
                            <w:color w:val="000000" w:themeColor="text1"/>
                          </w:rPr>
                          <w:t>购买时间</w:t>
                        </w:r>
                      </w:p>
                    </w:txbxContent>
                  </v:textbox>
                </v:rect>
              </v:group>
            </w:pict>
          </mc:Fallback>
        </mc:AlternateContent>
      </w:r>
    </w:p>
    <w:p w14:paraId="5E2650D2" w14:textId="77777777" w:rsidR="00C17803" w:rsidRDefault="00C17803" w:rsidP="00C17803">
      <w:pPr>
        <w:pStyle w:val="1e"/>
      </w:pPr>
    </w:p>
    <w:p w14:paraId="7EF76486" w14:textId="77777777" w:rsidR="00C17803" w:rsidRDefault="00C17803" w:rsidP="00C17803">
      <w:pPr>
        <w:pStyle w:val="1e"/>
      </w:pPr>
    </w:p>
    <w:p w14:paraId="73D85985" w14:textId="77777777" w:rsidR="00C17803" w:rsidRDefault="00C17803" w:rsidP="00C17803">
      <w:pPr>
        <w:pStyle w:val="1e"/>
      </w:pPr>
    </w:p>
    <w:p w14:paraId="4DEF326F" w14:textId="77777777" w:rsidR="00C17803" w:rsidRDefault="00C17803" w:rsidP="00C17803">
      <w:pPr>
        <w:pStyle w:val="1e"/>
      </w:pPr>
    </w:p>
    <w:p w14:paraId="6C6EB48C" w14:textId="77777777" w:rsidR="00C17803" w:rsidRDefault="00C17803" w:rsidP="00C17803">
      <w:pPr>
        <w:pStyle w:val="1e"/>
      </w:pPr>
    </w:p>
    <w:p w14:paraId="6E115219" w14:textId="77777777" w:rsidR="00C17803" w:rsidRDefault="00C17803" w:rsidP="00C17803">
      <w:pPr>
        <w:pStyle w:val="1e"/>
      </w:pPr>
    </w:p>
    <w:p w14:paraId="29877102" w14:textId="77777777" w:rsidR="00C17803" w:rsidRDefault="00C17803" w:rsidP="00C17803">
      <w:pPr>
        <w:pStyle w:val="1e"/>
      </w:pPr>
    </w:p>
    <w:p w14:paraId="4C07312B" w14:textId="77777777" w:rsidR="00C17803" w:rsidRDefault="00C17803" w:rsidP="00C17803">
      <w:pPr>
        <w:pStyle w:val="1e"/>
      </w:pPr>
      <w:r>
        <w:rPr>
          <w:noProof/>
        </w:rPr>
        <mc:AlternateContent>
          <mc:Choice Requires="wps">
            <w:drawing>
              <wp:anchor distT="0" distB="0" distL="114300" distR="114300" simplePos="0" relativeHeight="251833344" behindDoc="0" locked="0" layoutInCell="1" allowOverlap="1" wp14:anchorId="538B1553" wp14:editId="19BDE992">
                <wp:simplePos x="0" y="0"/>
                <wp:positionH relativeFrom="column">
                  <wp:posOffset>2753360</wp:posOffset>
                </wp:positionH>
                <wp:positionV relativeFrom="paragraph">
                  <wp:posOffset>88265</wp:posOffset>
                </wp:positionV>
                <wp:extent cx="260350" cy="323850"/>
                <wp:effectExtent l="0" t="0" r="63500" b="57150"/>
                <wp:wrapNone/>
                <wp:docPr id="202" name="直接箭头连接符 202"/>
                <wp:cNvGraphicFramePr/>
                <a:graphic xmlns:a="http://schemas.openxmlformats.org/drawingml/2006/main">
                  <a:graphicData uri="http://schemas.microsoft.com/office/word/2010/wordprocessingShape">
                    <wps:wsp>
                      <wps:cNvCnPr/>
                      <wps:spPr>
                        <a:xfrm>
                          <a:off x="0" y="0"/>
                          <a:ext cx="26035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9E850E" id="直接箭头连接符 202" o:spid="_x0000_s1026" type="#_x0000_t32" style="position:absolute;left:0;text-align:left;margin-left:216.8pt;margin-top:6.95pt;width:20.5pt;height:25.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" strokecolor="black [3213]">
                <v:stroke endarrow="block"/>
              </v:shape>
            </w:pict>
          </mc:Fallback>
        </mc:AlternateContent>
      </w:r>
      <w:r>
        <w:rPr>
          <w:noProof/>
        </w:rPr>
        <mc:AlternateContent>
          <mc:Choice Requires="wps">
            <w:drawing>
              <wp:anchor distT="0" distB="0" distL="114300" distR="114300" simplePos="0" relativeHeight="251834368" behindDoc="0" locked="0" layoutInCell="1" allowOverlap="1" wp14:anchorId="25B64668" wp14:editId="5CB7B861">
                <wp:simplePos x="0" y="0"/>
                <wp:positionH relativeFrom="column">
                  <wp:posOffset>2721610</wp:posOffset>
                </wp:positionH>
                <wp:positionV relativeFrom="paragraph">
                  <wp:posOffset>88265</wp:posOffset>
                </wp:positionV>
                <wp:extent cx="1758950" cy="292100"/>
                <wp:effectExtent l="0" t="0" r="69850" b="88900"/>
                <wp:wrapNone/>
                <wp:docPr id="203" name="直接箭头连接符 203"/>
                <wp:cNvGraphicFramePr/>
                <a:graphic xmlns:a="http://schemas.openxmlformats.org/drawingml/2006/main">
                  <a:graphicData uri="http://schemas.microsoft.com/office/word/2010/wordprocessingShape">
                    <wps:wsp>
                      <wps:cNvCnPr/>
                      <wps:spPr>
                        <a:xfrm>
                          <a:off x="0" y="0"/>
                          <a:ext cx="1758950" cy="292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1499F" id="直接箭头连接符 203" o:spid="_x0000_s1026" type="#_x0000_t32" style="position:absolute;left:0;text-align:left;margin-left:214.3pt;margin-top:6.95pt;width:138.5pt;height:23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" strokecolor="black [3213]">
                <v:stroke endarrow="block"/>
              </v:shape>
            </w:pict>
          </mc:Fallback>
        </mc:AlternateContent>
      </w:r>
      <w:r>
        <w:rPr>
          <w:noProof/>
        </w:rPr>
        <mc:AlternateContent>
          <mc:Choice Requires="wps">
            <w:drawing>
              <wp:anchor distT="0" distB="0" distL="114300" distR="114300" simplePos="0" relativeHeight="251832320" behindDoc="0" locked="0" layoutInCell="1" allowOverlap="1" wp14:anchorId="0F294EB6" wp14:editId="3EBD5E0E">
                <wp:simplePos x="0" y="0"/>
                <wp:positionH relativeFrom="column">
                  <wp:posOffset>1762760</wp:posOffset>
                </wp:positionH>
                <wp:positionV relativeFrom="paragraph">
                  <wp:posOffset>88265</wp:posOffset>
                </wp:positionV>
                <wp:extent cx="958850" cy="292100"/>
                <wp:effectExtent l="38100" t="0" r="12700" b="69850"/>
                <wp:wrapNone/>
                <wp:docPr id="204" name="直接箭头连接符 204"/>
                <wp:cNvGraphicFramePr/>
                <a:graphic xmlns:a="http://schemas.openxmlformats.org/drawingml/2006/main">
                  <a:graphicData uri="http://schemas.microsoft.com/office/word/2010/wordprocessingShape">
                    <wps:wsp>
                      <wps:cNvCnPr/>
                      <wps:spPr>
                        <a:xfrm flipH="1">
                          <a:off x="0" y="0"/>
                          <a:ext cx="958850" cy="292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CA84EB" id="直接箭头连接符 204" o:spid="_x0000_s1026" type="#_x0000_t32" style="position:absolute;left:0;text-align:left;margin-left:138.8pt;margin-top:6.95pt;width:75.5pt;height:23pt;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" strokecolor="black [3213]">
                <v:stroke endarrow="block"/>
              </v:shape>
            </w:pict>
          </mc:Fallback>
        </mc:AlternateContent>
      </w:r>
    </w:p>
    <w:p w14:paraId="4AF6177C" w14:textId="77777777" w:rsidR="00C17803" w:rsidRDefault="00C17803" w:rsidP="00C17803">
      <w:pPr>
        <w:pStyle w:val="1e"/>
      </w:pPr>
      <w:r>
        <w:rPr>
          <w:noProof/>
        </w:rPr>
        <mc:AlternateContent>
          <mc:Choice Requires="wpg">
            <w:drawing>
              <wp:anchor distT="0" distB="0" distL="114300" distR="114300" simplePos="0" relativeHeight="251829248" behindDoc="0" locked="0" layoutInCell="1" allowOverlap="1" wp14:anchorId="01CE12EF" wp14:editId="59B9181D">
                <wp:simplePos x="0" y="0"/>
                <wp:positionH relativeFrom="column">
                  <wp:posOffset>4296410</wp:posOffset>
                </wp:positionH>
                <wp:positionV relativeFrom="paragraph">
                  <wp:posOffset>185420</wp:posOffset>
                </wp:positionV>
                <wp:extent cx="1073150" cy="1091565"/>
                <wp:effectExtent l="0" t="0" r="12700" b="13335"/>
                <wp:wrapNone/>
                <wp:docPr id="205" name="组合 205"/>
                <wp:cNvGraphicFramePr/>
                <a:graphic xmlns:a="http://schemas.openxmlformats.org/drawingml/2006/main">
                  <a:graphicData uri="http://schemas.microsoft.com/office/word/2010/wordprocessingGroup">
                    <wpg:wgp>
                      <wpg:cNvGrpSpPr/>
                      <wpg:grpSpPr>
                        <a:xfrm>
                          <a:off x="0" y="0"/>
                          <a:ext cx="1073150" cy="1091565"/>
                          <a:chOff x="0" y="0"/>
                          <a:chExt cx="895350" cy="1104335"/>
                        </a:xfrm>
                      </wpg:grpSpPr>
                      <wps:wsp>
                        <wps:cNvPr id="206" name="矩形 206"/>
                        <wps:cNvSpPr/>
                        <wps:spPr>
                          <a:xfrm>
                            <a:off x="0" y="0"/>
                            <a:ext cx="895350" cy="279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F58049" w14:textId="77777777" w:rsidR="00E757FA" w:rsidRPr="00EC7F2F" w:rsidRDefault="00E757FA" w:rsidP="00C17803">
                              <w:pPr>
                                <w:spacing w:before="0" w:after="0" w:line="240" w:lineRule="auto"/>
                                <w:ind w:left="0"/>
                                <w:jc w:val="center"/>
                                <w:rPr>
                                  <w:color w:val="000000" w:themeColor="text1"/>
                                </w:rPr>
                              </w:pPr>
                              <w:r>
                                <w:rPr>
                                  <w:rFonts w:hint="eastAsia"/>
                                  <w:color w:val="000000" w:themeColor="text1"/>
                                </w:rPr>
                                <w:t>基金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矩形 207"/>
                        <wps:cNvSpPr/>
                        <wps:spPr>
                          <a:xfrm>
                            <a:off x="0" y="279400"/>
                            <a:ext cx="895350" cy="82493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74A4A" w14:textId="77777777" w:rsidR="00E757FA" w:rsidRDefault="00E757FA" w:rsidP="00C17803">
                              <w:pPr>
                                <w:spacing w:before="0" w:after="0" w:line="240" w:lineRule="auto"/>
                                <w:ind w:left="0"/>
                                <w:rPr>
                                  <w:color w:val="000000" w:themeColor="text1"/>
                                  <w:u w:val="single"/>
                                </w:rPr>
                              </w:pPr>
                              <w:r>
                                <w:rPr>
                                  <w:rFonts w:hint="eastAsia"/>
                                  <w:color w:val="000000" w:themeColor="text1"/>
                                  <w:u w:val="single"/>
                                </w:rPr>
                                <w:t>基金编号</w:t>
                              </w:r>
                            </w:p>
                            <w:p w14:paraId="6949AA42" w14:textId="77777777" w:rsidR="00E757FA" w:rsidRDefault="00E757FA" w:rsidP="00C17803">
                              <w:pPr>
                                <w:spacing w:before="0" w:after="0" w:line="240" w:lineRule="auto"/>
                                <w:ind w:left="0"/>
                                <w:rPr>
                                  <w:rFonts w:cs="Huawei Sans"/>
                                  <w:color w:val="000000" w:themeColor="text1"/>
                                </w:rPr>
                              </w:pPr>
                              <w:r>
                                <w:rPr>
                                  <w:rFonts w:cs="Huawei Sans" w:hint="eastAsia"/>
                                  <w:color w:val="000000" w:themeColor="text1"/>
                                </w:rPr>
                                <w:t>基金</w:t>
                              </w:r>
                              <w:r>
                                <w:rPr>
                                  <w:rFonts w:cs="Huawei Sans"/>
                                  <w:color w:val="000000" w:themeColor="text1"/>
                                </w:rPr>
                                <w:t>名称</w:t>
                              </w:r>
                            </w:p>
                            <w:p w14:paraId="4A159AB7" w14:textId="77777777" w:rsidR="00E757FA" w:rsidRPr="00EC7F2F" w:rsidRDefault="00E757FA" w:rsidP="00C17803">
                              <w:pPr>
                                <w:spacing w:before="0" w:after="0" w:line="240" w:lineRule="auto"/>
                                <w:ind w:left="0"/>
                                <w:rPr>
                                  <w:color w:val="000000" w:themeColor="text1"/>
                                  <w:u w:val="single"/>
                                </w:rPr>
                              </w:pPr>
                              <w:r w:rsidRPr="00EC7F2F">
                                <w:rPr>
                                  <w:rFonts w:cs="Huawei San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CE12EF" id="组合 205" o:spid="_x0000_s1077" style="position:absolute;left:0;text-align:left;margin-left:338.3pt;margin-top:14.6pt;width:84.5pt;height:85.95pt;z-index:251829248;mso-width-relative:margin;mso-height-relative:margin" coordsize="8953,1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">
                <v:rect id="矩形 206" o:spid="_x0000_s1078" style="position:absolute;width:8953;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n+8YA&#10;AADcAAAADwAAAGRycy9kb3ducmV2LnhtbESPQWvCQBSE74X+h+UVvIhu9CAluoq0tOQghWp78PbM&#10;PrPR7NuQfWr8991CocdhZr5hFqveN+pKXawDG5iMM1DEZbA1Vwa+dm+jZ1BRkC02gcnAnSKslo8P&#10;C8xtuPEnXbdSqQThmKMBJ9LmWsfSkcc4Di1x8o6h8yhJdpW2Hd4S3Dd6mmUz7bHmtOCwpRdH5Xl7&#10;8Qb2RS/VafIumzMOv4eFO5QfrwdjBk/9eg5KqJf/8F+7sAam2Qx+z6Qjo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n+8YAAADcAAAADwAAAAAAAAAAAAAAAACYAgAAZHJz&#10;L2Rvd25yZXYueG1sUEsFBgAAAAAEAAQA9QAAAIsDAAAAAA==&#10;" filled="f" strokecolor="black [3213]" strokeweight="1pt">
                  <v:textbox>
                    <w:txbxContent>
                      <w:p w14:paraId="1EF58049" w14:textId="77777777" w:rsidR="00E757FA" w:rsidRPr="00EC7F2F" w:rsidRDefault="00E757FA" w:rsidP="00C17803">
                        <w:pPr>
                          <w:spacing w:before="0" w:after="0" w:line="240" w:lineRule="auto"/>
                          <w:ind w:left="0"/>
                          <w:jc w:val="center"/>
                          <w:rPr>
                            <w:color w:val="000000" w:themeColor="text1"/>
                          </w:rPr>
                        </w:pPr>
                        <w:r>
                          <w:rPr>
                            <w:rFonts w:hint="eastAsia"/>
                            <w:color w:val="000000" w:themeColor="text1"/>
                          </w:rPr>
                          <w:t>基金</w:t>
                        </w:r>
                      </w:p>
                    </w:txbxContent>
                  </v:textbox>
                </v:rect>
                <v:rect id="矩形 207" o:spid="_x0000_s1079" style="position:absolute;top:2794;width:8953;height:8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WCYMYA&#10;AADcAAAADwAAAGRycy9kb3ducmV2LnhtbESPQWvCQBSE70L/w/IKvYhu9FBLdJXSouRQCrV68PbM&#10;PrOp2bch+6rpv+8WCh6HmfmGWax636gLdbEObGAyzkARl8HWXBnYfa5HT6CiIFtsApOBH4qwWt4N&#10;FpjbcOUPumylUgnCMUcDTqTNtY6lI49xHFri5J1C51GS7CptO7wmuG/0NMsetcea04LDll4cleft&#10;tzdwKHqpviYbeTvjcD8s3LF8fz0a83DfP89BCfVyC/+3C2tgms3g70w6Anr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WCYMYAAADcAAAADwAAAAAAAAAAAAAAAACYAgAAZHJz&#10;L2Rvd25yZXYueG1sUEsFBgAAAAAEAAQA9QAAAIsDAAAAAA==&#10;" filled="f" strokecolor="black [3213]" strokeweight="1pt">
                  <v:textbox>
                    <w:txbxContent>
                      <w:p w14:paraId="07D74A4A" w14:textId="77777777" w:rsidR="00E757FA" w:rsidRDefault="00E757FA" w:rsidP="00C17803">
                        <w:pPr>
                          <w:spacing w:before="0" w:after="0" w:line="240" w:lineRule="auto"/>
                          <w:ind w:left="0"/>
                          <w:rPr>
                            <w:color w:val="000000" w:themeColor="text1"/>
                            <w:u w:val="single"/>
                          </w:rPr>
                        </w:pPr>
                        <w:r>
                          <w:rPr>
                            <w:rFonts w:hint="eastAsia"/>
                            <w:color w:val="000000" w:themeColor="text1"/>
                            <w:u w:val="single"/>
                          </w:rPr>
                          <w:t>基金编号</w:t>
                        </w:r>
                      </w:p>
                      <w:p w14:paraId="6949AA42" w14:textId="77777777" w:rsidR="00E757FA" w:rsidRDefault="00E757FA" w:rsidP="00C17803">
                        <w:pPr>
                          <w:spacing w:before="0" w:after="0" w:line="240" w:lineRule="auto"/>
                          <w:ind w:left="0"/>
                          <w:rPr>
                            <w:rFonts w:cs="Huawei Sans"/>
                            <w:color w:val="000000" w:themeColor="text1"/>
                          </w:rPr>
                        </w:pPr>
                        <w:r>
                          <w:rPr>
                            <w:rFonts w:cs="Huawei Sans" w:hint="eastAsia"/>
                            <w:color w:val="000000" w:themeColor="text1"/>
                          </w:rPr>
                          <w:t>基金</w:t>
                        </w:r>
                        <w:r>
                          <w:rPr>
                            <w:rFonts w:cs="Huawei Sans"/>
                            <w:color w:val="000000" w:themeColor="text1"/>
                          </w:rPr>
                          <w:t>名称</w:t>
                        </w:r>
                      </w:p>
                      <w:p w14:paraId="4A159AB7" w14:textId="77777777" w:rsidR="00E757FA" w:rsidRPr="00EC7F2F" w:rsidRDefault="00E757FA" w:rsidP="00C17803">
                        <w:pPr>
                          <w:spacing w:before="0" w:after="0" w:line="240" w:lineRule="auto"/>
                          <w:ind w:left="0"/>
                          <w:rPr>
                            <w:color w:val="000000" w:themeColor="text1"/>
                            <w:u w:val="single"/>
                          </w:rPr>
                        </w:pPr>
                        <w:r w:rsidRPr="00EC7F2F">
                          <w:rPr>
                            <w:rFonts w:cs="Huawei Sans"/>
                            <w:color w:val="000000" w:themeColor="text1"/>
                          </w:rPr>
                          <w:t>……</w:t>
                        </w:r>
                      </w:p>
                    </w:txbxContent>
                  </v:textbox>
                </v:rect>
              </v:group>
            </w:pict>
          </mc:Fallback>
        </mc:AlternateContent>
      </w:r>
      <w:r>
        <w:rPr>
          <w:noProof/>
        </w:rPr>
        <mc:AlternateContent>
          <mc:Choice Requires="wpg">
            <w:drawing>
              <wp:anchor distT="0" distB="0" distL="114300" distR="114300" simplePos="0" relativeHeight="251828224" behindDoc="0" locked="0" layoutInCell="1" allowOverlap="1" wp14:anchorId="2CDF00B5" wp14:editId="022AE704">
                <wp:simplePos x="0" y="0"/>
                <wp:positionH relativeFrom="column">
                  <wp:posOffset>2753360</wp:posOffset>
                </wp:positionH>
                <wp:positionV relativeFrom="paragraph">
                  <wp:posOffset>185420</wp:posOffset>
                </wp:positionV>
                <wp:extent cx="1079500" cy="1092200"/>
                <wp:effectExtent l="0" t="0" r="25400" b="12700"/>
                <wp:wrapNone/>
                <wp:docPr id="208" name="组合 208"/>
                <wp:cNvGraphicFramePr/>
                <a:graphic xmlns:a="http://schemas.openxmlformats.org/drawingml/2006/main">
                  <a:graphicData uri="http://schemas.microsoft.com/office/word/2010/wordprocessingGroup">
                    <wpg:wgp>
                      <wpg:cNvGrpSpPr/>
                      <wpg:grpSpPr>
                        <a:xfrm>
                          <a:off x="0" y="0"/>
                          <a:ext cx="1079500" cy="1092200"/>
                          <a:chOff x="0" y="0"/>
                          <a:chExt cx="895350" cy="1155700"/>
                        </a:xfrm>
                      </wpg:grpSpPr>
                      <wps:wsp>
                        <wps:cNvPr id="209" name="矩形 209"/>
                        <wps:cNvSpPr/>
                        <wps:spPr>
                          <a:xfrm>
                            <a:off x="0" y="0"/>
                            <a:ext cx="895350" cy="279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C0B3B7" w14:textId="77777777" w:rsidR="00E757FA" w:rsidRPr="00AA0FDA" w:rsidRDefault="00E757FA" w:rsidP="00C17803">
                              <w:pPr>
                                <w:spacing w:before="0" w:after="0" w:line="240" w:lineRule="auto"/>
                                <w:ind w:left="0"/>
                                <w:jc w:val="center"/>
                                <w:rPr>
                                  <w:color w:val="000000" w:themeColor="text1"/>
                                </w:rPr>
                              </w:pPr>
                              <w:r>
                                <w:rPr>
                                  <w:rFonts w:cs="Huawei Sans" w:hint="eastAsia"/>
                                  <w:color w:val="000000" w:themeColor="text1"/>
                                </w:rPr>
                                <w:t>保险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矩形 210"/>
                        <wps:cNvSpPr/>
                        <wps:spPr>
                          <a:xfrm>
                            <a:off x="0" y="279400"/>
                            <a:ext cx="895350" cy="876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7CC4E0" w14:textId="77777777" w:rsidR="00E757FA" w:rsidRDefault="00E757FA" w:rsidP="00C17803">
                              <w:pPr>
                                <w:spacing w:before="0" w:after="0" w:line="240" w:lineRule="auto"/>
                                <w:ind w:left="0"/>
                                <w:rPr>
                                  <w:color w:val="000000" w:themeColor="text1"/>
                                  <w:u w:val="single"/>
                                </w:rPr>
                              </w:pPr>
                              <w:r>
                                <w:rPr>
                                  <w:rFonts w:hint="eastAsia"/>
                                  <w:color w:val="000000" w:themeColor="text1"/>
                                  <w:u w:val="single"/>
                                </w:rPr>
                                <w:t>保险</w:t>
                              </w:r>
                              <w:r>
                                <w:rPr>
                                  <w:color w:val="000000" w:themeColor="text1"/>
                                  <w:u w:val="single"/>
                                </w:rPr>
                                <w:t>编号</w:t>
                              </w:r>
                            </w:p>
                            <w:p w14:paraId="359978C7" w14:textId="77777777" w:rsidR="00E757FA" w:rsidRDefault="00E757FA" w:rsidP="00C17803">
                              <w:pPr>
                                <w:spacing w:before="0" w:after="0" w:line="240" w:lineRule="auto"/>
                                <w:ind w:left="0"/>
                                <w:rPr>
                                  <w:rFonts w:cs="Huawei Sans"/>
                                  <w:color w:val="000000" w:themeColor="text1"/>
                                </w:rPr>
                              </w:pPr>
                              <w:r>
                                <w:rPr>
                                  <w:rFonts w:cs="Huawei Sans" w:hint="eastAsia"/>
                                  <w:color w:val="000000" w:themeColor="text1"/>
                                </w:rPr>
                                <w:t>保险</w:t>
                              </w:r>
                              <w:r>
                                <w:rPr>
                                  <w:rFonts w:cs="Huawei Sans"/>
                                  <w:color w:val="000000" w:themeColor="text1"/>
                                </w:rPr>
                                <w:t>名称</w:t>
                              </w:r>
                            </w:p>
                            <w:p w14:paraId="5BBB34FF" w14:textId="77777777" w:rsidR="00E757FA" w:rsidRPr="00EC7F2F" w:rsidRDefault="00E757FA" w:rsidP="00C17803">
                              <w:pPr>
                                <w:spacing w:before="0" w:after="0" w:line="240" w:lineRule="auto"/>
                                <w:ind w:left="0"/>
                                <w:rPr>
                                  <w:color w:val="000000" w:themeColor="text1"/>
                                  <w:u w:val="single"/>
                                </w:rPr>
                              </w:pPr>
                              <w:r w:rsidRPr="00EC7F2F">
                                <w:rPr>
                                  <w:rFonts w:cs="Huawei San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DF00B5" id="组合 208" o:spid="_x0000_s1080" style="position:absolute;left:0;text-align:left;margin-left:216.8pt;margin-top:14.6pt;width:85pt;height:86pt;z-index:251828224;mso-width-relative:margin;mso-height-relative:margin" coordsize="8953,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">
                <v:rect id="矩形 209" o:spid="_x0000_s1081" style="position:absolute;width:8953;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azicYA&#10;AADcAAAADwAAAGRycy9kb3ducmV2LnhtbESPQWvCQBSE70L/w/IKvYhu9FBsdJXSouRQCrV68PbM&#10;PrOp2bch+6rpv+8WCh6HmfmGWax636gLdbEObGAyzkARl8HWXBnYfa5HM1BRkC02gcnAD0VYLe8G&#10;C8xtuPIHXbZSqQThmKMBJ9LmWsfSkcc4Di1x8k6h8yhJdpW2HV4T3Dd6mmWP2mPNacFhSy+OyvP2&#10;2xs4FL1UX5ONvJ1xuB8W7li+vx6Nebjvn+eghHq5hf/bhTUwzZ7g70w6Anr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9azicYAAADcAAAADwAAAAAAAAAAAAAAAACYAgAAZHJz&#10;L2Rvd25yZXYueG1sUEsFBgAAAAAEAAQA9QAAAIsDAAAAAA==&#10;" filled="f" strokecolor="black [3213]" strokeweight="1pt">
                  <v:textbox>
                    <w:txbxContent>
                      <w:p w14:paraId="76C0B3B7" w14:textId="77777777" w:rsidR="00E757FA" w:rsidRPr="00AA0FDA" w:rsidRDefault="00E757FA" w:rsidP="00C17803">
                        <w:pPr>
                          <w:spacing w:before="0" w:after="0" w:line="240" w:lineRule="auto"/>
                          <w:ind w:left="0"/>
                          <w:jc w:val="center"/>
                          <w:rPr>
                            <w:color w:val="000000" w:themeColor="text1"/>
                          </w:rPr>
                        </w:pPr>
                        <w:r>
                          <w:rPr>
                            <w:rFonts w:cs="Huawei Sans" w:hint="eastAsia"/>
                            <w:color w:val="000000" w:themeColor="text1"/>
                          </w:rPr>
                          <w:t>保险</w:t>
                        </w:r>
                      </w:p>
                    </w:txbxContent>
                  </v:textbox>
                </v:rect>
                <v:rect id="矩形 210" o:spid="_x0000_s1082" style="position:absolute;top:2794;width:8953;height:8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MycMA&#10;AADcAAAADwAAAGRycy9kb3ducmV2LnhtbERPTWvCQBC9C/6HZQpeRDfxUCR1lVJpyaEUqu2htzE7&#10;ZlOzsyE7avrvuwfB4+N9rzaDb9WF+tgENpDPM1DEVbAN1wa+9q+zJagoyBbbwGTgjyJs1uPRCgsb&#10;rvxJl53UKoVwLNCAE+kKrWPlyGOch444ccfQe5QE+1rbHq8p3Ld6kWWP2mPDqcFhRy+OqtPu7A38&#10;lIPUv/mbvJ9w+j0t3aH62B6MmTwMz0+ghAa5i2/u0hpY5Gl+OpOOgF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WMycMAAADcAAAADwAAAAAAAAAAAAAAAACYAgAAZHJzL2Rv&#10;d25yZXYueG1sUEsFBgAAAAAEAAQA9QAAAIgDAAAAAA==&#10;" filled="f" strokecolor="black [3213]" strokeweight="1pt">
                  <v:textbox>
                    <w:txbxContent>
                      <w:p w14:paraId="087CC4E0" w14:textId="77777777" w:rsidR="00E757FA" w:rsidRDefault="00E757FA" w:rsidP="00C17803">
                        <w:pPr>
                          <w:spacing w:before="0" w:after="0" w:line="240" w:lineRule="auto"/>
                          <w:ind w:left="0"/>
                          <w:rPr>
                            <w:color w:val="000000" w:themeColor="text1"/>
                            <w:u w:val="single"/>
                          </w:rPr>
                        </w:pPr>
                        <w:r>
                          <w:rPr>
                            <w:rFonts w:hint="eastAsia"/>
                            <w:color w:val="000000" w:themeColor="text1"/>
                            <w:u w:val="single"/>
                          </w:rPr>
                          <w:t>保险</w:t>
                        </w:r>
                        <w:r>
                          <w:rPr>
                            <w:color w:val="000000" w:themeColor="text1"/>
                            <w:u w:val="single"/>
                          </w:rPr>
                          <w:t>编号</w:t>
                        </w:r>
                      </w:p>
                      <w:p w14:paraId="359978C7" w14:textId="77777777" w:rsidR="00E757FA" w:rsidRDefault="00E757FA" w:rsidP="00C17803">
                        <w:pPr>
                          <w:spacing w:before="0" w:after="0" w:line="240" w:lineRule="auto"/>
                          <w:ind w:left="0"/>
                          <w:rPr>
                            <w:rFonts w:cs="Huawei Sans"/>
                            <w:color w:val="000000" w:themeColor="text1"/>
                          </w:rPr>
                        </w:pPr>
                        <w:r>
                          <w:rPr>
                            <w:rFonts w:cs="Huawei Sans" w:hint="eastAsia"/>
                            <w:color w:val="000000" w:themeColor="text1"/>
                          </w:rPr>
                          <w:t>保险</w:t>
                        </w:r>
                        <w:r>
                          <w:rPr>
                            <w:rFonts w:cs="Huawei Sans"/>
                            <w:color w:val="000000" w:themeColor="text1"/>
                          </w:rPr>
                          <w:t>名称</w:t>
                        </w:r>
                      </w:p>
                      <w:p w14:paraId="5BBB34FF" w14:textId="77777777" w:rsidR="00E757FA" w:rsidRPr="00EC7F2F" w:rsidRDefault="00E757FA" w:rsidP="00C17803">
                        <w:pPr>
                          <w:spacing w:before="0" w:after="0" w:line="240" w:lineRule="auto"/>
                          <w:ind w:left="0"/>
                          <w:rPr>
                            <w:color w:val="000000" w:themeColor="text1"/>
                            <w:u w:val="single"/>
                          </w:rPr>
                        </w:pPr>
                        <w:r w:rsidRPr="00EC7F2F">
                          <w:rPr>
                            <w:rFonts w:cs="Huawei Sans"/>
                            <w:color w:val="000000" w:themeColor="text1"/>
                          </w:rPr>
                          <w:t>……</w:t>
                        </w:r>
                      </w:p>
                    </w:txbxContent>
                  </v:textbox>
                </v:rect>
              </v:group>
            </w:pict>
          </mc:Fallback>
        </mc:AlternateContent>
      </w:r>
      <w:r>
        <w:rPr>
          <w:noProof/>
        </w:rPr>
        <mc:AlternateContent>
          <mc:Choice Requires="wpg">
            <w:drawing>
              <wp:anchor distT="0" distB="0" distL="114300" distR="114300" simplePos="0" relativeHeight="251827200" behindDoc="0" locked="0" layoutInCell="1" allowOverlap="1" wp14:anchorId="42ED2DF7" wp14:editId="20092856">
                <wp:simplePos x="0" y="0"/>
                <wp:positionH relativeFrom="column">
                  <wp:posOffset>1000760</wp:posOffset>
                </wp:positionH>
                <wp:positionV relativeFrom="paragraph">
                  <wp:posOffset>185420</wp:posOffset>
                </wp:positionV>
                <wp:extent cx="1365250" cy="1111250"/>
                <wp:effectExtent l="0" t="0" r="25400" b="12700"/>
                <wp:wrapNone/>
                <wp:docPr id="211" name="组合 211"/>
                <wp:cNvGraphicFramePr/>
                <a:graphic xmlns:a="http://schemas.openxmlformats.org/drawingml/2006/main">
                  <a:graphicData uri="http://schemas.microsoft.com/office/word/2010/wordprocessingGroup">
                    <wpg:wgp>
                      <wpg:cNvGrpSpPr/>
                      <wpg:grpSpPr>
                        <a:xfrm>
                          <a:off x="0" y="0"/>
                          <a:ext cx="1365250" cy="1111250"/>
                          <a:chOff x="0" y="0"/>
                          <a:chExt cx="895350" cy="1155700"/>
                        </a:xfrm>
                      </wpg:grpSpPr>
                      <wps:wsp>
                        <wps:cNvPr id="212" name="矩形 212"/>
                        <wps:cNvSpPr/>
                        <wps:spPr>
                          <a:xfrm>
                            <a:off x="0" y="0"/>
                            <a:ext cx="895350" cy="279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F897A8" w14:textId="77777777" w:rsidR="00E757FA" w:rsidRPr="00EC7F2F" w:rsidRDefault="00E757FA" w:rsidP="00C17803">
                              <w:pPr>
                                <w:spacing w:before="0" w:after="0" w:line="240" w:lineRule="auto"/>
                                <w:ind w:left="0"/>
                                <w:rPr>
                                  <w:color w:val="000000" w:themeColor="text1"/>
                                </w:rPr>
                              </w:pPr>
                              <w:r>
                                <w:rPr>
                                  <w:rFonts w:hint="eastAsia"/>
                                  <w:color w:val="000000" w:themeColor="text1"/>
                                </w:rPr>
                                <w:t>理财</w:t>
                              </w:r>
                              <w:r>
                                <w:rPr>
                                  <w:color w:val="000000" w:themeColor="text1"/>
                                </w:rPr>
                                <w:t>产品</w:t>
                              </w:r>
                            </w:p>
                            <w:p w14:paraId="13DED74F" w14:textId="77777777" w:rsidR="00E757FA" w:rsidRPr="00EC7F2F" w:rsidRDefault="00E757FA" w:rsidP="00C17803">
                              <w:pPr>
                                <w:spacing w:before="0" w:after="0" w:line="240" w:lineRule="auto"/>
                                <w:ind w:left="0"/>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矩形 213"/>
                        <wps:cNvSpPr/>
                        <wps:spPr>
                          <a:xfrm>
                            <a:off x="0" y="279400"/>
                            <a:ext cx="895350" cy="876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2E3562" w14:textId="77777777" w:rsidR="00E757FA" w:rsidRDefault="00E757FA" w:rsidP="00C17803">
                              <w:pPr>
                                <w:spacing w:before="0" w:after="0" w:line="240" w:lineRule="auto"/>
                                <w:ind w:left="0"/>
                                <w:rPr>
                                  <w:color w:val="000000" w:themeColor="text1"/>
                                  <w:u w:val="single"/>
                                </w:rPr>
                              </w:pPr>
                              <w:r>
                                <w:rPr>
                                  <w:color w:val="000000" w:themeColor="text1"/>
                                  <w:u w:val="single"/>
                                </w:rPr>
                                <w:t>产品编号</w:t>
                              </w:r>
                            </w:p>
                            <w:p w14:paraId="27C2B05E" w14:textId="77777777" w:rsidR="00E757FA" w:rsidRDefault="00E757FA" w:rsidP="00C17803">
                              <w:pPr>
                                <w:spacing w:before="0" w:after="0" w:line="240" w:lineRule="auto"/>
                                <w:ind w:left="0"/>
                                <w:rPr>
                                  <w:rFonts w:cs="Huawei Sans"/>
                                  <w:color w:val="000000" w:themeColor="text1"/>
                                </w:rPr>
                              </w:pPr>
                              <w:r>
                                <w:rPr>
                                  <w:rFonts w:cs="Huawei Sans" w:hint="eastAsia"/>
                                  <w:color w:val="000000" w:themeColor="text1"/>
                                </w:rPr>
                                <w:t>产品</w:t>
                              </w:r>
                              <w:r>
                                <w:rPr>
                                  <w:rFonts w:cs="Huawei Sans"/>
                                  <w:color w:val="000000" w:themeColor="text1"/>
                                </w:rPr>
                                <w:t>名称</w:t>
                              </w:r>
                            </w:p>
                            <w:p w14:paraId="72F4CFBA" w14:textId="77777777" w:rsidR="00E757FA" w:rsidRPr="00EC7F2F" w:rsidRDefault="00E757FA" w:rsidP="00C17803">
                              <w:pPr>
                                <w:spacing w:before="0" w:after="0" w:line="240" w:lineRule="auto"/>
                                <w:ind w:left="0"/>
                                <w:rPr>
                                  <w:color w:val="000000" w:themeColor="text1"/>
                                  <w:u w:val="single"/>
                                </w:rPr>
                              </w:pPr>
                              <w:r w:rsidRPr="00EC7F2F">
                                <w:rPr>
                                  <w:rFonts w:cs="Huawei San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ED2DF7" id="组合 211" o:spid="_x0000_s1083" style="position:absolute;left:0;text-align:left;margin-left:78.8pt;margin-top:14.6pt;width:107.5pt;height:87.5pt;z-index:251827200;mso-width-relative:margin;mso-height-relative:margin" coordsize="8953,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">
                <v:rect id="矩形 212" o:spid="_x0000_s1084" style="position:absolute;width:8953;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u3JcYA&#10;AADcAAAADwAAAGRycy9kb3ducmV2LnhtbESPQUvDQBSE74L/YXlCL8VukoNI7LaUiiWHItjWg7fX&#10;7DMbm30bsq9t/PeuIHgcZuYbZr4cfacuNMQ2sIF8loEiroNtuTFw2L/cP4KKgmyxC0wGvinCcnF7&#10;M8fShiu/0WUnjUoQjiUacCJ9qXWsHXmMs9ATJ+8zDB4lyaHRdsBrgvtOF1n2oD22nBYc9rR2VJ92&#10;Z2/goxql+co3sj3h9H1auWP9+nw0ZnI3rp5ACY3yH/5rV9ZAkRfweyYdAb3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u3JcYAAADcAAAADwAAAAAAAAAAAAAAAACYAgAAZHJz&#10;L2Rvd25yZXYueG1sUEsFBgAAAAAEAAQA9QAAAIsDAAAAAA==&#10;" filled="f" strokecolor="black [3213]" strokeweight="1pt">
                  <v:textbox>
                    <w:txbxContent>
                      <w:p w14:paraId="18F897A8" w14:textId="77777777" w:rsidR="00E757FA" w:rsidRPr="00EC7F2F" w:rsidRDefault="00E757FA" w:rsidP="00C17803">
                        <w:pPr>
                          <w:spacing w:before="0" w:after="0" w:line="240" w:lineRule="auto"/>
                          <w:ind w:left="0"/>
                          <w:rPr>
                            <w:color w:val="000000" w:themeColor="text1"/>
                          </w:rPr>
                        </w:pPr>
                        <w:r>
                          <w:rPr>
                            <w:rFonts w:hint="eastAsia"/>
                            <w:color w:val="000000" w:themeColor="text1"/>
                          </w:rPr>
                          <w:t>理财</w:t>
                        </w:r>
                        <w:r>
                          <w:rPr>
                            <w:color w:val="000000" w:themeColor="text1"/>
                          </w:rPr>
                          <w:t>产品</w:t>
                        </w:r>
                      </w:p>
                      <w:p w14:paraId="13DED74F" w14:textId="77777777" w:rsidR="00E757FA" w:rsidRPr="00EC7F2F" w:rsidRDefault="00E757FA" w:rsidP="00C17803">
                        <w:pPr>
                          <w:spacing w:before="0" w:after="0" w:line="240" w:lineRule="auto"/>
                          <w:ind w:left="0"/>
                          <w:jc w:val="center"/>
                          <w:rPr>
                            <w:color w:val="000000" w:themeColor="text1"/>
                          </w:rPr>
                        </w:pPr>
                      </w:p>
                    </w:txbxContent>
                  </v:textbox>
                </v:rect>
                <v:rect id="矩形 213" o:spid="_x0000_s1085" style="position:absolute;top:2794;width:8953;height:8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SvscA&#10;AADcAAAADwAAAGRycy9kb3ducmV2LnhtbESPQUvDQBSE74L/YXmCl9JuUkEk7bYURclBBGt76O01&#10;+5pNm30bss82/ntXEHocZuYbZr4cfKvO1McmsIF8koEiroJtuDaw+XodP4GKgmyxDUwGfijCcnF7&#10;M8fChgt/0nkttUoQjgUacCJdoXWsHHmMk9ARJ+8Qeo+SZF9r2+MlwX2rp1n2qD02nBYcdvTsqDqt&#10;v72BXTlIfczf5P2Eo+2odPvq42VvzP3dsJqBEhrkGv5vl9bANH+AvzPpCO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nEr7HAAAA3AAAAA8AAAAAAAAAAAAAAAAAmAIAAGRy&#10;cy9kb3ducmV2LnhtbFBLBQYAAAAABAAEAPUAAACMAwAAAAA=&#10;" filled="f" strokecolor="black [3213]" strokeweight="1pt">
                  <v:textbox>
                    <w:txbxContent>
                      <w:p w14:paraId="202E3562" w14:textId="77777777" w:rsidR="00E757FA" w:rsidRDefault="00E757FA" w:rsidP="00C17803">
                        <w:pPr>
                          <w:spacing w:before="0" w:after="0" w:line="240" w:lineRule="auto"/>
                          <w:ind w:left="0"/>
                          <w:rPr>
                            <w:color w:val="000000" w:themeColor="text1"/>
                            <w:u w:val="single"/>
                          </w:rPr>
                        </w:pPr>
                        <w:r>
                          <w:rPr>
                            <w:color w:val="000000" w:themeColor="text1"/>
                            <w:u w:val="single"/>
                          </w:rPr>
                          <w:t>产品编号</w:t>
                        </w:r>
                      </w:p>
                      <w:p w14:paraId="27C2B05E" w14:textId="77777777" w:rsidR="00E757FA" w:rsidRDefault="00E757FA" w:rsidP="00C17803">
                        <w:pPr>
                          <w:spacing w:before="0" w:after="0" w:line="240" w:lineRule="auto"/>
                          <w:ind w:left="0"/>
                          <w:rPr>
                            <w:rFonts w:cs="Huawei Sans"/>
                            <w:color w:val="000000" w:themeColor="text1"/>
                          </w:rPr>
                        </w:pPr>
                        <w:r>
                          <w:rPr>
                            <w:rFonts w:cs="Huawei Sans" w:hint="eastAsia"/>
                            <w:color w:val="000000" w:themeColor="text1"/>
                          </w:rPr>
                          <w:t>产品</w:t>
                        </w:r>
                        <w:r>
                          <w:rPr>
                            <w:rFonts w:cs="Huawei Sans"/>
                            <w:color w:val="000000" w:themeColor="text1"/>
                          </w:rPr>
                          <w:t>名称</w:t>
                        </w:r>
                      </w:p>
                      <w:p w14:paraId="72F4CFBA" w14:textId="77777777" w:rsidR="00E757FA" w:rsidRPr="00EC7F2F" w:rsidRDefault="00E757FA" w:rsidP="00C17803">
                        <w:pPr>
                          <w:spacing w:before="0" w:after="0" w:line="240" w:lineRule="auto"/>
                          <w:ind w:left="0"/>
                          <w:rPr>
                            <w:color w:val="000000" w:themeColor="text1"/>
                            <w:u w:val="single"/>
                          </w:rPr>
                        </w:pPr>
                        <w:r w:rsidRPr="00EC7F2F">
                          <w:rPr>
                            <w:rFonts w:cs="Huawei Sans"/>
                            <w:color w:val="000000" w:themeColor="text1"/>
                          </w:rPr>
                          <w:t>……</w:t>
                        </w:r>
                      </w:p>
                    </w:txbxContent>
                  </v:textbox>
                </v:rect>
              </v:group>
            </w:pict>
          </mc:Fallback>
        </mc:AlternateContent>
      </w:r>
    </w:p>
    <w:p w14:paraId="5DEFDA38" w14:textId="77777777" w:rsidR="00C17803" w:rsidRDefault="00C17803" w:rsidP="00C17803">
      <w:pPr>
        <w:pStyle w:val="1e"/>
      </w:pPr>
    </w:p>
    <w:p w14:paraId="55937EF1" w14:textId="77777777" w:rsidR="00C17803" w:rsidRDefault="00C17803" w:rsidP="00C17803">
      <w:pPr>
        <w:pStyle w:val="1e"/>
      </w:pPr>
    </w:p>
    <w:p w14:paraId="1679D346" w14:textId="77777777" w:rsidR="00C17803" w:rsidRDefault="00C17803" w:rsidP="00C17803">
      <w:pPr>
        <w:pStyle w:val="1e"/>
      </w:pPr>
    </w:p>
    <w:p w14:paraId="5AAAD13C" w14:textId="77777777" w:rsidR="00C17803" w:rsidRDefault="00C17803" w:rsidP="00C17803">
      <w:pPr>
        <w:pStyle w:val="1e"/>
      </w:pPr>
    </w:p>
    <w:p w14:paraId="6629DC76" w14:textId="77777777" w:rsidR="00C17803" w:rsidRDefault="00C17803" w:rsidP="00C17803">
      <w:pPr>
        <w:pStyle w:val="1e"/>
      </w:pPr>
    </w:p>
    <w:p w14:paraId="6EFB89C2" w14:textId="77777777" w:rsidR="00C17803" w:rsidRDefault="00C17803" w:rsidP="00C17803">
      <w:pPr>
        <w:pStyle w:val="9"/>
      </w:pPr>
      <w:r>
        <w:lastRenderedPageBreak/>
        <w:t>金融数据</w:t>
      </w:r>
      <w:r>
        <w:rPr>
          <w:rFonts w:hint="eastAsia"/>
        </w:rPr>
        <w:t>关系模型</w:t>
      </w:r>
      <w:r>
        <w:t>设计图</w:t>
      </w:r>
    </w:p>
    <w:p w14:paraId="42E0D116" w14:textId="77777777" w:rsidR="00C17803" w:rsidRPr="00613119" w:rsidRDefault="00C17803" w:rsidP="00C17803">
      <w:pPr>
        <w:pStyle w:val="1e"/>
      </w:pPr>
    </w:p>
    <w:p w14:paraId="45C20B57" w14:textId="77777777" w:rsidR="00C17803" w:rsidRDefault="00C17803" w:rsidP="00C17803">
      <w:pPr>
        <w:pStyle w:val="1e"/>
      </w:pPr>
      <w:r>
        <w:t>说明</w:t>
      </w:r>
      <w:r>
        <w:rPr>
          <w:rFonts w:hint="eastAsia"/>
        </w:rPr>
        <w:t>：</w:t>
      </w:r>
    </w:p>
    <w:p w14:paraId="4039D3FC" w14:textId="77777777" w:rsidR="00C17803" w:rsidRDefault="00C17803" w:rsidP="00C17803">
      <w:pPr>
        <w:pStyle w:val="4a"/>
      </w:pPr>
      <w:r>
        <w:rPr>
          <w:rFonts w:hint="eastAsia"/>
        </w:rPr>
        <w:t>由于</w:t>
      </w:r>
      <w:r w:rsidRPr="00B47379">
        <w:t>一个客户可以办理多张银行卡</w:t>
      </w:r>
      <w:r>
        <w:rPr>
          <w:rFonts w:hint="eastAsia"/>
        </w:rPr>
        <w:t>，</w:t>
      </w:r>
      <w:r>
        <w:t>所以银行卡表</w:t>
      </w:r>
      <w:r>
        <w:rPr>
          <w:rFonts w:hint="eastAsia"/>
        </w:rPr>
        <w:t>引用客户</w:t>
      </w:r>
      <w:r>
        <w:t>表的</w:t>
      </w:r>
      <w:r>
        <w:rPr>
          <w:rFonts w:hint="eastAsia"/>
        </w:rPr>
        <w:t>客户</w:t>
      </w:r>
      <w:r>
        <w:t>编号作为外键</w:t>
      </w:r>
      <w:r>
        <w:rPr>
          <w:rFonts w:hint="eastAsia"/>
        </w:rPr>
        <w:t>。</w:t>
      </w:r>
    </w:p>
    <w:p w14:paraId="05863A0D" w14:textId="77777777" w:rsidR="00C17803" w:rsidRPr="001B5C8B" w:rsidRDefault="00C17803" w:rsidP="00C17803">
      <w:pPr>
        <w:pStyle w:val="4a"/>
      </w:pPr>
      <w:r>
        <w:t>由于</w:t>
      </w:r>
      <w:r w:rsidRPr="00B47379">
        <w:t>一个客户可以购买多个理财产品，同一类理财产品可由多个客户购买</w:t>
      </w:r>
      <w:r>
        <w:rPr>
          <w:rFonts w:hint="eastAsia"/>
        </w:rPr>
        <w:t>。</w:t>
      </w:r>
      <w:r>
        <w:t>所以生成关系表</w:t>
      </w:r>
      <w:r>
        <w:rPr>
          <w:rFonts w:hint="eastAsia"/>
        </w:rPr>
        <w:t>——</w:t>
      </w:r>
      <w:r w:rsidRPr="009B6026">
        <w:rPr>
          <w:rFonts w:hint="eastAsia"/>
          <w:b/>
          <w:color w:val="C00000"/>
        </w:rPr>
        <w:t>资产</w:t>
      </w:r>
      <w:r w:rsidRPr="009B6026">
        <w:rPr>
          <w:b/>
          <w:color w:val="C00000"/>
        </w:rPr>
        <w:t>表</w:t>
      </w:r>
      <w:r>
        <w:rPr>
          <w:rFonts w:hint="eastAsia"/>
        </w:rPr>
        <w:t>。</w:t>
      </w:r>
      <w:r>
        <w:t>资产表引用客户表的</w:t>
      </w:r>
      <w:r>
        <w:rPr>
          <w:rFonts w:hint="eastAsia"/>
        </w:rPr>
        <w:t>商品</w:t>
      </w:r>
      <w:r>
        <w:t>编号作为外键</w:t>
      </w:r>
      <w:r>
        <w:rPr>
          <w:rFonts w:hint="eastAsia"/>
        </w:rPr>
        <w:t>，</w:t>
      </w:r>
      <w:r>
        <w:t>引用理财产品</w:t>
      </w:r>
      <w:r>
        <w:rPr>
          <w:rFonts w:hint="eastAsia"/>
        </w:rPr>
        <w:t>表的产品编号</w:t>
      </w:r>
      <w:r>
        <w:t>作为外键</w:t>
      </w:r>
      <w:r>
        <w:rPr>
          <w:rFonts w:hint="eastAsia"/>
        </w:rPr>
        <w:t>，并且</w:t>
      </w:r>
      <w:r>
        <w:t>添加</w:t>
      </w:r>
      <w:r w:rsidRPr="00C14AF5">
        <w:rPr>
          <w:rFonts w:cs="Huawei Sans"/>
        </w:rPr>
        <w:t>商品状态</w:t>
      </w:r>
      <w:r w:rsidRPr="00C14AF5">
        <w:rPr>
          <w:rFonts w:cs="Huawei Sans" w:hint="eastAsia"/>
        </w:rPr>
        <w:t>、</w:t>
      </w:r>
      <w:r w:rsidRPr="00C14AF5">
        <w:rPr>
          <w:rFonts w:cs="Huawei Sans"/>
        </w:rPr>
        <w:t>商品数量</w:t>
      </w:r>
      <w:r w:rsidRPr="00C14AF5">
        <w:rPr>
          <w:rFonts w:cs="Huawei Sans" w:hint="eastAsia"/>
        </w:rPr>
        <w:t>、</w:t>
      </w:r>
      <w:r w:rsidRPr="00C14AF5">
        <w:rPr>
          <w:rFonts w:cs="Huawei Sans"/>
        </w:rPr>
        <w:t>商品收益和购买时间</w:t>
      </w:r>
      <w:r>
        <w:rPr>
          <w:rFonts w:cs="Huawei Sans" w:hint="eastAsia"/>
        </w:rPr>
        <w:t>等属性。</w:t>
      </w:r>
    </w:p>
    <w:p w14:paraId="096DAD7D" w14:textId="77777777" w:rsidR="00C17803" w:rsidRPr="00B47379" w:rsidRDefault="00C17803" w:rsidP="00C17803">
      <w:pPr>
        <w:pStyle w:val="4a"/>
      </w:pPr>
      <w:r>
        <w:t>客户和保险</w:t>
      </w:r>
      <w:r>
        <w:rPr>
          <w:rFonts w:hint="eastAsia"/>
        </w:rPr>
        <w:t>、</w:t>
      </w:r>
      <w:r>
        <w:t>客户和基金的关系同理</w:t>
      </w:r>
      <w:r>
        <w:rPr>
          <w:rFonts w:hint="eastAsia"/>
        </w:rPr>
        <w:t>，所以资产</w:t>
      </w:r>
      <w:r>
        <w:t>表同样作为生成的关系表</w:t>
      </w:r>
      <w:r>
        <w:rPr>
          <w:rFonts w:hint="eastAsia"/>
        </w:rPr>
        <w:t>，</w:t>
      </w:r>
      <w:r>
        <w:t>修改资产表的理财产品编号为商品编号</w:t>
      </w:r>
      <w:r>
        <w:rPr>
          <w:rFonts w:hint="eastAsia"/>
        </w:rPr>
        <w:t>，</w:t>
      </w:r>
      <w:r>
        <w:t>商品编号引用自理财产品表</w:t>
      </w:r>
      <w:r>
        <w:rPr>
          <w:rFonts w:hint="eastAsia"/>
        </w:rPr>
        <w:t>、保险和基金表的编号。</w:t>
      </w:r>
    </w:p>
    <w:p w14:paraId="4FA540B1" w14:textId="77777777" w:rsidR="00C17803" w:rsidRDefault="00C17803" w:rsidP="00C17803">
      <w:pPr>
        <w:pStyle w:val="3"/>
        <w:numPr>
          <w:ilvl w:val="2"/>
          <w:numId w:val="4"/>
        </w:numPr>
      </w:pPr>
      <w:bookmarkStart w:id="43" w:name="_Toc55836211"/>
      <w:bookmarkStart w:id="44" w:name="_Toc57396640"/>
      <w:r>
        <w:rPr>
          <w:rFonts w:hint="eastAsia"/>
        </w:rPr>
        <w:t>物理模型</w:t>
      </w:r>
      <w:bookmarkEnd w:id="43"/>
      <w:bookmarkEnd w:id="44"/>
    </w:p>
    <w:p w14:paraId="11AFAD8E" w14:textId="77777777" w:rsidR="00C17803" w:rsidRDefault="00C17803" w:rsidP="00C17803">
      <w:pPr>
        <w:pStyle w:val="1e"/>
      </w:pPr>
      <w:r>
        <w:t>对象及</w:t>
      </w:r>
      <w:r w:rsidRPr="00D748B1">
        <w:t>属性对应的编号为</w:t>
      </w:r>
      <w:r>
        <w:rPr>
          <w:rFonts w:hint="eastAsia"/>
        </w:rPr>
        <w:t>：</w:t>
      </w:r>
    </w:p>
    <w:p w14:paraId="1BA1DF9A" w14:textId="77777777" w:rsidR="00C17803" w:rsidRPr="00D748B1" w:rsidRDefault="00C17803" w:rsidP="00C17803">
      <w:pPr>
        <w:pStyle w:val="renwu"/>
        <w:numPr>
          <w:ilvl w:val="0"/>
          <w:numId w:val="6"/>
        </w:numPr>
        <w:ind w:left="1446"/>
        <w:rPr>
          <w:rFonts w:cs="Huawei Sans"/>
        </w:rPr>
      </w:pPr>
      <w:r w:rsidRPr="00D748B1">
        <w:rPr>
          <w:rFonts w:cs="Huawei Sans"/>
        </w:rPr>
        <w:t>Client(</w:t>
      </w:r>
      <w:proofErr w:type="spellStart"/>
      <w:r w:rsidRPr="00B039DB">
        <w:rPr>
          <w:rFonts w:cs="Huawei Sans"/>
          <w:u w:val="single"/>
        </w:rPr>
        <w:t>c_id</w:t>
      </w:r>
      <w:proofErr w:type="spellEnd"/>
      <w:r w:rsidRPr="00D748B1">
        <w:rPr>
          <w:rFonts w:cs="Huawei Sans"/>
        </w:rPr>
        <w:t>，</w:t>
      </w:r>
      <w:proofErr w:type="spellStart"/>
      <w:r w:rsidRPr="00D748B1">
        <w:rPr>
          <w:rFonts w:cs="Huawei Sans"/>
        </w:rPr>
        <w:t>c_name</w:t>
      </w:r>
      <w:proofErr w:type="spellEnd"/>
      <w:r w:rsidRPr="00D748B1">
        <w:rPr>
          <w:rFonts w:cs="Huawei Sans"/>
        </w:rPr>
        <w:t>，</w:t>
      </w:r>
      <w:proofErr w:type="spellStart"/>
      <w:r w:rsidRPr="00D748B1">
        <w:rPr>
          <w:rFonts w:cs="Huawei Sans"/>
        </w:rPr>
        <w:t>c_mail</w:t>
      </w:r>
      <w:proofErr w:type="spellEnd"/>
      <w:r w:rsidRPr="00D748B1">
        <w:rPr>
          <w:rFonts w:cs="Huawei Sans"/>
        </w:rPr>
        <w:t>，</w:t>
      </w:r>
      <w:proofErr w:type="spellStart"/>
      <w:r w:rsidRPr="00D748B1">
        <w:rPr>
          <w:rFonts w:cs="Huawei Sans"/>
        </w:rPr>
        <w:t>c_id_card</w:t>
      </w:r>
      <w:proofErr w:type="spellEnd"/>
      <w:r w:rsidRPr="00D748B1">
        <w:rPr>
          <w:rFonts w:cs="Huawei Sans"/>
        </w:rPr>
        <w:t>，</w:t>
      </w:r>
      <w:proofErr w:type="spellStart"/>
      <w:r w:rsidRPr="00D748B1">
        <w:rPr>
          <w:rFonts w:cs="Huawei Sans"/>
        </w:rPr>
        <w:t>c_phone</w:t>
      </w:r>
      <w:proofErr w:type="spellEnd"/>
      <w:r w:rsidRPr="00D748B1">
        <w:rPr>
          <w:rFonts w:cs="Huawei Sans"/>
        </w:rPr>
        <w:t>，</w:t>
      </w:r>
      <w:proofErr w:type="spellStart"/>
      <w:r w:rsidRPr="00D748B1">
        <w:rPr>
          <w:rFonts w:cs="Huawei Sans"/>
        </w:rPr>
        <w:t>c_password</w:t>
      </w:r>
      <w:proofErr w:type="spellEnd"/>
      <w:r w:rsidRPr="00D748B1">
        <w:rPr>
          <w:rFonts w:cs="Huawei Sans"/>
        </w:rPr>
        <w:t>)</w:t>
      </w:r>
    </w:p>
    <w:p w14:paraId="2C0BE792" w14:textId="77777777" w:rsidR="00C17803" w:rsidRPr="00D748B1" w:rsidRDefault="00C17803" w:rsidP="00C17803">
      <w:pPr>
        <w:pStyle w:val="renwu"/>
        <w:numPr>
          <w:ilvl w:val="0"/>
          <w:numId w:val="6"/>
        </w:numPr>
        <w:ind w:left="1446"/>
        <w:rPr>
          <w:rFonts w:cs="Huawei Sans"/>
        </w:rPr>
      </w:pPr>
      <w:proofErr w:type="spellStart"/>
      <w:r w:rsidRPr="00D748B1">
        <w:rPr>
          <w:rFonts w:cs="Huawei Sans"/>
        </w:rPr>
        <w:t>bank_card</w:t>
      </w:r>
      <w:proofErr w:type="spellEnd"/>
      <w:r w:rsidRPr="00D748B1">
        <w:rPr>
          <w:rFonts w:cs="Huawei Sans"/>
        </w:rPr>
        <w:t>(</w:t>
      </w:r>
      <w:proofErr w:type="spellStart"/>
      <w:r w:rsidRPr="00B039DB">
        <w:rPr>
          <w:rFonts w:cs="Huawei Sans"/>
          <w:u w:val="single"/>
        </w:rPr>
        <w:t>b_number</w:t>
      </w:r>
      <w:proofErr w:type="spellEnd"/>
      <w:r w:rsidRPr="00D748B1">
        <w:rPr>
          <w:rFonts w:cs="Huawei Sans"/>
        </w:rPr>
        <w:t>，</w:t>
      </w:r>
      <w:proofErr w:type="spellStart"/>
      <w:r w:rsidRPr="00D748B1">
        <w:rPr>
          <w:rFonts w:cs="Huawei Sans"/>
        </w:rPr>
        <w:t>b_type</w:t>
      </w:r>
      <w:proofErr w:type="spellEnd"/>
      <w:r w:rsidRPr="00D748B1">
        <w:rPr>
          <w:rFonts w:cs="Huawei Sans"/>
        </w:rPr>
        <w:t>，</w:t>
      </w:r>
      <w:proofErr w:type="spellStart"/>
      <w:r w:rsidRPr="00074F08">
        <w:rPr>
          <w:rFonts w:cs="Huawei Sans"/>
          <w:b/>
          <w:color w:val="C00000"/>
        </w:rPr>
        <w:t>b_c_id</w:t>
      </w:r>
      <w:proofErr w:type="spellEnd"/>
      <w:r w:rsidRPr="00D748B1">
        <w:rPr>
          <w:rFonts w:cs="Huawei Sans"/>
        </w:rPr>
        <w:t>)</w:t>
      </w:r>
    </w:p>
    <w:p w14:paraId="5FBF9099" w14:textId="77777777" w:rsidR="00C17803" w:rsidRPr="00D748B1" w:rsidRDefault="00C17803" w:rsidP="00C17803">
      <w:pPr>
        <w:pStyle w:val="renwu"/>
        <w:numPr>
          <w:ilvl w:val="0"/>
          <w:numId w:val="6"/>
        </w:numPr>
        <w:ind w:left="1446"/>
        <w:rPr>
          <w:rFonts w:cs="Huawei Sans"/>
        </w:rPr>
      </w:pPr>
      <w:proofErr w:type="spellStart"/>
      <w:r w:rsidRPr="00D748B1">
        <w:rPr>
          <w:rFonts w:cs="Huawei Sans"/>
        </w:rPr>
        <w:t>finances_product</w:t>
      </w:r>
      <w:proofErr w:type="spellEnd"/>
      <w:r w:rsidRPr="00D748B1">
        <w:rPr>
          <w:rFonts w:cs="Huawei Sans"/>
        </w:rPr>
        <w:t>(</w:t>
      </w:r>
      <w:proofErr w:type="spellStart"/>
      <w:r w:rsidRPr="00D748B1">
        <w:rPr>
          <w:rFonts w:cs="Huawei Sans"/>
        </w:rPr>
        <w:t>p_name</w:t>
      </w:r>
      <w:proofErr w:type="spellEnd"/>
      <w:r w:rsidRPr="00D748B1">
        <w:rPr>
          <w:rFonts w:cs="Huawei Sans"/>
        </w:rPr>
        <w:t>，</w:t>
      </w:r>
      <w:proofErr w:type="spellStart"/>
      <w:r w:rsidRPr="00B039DB">
        <w:rPr>
          <w:rFonts w:cs="Huawei Sans"/>
          <w:u w:val="single"/>
        </w:rPr>
        <w:t>p_id</w:t>
      </w:r>
      <w:proofErr w:type="spellEnd"/>
      <w:r w:rsidRPr="00D748B1">
        <w:rPr>
          <w:rFonts w:cs="Huawei Sans"/>
        </w:rPr>
        <w:t>，</w:t>
      </w:r>
      <w:proofErr w:type="spellStart"/>
      <w:r w:rsidRPr="00D748B1">
        <w:rPr>
          <w:rFonts w:cs="Huawei Sans"/>
        </w:rPr>
        <w:t>p_description</w:t>
      </w:r>
      <w:proofErr w:type="spellEnd"/>
      <w:r w:rsidRPr="00D748B1">
        <w:rPr>
          <w:rFonts w:cs="Huawei Sans"/>
        </w:rPr>
        <w:t>，</w:t>
      </w:r>
      <w:proofErr w:type="spellStart"/>
      <w:r w:rsidRPr="00D748B1">
        <w:rPr>
          <w:rFonts w:cs="Huawei Sans"/>
        </w:rPr>
        <w:t>p_amount</w:t>
      </w:r>
      <w:proofErr w:type="spellEnd"/>
      <w:r w:rsidRPr="00D748B1">
        <w:rPr>
          <w:rFonts w:cs="Huawei Sans"/>
        </w:rPr>
        <w:t>，</w:t>
      </w:r>
      <w:proofErr w:type="spellStart"/>
      <w:r w:rsidRPr="00D748B1">
        <w:rPr>
          <w:rFonts w:cs="Huawei Sans"/>
        </w:rPr>
        <w:t>p_year</w:t>
      </w:r>
      <w:proofErr w:type="spellEnd"/>
      <w:r w:rsidRPr="00D748B1">
        <w:rPr>
          <w:rFonts w:cs="Huawei Sans"/>
        </w:rPr>
        <w:t>)</w:t>
      </w:r>
    </w:p>
    <w:p w14:paraId="531B1F23" w14:textId="77777777" w:rsidR="00C17803" w:rsidRPr="00D748B1" w:rsidRDefault="00C17803" w:rsidP="00C17803">
      <w:pPr>
        <w:pStyle w:val="renwu"/>
        <w:numPr>
          <w:ilvl w:val="0"/>
          <w:numId w:val="6"/>
        </w:numPr>
        <w:ind w:left="1446"/>
        <w:rPr>
          <w:rFonts w:cs="Huawei Sans"/>
        </w:rPr>
      </w:pPr>
      <w:r w:rsidRPr="00D748B1">
        <w:rPr>
          <w:rFonts w:cs="Huawei Sans"/>
        </w:rPr>
        <w:t>insurance(</w:t>
      </w:r>
      <w:proofErr w:type="spellStart"/>
      <w:r w:rsidRPr="00D748B1">
        <w:rPr>
          <w:rFonts w:cs="Huawei Sans"/>
        </w:rPr>
        <w:t>i_name</w:t>
      </w:r>
      <w:proofErr w:type="spellEnd"/>
      <w:r w:rsidRPr="00D748B1">
        <w:rPr>
          <w:rFonts w:cs="Huawei Sans"/>
        </w:rPr>
        <w:t>，</w:t>
      </w:r>
      <w:proofErr w:type="spellStart"/>
      <w:r w:rsidRPr="00B039DB">
        <w:rPr>
          <w:rFonts w:cs="Huawei Sans"/>
          <w:u w:val="single"/>
        </w:rPr>
        <w:t>i_id</w:t>
      </w:r>
      <w:proofErr w:type="spellEnd"/>
      <w:r w:rsidRPr="00D748B1">
        <w:rPr>
          <w:rFonts w:cs="Huawei Sans"/>
        </w:rPr>
        <w:t>，</w:t>
      </w:r>
      <w:proofErr w:type="spellStart"/>
      <w:r w:rsidRPr="00D748B1">
        <w:rPr>
          <w:rFonts w:cs="Huawei Sans"/>
        </w:rPr>
        <w:t>i_amount</w:t>
      </w:r>
      <w:proofErr w:type="spellEnd"/>
      <w:r w:rsidRPr="00D748B1">
        <w:rPr>
          <w:rFonts w:cs="Huawei Sans"/>
        </w:rPr>
        <w:t>，</w:t>
      </w:r>
      <w:proofErr w:type="spellStart"/>
      <w:r w:rsidRPr="00D748B1">
        <w:rPr>
          <w:rFonts w:cs="Huawei Sans"/>
        </w:rPr>
        <w:t>i_person</w:t>
      </w:r>
      <w:proofErr w:type="spellEnd"/>
      <w:r w:rsidRPr="00D748B1">
        <w:rPr>
          <w:rFonts w:cs="Huawei Sans"/>
        </w:rPr>
        <w:t>，</w:t>
      </w:r>
      <w:proofErr w:type="spellStart"/>
      <w:r w:rsidRPr="00D748B1">
        <w:rPr>
          <w:rFonts w:cs="Huawei Sans"/>
        </w:rPr>
        <w:t>i_year</w:t>
      </w:r>
      <w:proofErr w:type="spellEnd"/>
      <w:r w:rsidRPr="00D748B1">
        <w:rPr>
          <w:rFonts w:cs="Huawei Sans"/>
        </w:rPr>
        <w:t>，</w:t>
      </w:r>
      <w:proofErr w:type="spellStart"/>
      <w:r w:rsidRPr="00D748B1">
        <w:rPr>
          <w:rFonts w:cs="Huawei Sans"/>
        </w:rPr>
        <w:t>i_project</w:t>
      </w:r>
      <w:proofErr w:type="spellEnd"/>
      <w:r w:rsidRPr="00D748B1">
        <w:rPr>
          <w:rFonts w:cs="Huawei Sans"/>
        </w:rPr>
        <w:t>)</w:t>
      </w:r>
    </w:p>
    <w:p w14:paraId="52866E96" w14:textId="77777777" w:rsidR="00C17803" w:rsidRPr="00D748B1" w:rsidRDefault="00C17803" w:rsidP="00C17803">
      <w:pPr>
        <w:pStyle w:val="renwu"/>
        <w:numPr>
          <w:ilvl w:val="0"/>
          <w:numId w:val="6"/>
        </w:numPr>
        <w:ind w:left="1446"/>
        <w:rPr>
          <w:rFonts w:cs="Huawei Sans"/>
        </w:rPr>
      </w:pPr>
      <w:r w:rsidRPr="00D748B1">
        <w:rPr>
          <w:rFonts w:cs="Huawei Sans"/>
        </w:rPr>
        <w:t>fund(</w:t>
      </w:r>
      <w:proofErr w:type="spellStart"/>
      <w:r w:rsidRPr="00D748B1">
        <w:rPr>
          <w:rFonts w:cs="Huawei Sans"/>
        </w:rPr>
        <w:t>f_name</w:t>
      </w:r>
      <w:proofErr w:type="spellEnd"/>
      <w:r w:rsidRPr="00D748B1">
        <w:rPr>
          <w:rFonts w:cs="Huawei Sans"/>
        </w:rPr>
        <w:t>，</w:t>
      </w:r>
      <w:proofErr w:type="spellStart"/>
      <w:r w:rsidRPr="00B039DB">
        <w:rPr>
          <w:rFonts w:cs="Huawei Sans"/>
          <w:u w:val="single"/>
        </w:rPr>
        <w:t>f_id</w:t>
      </w:r>
      <w:proofErr w:type="spellEnd"/>
      <w:r w:rsidRPr="00D748B1">
        <w:rPr>
          <w:rFonts w:cs="Huawei Sans"/>
        </w:rPr>
        <w:t>，</w:t>
      </w:r>
      <w:proofErr w:type="spellStart"/>
      <w:r w:rsidRPr="00D748B1">
        <w:rPr>
          <w:rFonts w:cs="Huawei Sans"/>
        </w:rPr>
        <w:t>f_type</w:t>
      </w:r>
      <w:proofErr w:type="spellEnd"/>
      <w:r w:rsidRPr="00D748B1">
        <w:rPr>
          <w:rFonts w:cs="Huawei Sans"/>
        </w:rPr>
        <w:t>，</w:t>
      </w:r>
      <w:proofErr w:type="spellStart"/>
      <w:r w:rsidRPr="00D748B1">
        <w:rPr>
          <w:rFonts w:cs="Huawei Sans"/>
        </w:rPr>
        <w:t>f_amount</w:t>
      </w:r>
      <w:proofErr w:type="spellEnd"/>
      <w:r w:rsidRPr="00D748B1">
        <w:rPr>
          <w:rFonts w:cs="Huawei Sans"/>
        </w:rPr>
        <w:t>，</w:t>
      </w:r>
      <w:proofErr w:type="spellStart"/>
      <w:r w:rsidRPr="00D748B1">
        <w:rPr>
          <w:rFonts w:cs="Huawei Sans"/>
        </w:rPr>
        <w:t>risk_level</w:t>
      </w:r>
      <w:proofErr w:type="spellEnd"/>
      <w:r w:rsidRPr="00D748B1">
        <w:rPr>
          <w:rFonts w:cs="Huawei Sans"/>
        </w:rPr>
        <w:t>，</w:t>
      </w:r>
      <w:proofErr w:type="spellStart"/>
      <w:r w:rsidRPr="00D748B1">
        <w:rPr>
          <w:rFonts w:cs="Huawei Sans"/>
        </w:rPr>
        <w:t>f_manager</w:t>
      </w:r>
      <w:proofErr w:type="spellEnd"/>
      <w:r w:rsidRPr="00D748B1">
        <w:rPr>
          <w:rFonts w:cs="Huawei Sans"/>
        </w:rPr>
        <w:t>)</w:t>
      </w:r>
    </w:p>
    <w:p w14:paraId="0A4D476A" w14:textId="77777777" w:rsidR="00C17803" w:rsidRPr="00D919C7" w:rsidRDefault="00C17803" w:rsidP="00C17803">
      <w:pPr>
        <w:pStyle w:val="renwu"/>
        <w:numPr>
          <w:ilvl w:val="0"/>
          <w:numId w:val="6"/>
        </w:numPr>
        <w:ind w:left="1446"/>
        <w:rPr>
          <w:rFonts w:cs="Huawei Sans"/>
          <w:color w:val="000000" w:themeColor="text1"/>
        </w:rPr>
      </w:pPr>
      <w:r w:rsidRPr="00D919C7">
        <w:rPr>
          <w:rFonts w:cs="Huawei Sans"/>
          <w:color w:val="000000" w:themeColor="text1"/>
        </w:rPr>
        <w:t>property(</w:t>
      </w:r>
      <w:proofErr w:type="spellStart"/>
      <w:r w:rsidRPr="00B039DB">
        <w:rPr>
          <w:rFonts w:cs="Huawei Sans"/>
          <w:b/>
          <w:color w:val="C00000"/>
          <w:u w:val="single"/>
        </w:rPr>
        <w:t>pro_id</w:t>
      </w:r>
      <w:r w:rsidRPr="00D919C7">
        <w:rPr>
          <w:rFonts w:cs="Huawei Sans"/>
          <w:color w:val="000000" w:themeColor="text1"/>
        </w:rPr>
        <w:t>,pro_c_id</w:t>
      </w:r>
      <w:proofErr w:type="spellEnd"/>
      <w:r w:rsidRPr="00D919C7">
        <w:rPr>
          <w:rFonts w:cs="Huawei Sans"/>
          <w:color w:val="000000" w:themeColor="text1"/>
        </w:rPr>
        <w:t>，</w:t>
      </w:r>
      <w:proofErr w:type="spellStart"/>
      <w:r w:rsidRPr="00D919C7">
        <w:rPr>
          <w:rFonts w:cs="Huawei Sans"/>
          <w:color w:val="000000" w:themeColor="text1"/>
        </w:rPr>
        <w:t>pro_pif_id</w:t>
      </w:r>
      <w:proofErr w:type="spellEnd"/>
      <w:r w:rsidRPr="00D919C7">
        <w:rPr>
          <w:rFonts w:cs="Huawei Sans"/>
          <w:color w:val="000000" w:themeColor="text1"/>
        </w:rPr>
        <w:t>，</w:t>
      </w:r>
      <w:proofErr w:type="spellStart"/>
      <w:r w:rsidRPr="00D919C7">
        <w:rPr>
          <w:rFonts w:cs="Huawei Sans" w:hint="eastAsia"/>
          <w:b/>
          <w:color w:val="C00000"/>
        </w:rPr>
        <w:t>p</w:t>
      </w:r>
      <w:r w:rsidRPr="00D919C7">
        <w:rPr>
          <w:rFonts w:cs="Huawei Sans"/>
          <w:b/>
          <w:color w:val="C00000"/>
        </w:rPr>
        <w:t>ro_type</w:t>
      </w:r>
      <w:proofErr w:type="spellEnd"/>
      <w:r w:rsidRPr="00D919C7">
        <w:rPr>
          <w:rFonts w:cs="Huawei Sans" w:hint="eastAsia"/>
          <w:color w:val="000000" w:themeColor="text1"/>
        </w:rPr>
        <w:t>，</w:t>
      </w:r>
      <w:proofErr w:type="spellStart"/>
      <w:r w:rsidRPr="00D919C7">
        <w:rPr>
          <w:rFonts w:cs="Huawei Sans"/>
          <w:color w:val="000000" w:themeColor="text1"/>
        </w:rPr>
        <w:t>pro_status</w:t>
      </w:r>
      <w:proofErr w:type="spellEnd"/>
      <w:r w:rsidRPr="00D919C7">
        <w:rPr>
          <w:rFonts w:cs="Huawei Sans"/>
          <w:color w:val="000000" w:themeColor="text1"/>
        </w:rPr>
        <w:t>，</w:t>
      </w:r>
      <w:proofErr w:type="spellStart"/>
      <w:r w:rsidRPr="00D919C7">
        <w:rPr>
          <w:rFonts w:cs="Huawei Sans"/>
          <w:color w:val="000000" w:themeColor="text1"/>
        </w:rPr>
        <w:t>pro_quantity</w:t>
      </w:r>
      <w:proofErr w:type="spellEnd"/>
      <w:r w:rsidRPr="00D919C7">
        <w:rPr>
          <w:rFonts w:cs="Huawei Sans"/>
          <w:color w:val="000000" w:themeColor="text1"/>
        </w:rPr>
        <w:t>，</w:t>
      </w:r>
      <w:proofErr w:type="spellStart"/>
      <w:r w:rsidRPr="00D919C7">
        <w:rPr>
          <w:rFonts w:cs="Huawei Sans"/>
          <w:color w:val="000000" w:themeColor="text1"/>
        </w:rPr>
        <w:t>pro_income</w:t>
      </w:r>
      <w:proofErr w:type="spellEnd"/>
      <w:r w:rsidRPr="00D919C7">
        <w:rPr>
          <w:rFonts w:cs="Huawei Sans"/>
          <w:color w:val="000000" w:themeColor="text1"/>
        </w:rPr>
        <w:t>，</w:t>
      </w:r>
      <w:proofErr w:type="spellStart"/>
      <w:r w:rsidRPr="00D919C7">
        <w:rPr>
          <w:rFonts w:cs="Huawei Sans"/>
          <w:color w:val="000000" w:themeColor="text1"/>
        </w:rPr>
        <w:t>pro_purchase_time</w:t>
      </w:r>
      <w:proofErr w:type="spellEnd"/>
      <w:r w:rsidRPr="00D919C7">
        <w:rPr>
          <w:rFonts w:cs="Huawei Sans"/>
          <w:color w:val="000000" w:themeColor="text1"/>
        </w:rPr>
        <w:t>)</w:t>
      </w:r>
    </w:p>
    <w:p w14:paraId="51B95598" w14:textId="77777777" w:rsidR="00C17803" w:rsidRDefault="00C17803" w:rsidP="00C17803">
      <w:pPr>
        <w:pStyle w:val="1e"/>
      </w:pPr>
      <w:r>
        <w:rPr>
          <w:rFonts w:hint="eastAsia"/>
        </w:rPr>
        <w:t>说明：</w:t>
      </w:r>
    </w:p>
    <w:p w14:paraId="4E1588E0" w14:textId="77777777" w:rsidR="00C17803" w:rsidRDefault="00C17803" w:rsidP="00C17803">
      <w:pPr>
        <w:pStyle w:val="4a"/>
      </w:pPr>
      <w:r>
        <w:t>资产表</w:t>
      </w:r>
      <w:r>
        <w:rPr>
          <w:rFonts w:hint="eastAsia"/>
        </w:rPr>
        <w:t>（</w:t>
      </w:r>
      <w:r w:rsidRPr="00C14AF5">
        <w:rPr>
          <w:rFonts w:cs="Huawei Sans"/>
          <w:color w:val="000000" w:themeColor="text1"/>
        </w:rPr>
        <w:t>property</w:t>
      </w:r>
      <w:r>
        <w:rPr>
          <w:rFonts w:hint="eastAsia"/>
        </w:rPr>
        <w:t>）中由于</w:t>
      </w:r>
      <w:r>
        <w:t>商品编号</w:t>
      </w:r>
      <w:r>
        <w:rPr>
          <w:rFonts w:hint="eastAsia"/>
        </w:rPr>
        <w:t>(</w:t>
      </w:r>
      <w:proofErr w:type="spellStart"/>
      <w:r>
        <w:t>pro</w:t>
      </w:r>
      <w:r>
        <w:rPr>
          <w:rFonts w:hint="eastAsia"/>
        </w:rPr>
        <w:t>_</w:t>
      </w:r>
      <w:r>
        <w:t>pif_id</w:t>
      </w:r>
      <w:proofErr w:type="spellEnd"/>
      <w:r>
        <w:t>)</w:t>
      </w:r>
      <w:r>
        <w:t>字段引用自理财产品表</w:t>
      </w:r>
      <w:r>
        <w:rPr>
          <w:rFonts w:hint="eastAsia"/>
        </w:rPr>
        <w:t>、保险和基金表的</w:t>
      </w:r>
      <w:r>
        <w:rPr>
          <w:rFonts w:hint="eastAsia"/>
        </w:rPr>
        <w:t>id</w:t>
      </w:r>
      <w:r>
        <w:rPr>
          <w:rFonts w:hint="eastAsia"/>
        </w:rPr>
        <w:t>字段，为了防止三商品的</w:t>
      </w:r>
      <w:r>
        <w:rPr>
          <w:rFonts w:hint="eastAsia"/>
        </w:rPr>
        <w:t>id</w:t>
      </w:r>
      <w:r>
        <w:rPr>
          <w:rFonts w:hint="eastAsia"/>
        </w:rPr>
        <w:t>字段相互冲突，添加商品类型</w:t>
      </w:r>
      <w:r>
        <w:rPr>
          <w:rFonts w:hint="eastAsia"/>
        </w:rPr>
        <w:t>(</w:t>
      </w:r>
      <w:proofErr w:type="spellStart"/>
      <w:r>
        <w:t>pro_type</w:t>
      </w:r>
      <w:proofErr w:type="spellEnd"/>
      <w:r>
        <w:t>)</w:t>
      </w:r>
      <w:r>
        <w:t>字段区分三种商品</w:t>
      </w:r>
      <w:r>
        <w:rPr>
          <w:rFonts w:hint="eastAsia"/>
        </w:rPr>
        <w:t>。并且资产表添加资产编号</w:t>
      </w:r>
      <w:r>
        <w:rPr>
          <w:rFonts w:hint="eastAsia"/>
        </w:rPr>
        <w:t>(</w:t>
      </w:r>
      <w:proofErr w:type="spellStart"/>
      <w:r>
        <w:t>pro_id</w:t>
      </w:r>
      <w:proofErr w:type="spellEnd"/>
      <w:r>
        <w:t>)</w:t>
      </w:r>
      <w:r>
        <w:t>字段作为主键</w:t>
      </w:r>
      <w:r>
        <w:rPr>
          <w:rFonts w:hint="eastAsia"/>
        </w:rPr>
        <w:t>。</w:t>
      </w:r>
    </w:p>
    <w:p w14:paraId="2B30DF5B" w14:textId="77777777" w:rsidR="00C17803" w:rsidRDefault="00C17803" w:rsidP="00C17803">
      <w:pPr>
        <w:pStyle w:val="50"/>
      </w:pPr>
      <w:r>
        <w:t>Client</w:t>
      </w:r>
      <w:r>
        <w:rPr>
          <w:rFonts w:hint="eastAsia"/>
        </w:rPr>
        <w:t>（客户）表</w:t>
      </w:r>
    </w:p>
    <w:tbl>
      <w:tblPr>
        <w:tblStyle w:val="V30"/>
        <w:tblW w:w="8590" w:type="dxa"/>
        <w:tblBorders>
          <w:bottom w:val="single" w:sz="18" w:space="0" w:color="auto"/>
        </w:tblBorders>
        <w:tblLayout w:type="fixed"/>
        <w:tblLook w:val="01E0" w:firstRow="1" w:lastRow="1" w:firstColumn="1" w:lastColumn="1" w:noHBand="0" w:noVBand="0"/>
      </w:tblPr>
      <w:tblGrid>
        <w:gridCol w:w="1352"/>
        <w:gridCol w:w="1804"/>
        <w:gridCol w:w="2717"/>
        <w:gridCol w:w="2717"/>
      </w:tblGrid>
      <w:tr w:rsidR="00C17803" w:rsidRPr="009D4127" w14:paraId="0BC439C5" w14:textId="77777777" w:rsidTr="002249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0CF561B4" w14:textId="77777777" w:rsidR="00C17803" w:rsidRPr="009D4127" w:rsidRDefault="00C17803" w:rsidP="00224985">
            <w:pPr>
              <w:pStyle w:val="5a"/>
            </w:pPr>
            <w:r>
              <w:rPr>
                <w:rFonts w:hint="eastAsia"/>
              </w:rPr>
              <w:t>字段</w:t>
            </w:r>
            <w:r>
              <w:t>名称</w:t>
            </w:r>
          </w:p>
        </w:tc>
        <w:tc>
          <w:tcPr>
            <w:tcW w:w="2628" w:type="dxa"/>
          </w:tcPr>
          <w:p w14:paraId="3CB20058" w14:textId="77777777" w:rsidR="00C17803" w:rsidRPr="009D4127" w:rsidRDefault="00C17803"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4021" w:type="dxa"/>
          </w:tcPr>
          <w:p w14:paraId="13C41487" w14:textId="77777777" w:rsidR="00C17803" w:rsidRPr="009D4127" w:rsidRDefault="00C17803"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4021" w:type="dxa"/>
          </w:tcPr>
          <w:p w14:paraId="64542960" w14:textId="77777777" w:rsidR="00C17803" w:rsidRDefault="00C17803"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C17803" w:rsidRPr="009D4127" w14:paraId="77BFECAF"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01E8F1A5" w14:textId="77777777" w:rsidR="00C17803" w:rsidRPr="009D4127" w:rsidRDefault="00C17803" w:rsidP="00224985">
            <w:pPr>
              <w:pStyle w:val="5a"/>
            </w:pPr>
            <w:proofErr w:type="spellStart"/>
            <w:r w:rsidRPr="00D748B1">
              <w:rPr>
                <w:rFonts w:cs="Huawei Sans"/>
              </w:rPr>
              <w:t>c_id</w:t>
            </w:r>
            <w:proofErr w:type="spellEnd"/>
          </w:p>
        </w:tc>
        <w:tc>
          <w:tcPr>
            <w:tcW w:w="2628" w:type="dxa"/>
          </w:tcPr>
          <w:p w14:paraId="608AE775"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4BDE6D44"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4021" w:type="dxa"/>
          </w:tcPr>
          <w:p w14:paraId="2F129A8D"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Pr>
                <w:rFonts w:hint="eastAsia"/>
              </w:rPr>
              <w:t>客户编码</w:t>
            </w:r>
          </w:p>
        </w:tc>
      </w:tr>
      <w:tr w:rsidR="00C17803" w:rsidRPr="009D4127" w14:paraId="764F2E7C"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18E7F122" w14:textId="77777777" w:rsidR="00C17803" w:rsidRPr="009D4127" w:rsidRDefault="00C17803" w:rsidP="00224985">
            <w:pPr>
              <w:pStyle w:val="5a"/>
            </w:pPr>
            <w:proofErr w:type="spellStart"/>
            <w:r w:rsidRPr="00D748B1">
              <w:rPr>
                <w:rFonts w:cs="Huawei Sans"/>
              </w:rPr>
              <w:t>c_name</w:t>
            </w:r>
            <w:proofErr w:type="spellEnd"/>
          </w:p>
        </w:tc>
        <w:tc>
          <w:tcPr>
            <w:tcW w:w="2628" w:type="dxa"/>
          </w:tcPr>
          <w:p w14:paraId="151A6D10"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VARCHAR(100)</w:t>
            </w:r>
          </w:p>
        </w:tc>
        <w:tc>
          <w:tcPr>
            <w:tcW w:w="4021" w:type="dxa"/>
          </w:tcPr>
          <w:p w14:paraId="31D6ABC5"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Pr>
          <w:p w14:paraId="13887DCF"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客户名称</w:t>
            </w:r>
          </w:p>
        </w:tc>
      </w:tr>
      <w:tr w:rsidR="00C17803" w:rsidRPr="009D4127" w14:paraId="318A2F5F"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56B74567" w14:textId="77777777" w:rsidR="00C17803" w:rsidRPr="009D4127" w:rsidRDefault="00C17803" w:rsidP="00224985">
            <w:pPr>
              <w:pStyle w:val="5a"/>
            </w:pPr>
            <w:proofErr w:type="spellStart"/>
            <w:r w:rsidRPr="00D748B1">
              <w:rPr>
                <w:rFonts w:cs="Huawei Sans"/>
              </w:rPr>
              <w:t>c_mail</w:t>
            </w:r>
            <w:proofErr w:type="spellEnd"/>
          </w:p>
        </w:tc>
        <w:tc>
          <w:tcPr>
            <w:tcW w:w="2628" w:type="dxa"/>
          </w:tcPr>
          <w:p w14:paraId="4FEE7215"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CHAR(30)</w:t>
            </w:r>
          </w:p>
        </w:tc>
        <w:tc>
          <w:tcPr>
            <w:tcW w:w="4021" w:type="dxa"/>
          </w:tcPr>
          <w:p w14:paraId="099B7E87"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UNIQUE</w:t>
            </w:r>
          </w:p>
        </w:tc>
        <w:tc>
          <w:tcPr>
            <w:tcW w:w="4021" w:type="dxa"/>
          </w:tcPr>
          <w:p w14:paraId="2D51ADED"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客户邮箱</w:t>
            </w:r>
          </w:p>
        </w:tc>
      </w:tr>
      <w:tr w:rsidR="00C17803" w:rsidRPr="009D4127" w14:paraId="71738B82"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1D4813EC" w14:textId="77777777" w:rsidR="00C17803" w:rsidRPr="009D4127" w:rsidRDefault="00C17803" w:rsidP="00224985">
            <w:pPr>
              <w:pStyle w:val="5a"/>
            </w:pPr>
            <w:proofErr w:type="spellStart"/>
            <w:r w:rsidRPr="00D748B1">
              <w:rPr>
                <w:rFonts w:cs="Huawei Sans"/>
              </w:rPr>
              <w:t>c_id_card</w:t>
            </w:r>
            <w:proofErr w:type="spellEnd"/>
          </w:p>
        </w:tc>
        <w:tc>
          <w:tcPr>
            <w:tcW w:w="2628" w:type="dxa"/>
          </w:tcPr>
          <w:p w14:paraId="7131185A"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CHAR(</w:t>
            </w:r>
            <w:r>
              <w:t>2</w:t>
            </w:r>
            <w:r w:rsidRPr="00AC6684">
              <w:t>0)</w:t>
            </w:r>
          </w:p>
        </w:tc>
        <w:tc>
          <w:tcPr>
            <w:tcW w:w="4021" w:type="dxa"/>
          </w:tcPr>
          <w:p w14:paraId="038029D0"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UNIQUE NOT NULL</w:t>
            </w:r>
          </w:p>
        </w:tc>
        <w:tc>
          <w:tcPr>
            <w:tcW w:w="4021" w:type="dxa"/>
          </w:tcPr>
          <w:p w14:paraId="66D0C071"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客户身份证</w:t>
            </w:r>
          </w:p>
        </w:tc>
      </w:tr>
      <w:tr w:rsidR="00C17803" w:rsidRPr="009D4127" w14:paraId="045EFFE8"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78BBFFF8" w14:textId="77777777" w:rsidR="00C17803" w:rsidRPr="009D4127" w:rsidRDefault="00C17803" w:rsidP="00224985">
            <w:pPr>
              <w:pStyle w:val="5a"/>
            </w:pPr>
            <w:proofErr w:type="spellStart"/>
            <w:r w:rsidRPr="00D748B1">
              <w:rPr>
                <w:rFonts w:cs="Huawei Sans"/>
              </w:rPr>
              <w:t>c_phone</w:t>
            </w:r>
            <w:proofErr w:type="spellEnd"/>
          </w:p>
        </w:tc>
        <w:tc>
          <w:tcPr>
            <w:tcW w:w="2628" w:type="dxa"/>
          </w:tcPr>
          <w:p w14:paraId="5F57D623"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CHAR(</w:t>
            </w:r>
            <w:r>
              <w:t>2</w:t>
            </w:r>
            <w:r w:rsidRPr="00AC6684">
              <w:t>0)</w:t>
            </w:r>
          </w:p>
        </w:tc>
        <w:tc>
          <w:tcPr>
            <w:tcW w:w="4021" w:type="dxa"/>
          </w:tcPr>
          <w:p w14:paraId="47BEDF18"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UNIQUE NOT NULL</w:t>
            </w:r>
          </w:p>
        </w:tc>
        <w:tc>
          <w:tcPr>
            <w:tcW w:w="4021" w:type="dxa"/>
          </w:tcPr>
          <w:p w14:paraId="00818885"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客户手机号</w:t>
            </w:r>
          </w:p>
        </w:tc>
      </w:tr>
      <w:tr w:rsidR="00C17803" w:rsidRPr="009D4127" w14:paraId="074BED7F"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4B8C137D" w14:textId="77777777" w:rsidR="00C17803" w:rsidRPr="009D4127" w:rsidRDefault="00C17803" w:rsidP="00224985">
            <w:pPr>
              <w:pStyle w:val="5a"/>
            </w:pPr>
            <w:proofErr w:type="spellStart"/>
            <w:r w:rsidRPr="00D748B1">
              <w:rPr>
                <w:rFonts w:cs="Huawei Sans"/>
              </w:rPr>
              <w:lastRenderedPageBreak/>
              <w:t>c_password</w:t>
            </w:r>
            <w:proofErr w:type="spellEnd"/>
          </w:p>
        </w:tc>
        <w:tc>
          <w:tcPr>
            <w:tcW w:w="2628" w:type="dxa"/>
          </w:tcPr>
          <w:p w14:paraId="57D48E30"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CHAR(</w:t>
            </w:r>
            <w:r>
              <w:t>2</w:t>
            </w:r>
            <w:r w:rsidRPr="00AC6684">
              <w:t>0)</w:t>
            </w:r>
          </w:p>
        </w:tc>
        <w:tc>
          <w:tcPr>
            <w:tcW w:w="4021" w:type="dxa"/>
          </w:tcPr>
          <w:p w14:paraId="105FB7FC"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Pr>
          <w:p w14:paraId="4321EB47"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客户登录密码</w:t>
            </w:r>
          </w:p>
        </w:tc>
      </w:tr>
    </w:tbl>
    <w:p w14:paraId="06E2C76E" w14:textId="77777777" w:rsidR="00C17803" w:rsidRPr="00AC6684" w:rsidRDefault="00C17803" w:rsidP="00C17803">
      <w:pPr>
        <w:pStyle w:val="1e"/>
      </w:pPr>
    </w:p>
    <w:p w14:paraId="45097378" w14:textId="77777777" w:rsidR="00C17803" w:rsidRPr="00AC6684" w:rsidRDefault="00C17803" w:rsidP="00C17803">
      <w:pPr>
        <w:pStyle w:val="50"/>
      </w:pPr>
      <w:proofErr w:type="spellStart"/>
      <w:r w:rsidRPr="00D748B1">
        <w:rPr>
          <w:rFonts w:cs="Huawei Sans"/>
        </w:rPr>
        <w:t>bank_card</w:t>
      </w:r>
      <w:proofErr w:type="spellEnd"/>
      <w:r>
        <w:rPr>
          <w:rFonts w:cs="Huawei Sans" w:hint="eastAsia"/>
        </w:rPr>
        <w:t>（银行卡）表</w:t>
      </w:r>
    </w:p>
    <w:tbl>
      <w:tblPr>
        <w:tblStyle w:val="V30"/>
        <w:tblW w:w="8590" w:type="dxa"/>
        <w:tblBorders>
          <w:bottom w:val="single" w:sz="18" w:space="0" w:color="auto"/>
        </w:tblBorders>
        <w:tblLayout w:type="fixed"/>
        <w:tblLook w:val="01E0" w:firstRow="1" w:lastRow="1" w:firstColumn="1" w:lastColumn="1" w:noHBand="0" w:noVBand="0"/>
      </w:tblPr>
      <w:tblGrid>
        <w:gridCol w:w="1352"/>
        <w:gridCol w:w="1804"/>
        <w:gridCol w:w="2717"/>
        <w:gridCol w:w="2717"/>
      </w:tblGrid>
      <w:tr w:rsidR="00C17803" w:rsidRPr="009D4127" w14:paraId="18064065" w14:textId="77777777" w:rsidTr="002249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169F9864" w14:textId="77777777" w:rsidR="00C17803" w:rsidRPr="009D4127" w:rsidRDefault="00C17803" w:rsidP="00224985">
            <w:pPr>
              <w:pStyle w:val="5a"/>
            </w:pPr>
            <w:r>
              <w:rPr>
                <w:rFonts w:hint="eastAsia"/>
              </w:rPr>
              <w:t>字段</w:t>
            </w:r>
            <w:r>
              <w:t>名称</w:t>
            </w:r>
          </w:p>
        </w:tc>
        <w:tc>
          <w:tcPr>
            <w:tcW w:w="2628" w:type="dxa"/>
          </w:tcPr>
          <w:p w14:paraId="03A5E6FC" w14:textId="77777777" w:rsidR="00C17803" w:rsidRPr="009D4127" w:rsidRDefault="00C17803"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4021" w:type="dxa"/>
          </w:tcPr>
          <w:p w14:paraId="0E9AFCEF" w14:textId="77777777" w:rsidR="00C17803" w:rsidRPr="009D4127" w:rsidRDefault="00C17803"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4021" w:type="dxa"/>
          </w:tcPr>
          <w:p w14:paraId="6AE616D1" w14:textId="77777777" w:rsidR="00C17803" w:rsidRDefault="00C17803"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C17803" w:rsidRPr="009D4127" w14:paraId="38385493"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42E12EE5" w14:textId="77777777" w:rsidR="00C17803" w:rsidRPr="009D4127" w:rsidRDefault="00C17803" w:rsidP="00224985">
            <w:pPr>
              <w:pStyle w:val="5a"/>
            </w:pPr>
            <w:proofErr w:type="spellStart"/>
            <w:r w:rsidRPr="00D748B1">
              <w:rPr>
                <w:rFonts w:cs="Huawei Sans"/>
              </w:rPr>
              <w:t>b_number</w:t>
            </w:r>
            <w:proofErr w:type="spellEnd"/>
          </w:p>
        </w:tc>
        <w:tc>
          <w:tcPr>
            <w:tcW w:w="2628" w:type="dxa"/>
          </w:tcPr>
          <w:p w14:paraId="53D0D69D"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CHAR(</w:t>
            </w:r>
            <w:r>
              <w:t>3</w:t>
            </w:r>
            <w:r w:rsidRPr="00AC6684">
              <w:t>0)</w:t>
            </w:r>
          </w:p>
        </w:tc>
        <w:tc>
          <w:tcPr>
            <w:tcW w:w="4021" w:type="dxa"/>
          </w:tcPr>
          <w:p w14:paraId="0DC6338F"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4021" w:type="dxa"/>
          </w:tcPr>
          <w:p w14:paraId="07B4A55B"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银行卡号</w:t>
            </w:r>
          </w:p>
        </w:tc>
      </w:tr>
      <w:tr w:rsidR="00C17803" w:rsidRPr="009D4127" w14:paraId="5B9E448E"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64114DF0" w14:textId="77777777" w:rsidR="00C17803" w:rsidRPr="009D4127" w:rsidRDefault="00C17803" w:rsidP="00224985">
            <w:pPr>
              <w:pStyle w:val="5a"/>
            </w:pPr>
            <w:proofErr w:type="spellStart"/>
            <w:r w:rsidRPr="00D748B1">
              <w:rPr>
                <w:rFonts w:cs="Huawei Sans"/>
              </w:rPr>
              <w:t>b_type</w:t>
            </w:r>
            <w:proofErr w:type="spellEnd"/>
          </w:p>
        </w:tc>
        <w:tc>
          <w:tcPr>
            <w:tcW w:w="2628" w:type="dxa"/>
          </w:tcPr>
          <w:p w14:paraId="06E7D56B"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t>CHAR(2</w:t>
            </w:r>
            <w:r w:rsidRPr="00AC6684">
              <w:t>0)</w:t>
            </w:r>
          </w:p>
        </w:tc>
        <w:tc>
          <w:tcPr>
            <w:tcW w:w="4021" w:type="dxa"/>
          </w:tcPr>
          <w:p w14:paraId="06F32C90"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p>
        </w:tc>
        <w:tc>
          <w:tcPr>
            <w:tcW w:w="4021" w:type="dxa"/>
          </w:tcPr>
          <w:p w14:paraId="3A0136C0"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t>银行卡类型</w:t>
            </w:r>
          </w:p>
        </w:tc>
      </w:tr>
      <w:tr w:rsidR="00C17803" w:rsidRPr="009D4127" w14:paraId="3A4E8A5B"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61B8EF80" w14:textId="77777777" w:rsidR="00C17803" w:rsidRPr="009D4127" w:rsidRDefault="00C17803" w:rsidP="00224985">
            <w:pPr>
              <w:pStyle w:val="5a"/>
            </w:pPr>
            <w:proofErr w:type="spellStart"/>
            <w:r w:rsidRPr="00D748B1">
              <w:rPr>
                <w:rFonts w:cs="Huawei Sans"/>
              </w:rPr>
              <w:t>b_c_id</w:t>
            </w:r>
            <w:proofErr w:type="spellEnd"/>
          </w:p>
        </w:tc>
        <w:tc>
          <w:tcPr>
            <w:tcW w:w="2628" w:type="dxa"/>
          </w:tcPr>
          <w:p w14:paraId="0EC8DB44"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4A908A68"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NOT NULL</w:t>
            </w:r>
            <w:r>
              <w:t xml:space="preserve"> </w:t>
            </w:r>
            <w:r w:rsidRPr="00B039DB">
              <w:rPr>
                <w:b/>
                <w:color w:val="C7000B"/>
              </w:rPr>
              <w:t>FOREIGN KEY</w:t>
            </w:r>
          </w:p>
        </w:tc>
        <w:tc>
          <w:tcPr>
            <w:tcW w:w="4021" w:type="dxa"/>
          </w:tcPr>
          <w:p w14:paraId="261A954B" w14:textId="77777777" w:rsidR="00C17803" w:rsidRDefault="00C17803" w:rsidP="00224985">
            <w:pPr>
              <w:pStyle w:val="5a"/>
              <w:cnfStyle w:val="000000000000" w:firstRow="0" w:lastRow="0" w:firstColumn="0" w:lastColumn="0" w:oddVBand="0" w:evenVBand="0" w:oddHBand="0" w:evenHBand="0" w:firstRowFirstColumn="0" w:firstRowLastColumn="0" w:lastRowFirstColumn="0" w:lastRowLastColumn="0"/>
            </w:pPr>
            <w:r>
              <w:t>所属客户编号</w:t>
            </w:r>
          </w:p>
          <w:p w14:paraId="64DE2C18"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715346">
              <w:rPr>
                <w:color w:val="C00000"/>
              </w:rPr>
              <w:t>注</w:t>
            </w:r>
            <w:r w:rsidRPr="00715346">
              <w:rPr>
                <w:rFonts w:hint="eastAsia"/>
                <w:color w:val="C00000"/>
              </w:rPr>
              <w:t>：本字段引用自</w:t>
            </w:r>
            <w:r w:rsidRPr="00715346">
              <w:rPr>
                <w:rFonts w:hint="eastAsia"/>
                <w:color w:val="C00000"/>
              </w:rPr>
              <w:t>client</w:t>
            </w:r>
            <w:r w:rsidRPr="00715346">
              <w:rPr>
                <w:rFonts w:hint="eastAsia"/>
                <w:color w:val="C00000"/>
              </w:rPr>
              <w:t>表的</w:t>
            </w:r>
            <w:proofErr w:type="spellStart"/>
            <w:r w:rsidRPr="00715346">
              <w:rPr>
                <w:rFonts w:hint="eastAsia"/>
                <w:color w:val="C00000"/>
              </w:rPr>
              <w:t>c_id</w:t>
            </w:r>
            <w:proofErr w:type="spellEnd"/>
            <w:r w:rsidRPr="00715346">
              <w:rPr>
                <w:rFonts w:hint="eastAsia"/>
                <w:color w:val="C00000"/>
              </w:rPr>
              <w:t>字段。</w:t>
            </w:r>
          </w:p>
        </w:tc>
      </w:tr>
    </w:tbl>
    <w:p w14:paraId="721EA5A3" w14:textId="77777777" w:rsidR="00C17803" w:rsidRPr="00272A4F" w:rsidRDefault="00C17803" w:rsidP="00C17803">
      <w:pPr>
        <w:pStyle w:val="1e"/>
      </w:pPr>
    </w:p>
    <w:p w14:paraId="1CC56397" w14:textId="77777777" w:rsidR="00C17803" w:rsidRDefault="00C17803" w:rsidP="00C17803">
      <w:pPr>
        <w:pStyle w:val="50"/>
      </w:pPr>
      <w:proofErr w:type="spellStart"/>
      <w:r w:rsidRPr="00D748B1">
        <w:rPr>
          <w:rFonts w:cs="Huawei Sans"/>
        </w:rPr>
        <w:t>finances_product</w:t>
      </w:r>
      <w:proofErr w:type="spellEnd"/>
      <w:r>
        <w:rPr>
          <w:rFonts w:cs="Huawei Sans" w:hint="eastAsia"/>
        </w:rPr>
        <w:t>（理财产品）信息表</w:t>
      </w:r>
    </w:p>
    <w:tbl>
      <w:tblPr>
        <w:tblStyle w:val="V30"/>
        <w:tblW w:w="8590" w:type="dxa"/>
        <w:tblBorders>
          <w:bottom w:val="single" w:sz="18" w:space="0" w:color="auto"/>
        </w:tblBorders>
        <w:tblLayout w:type="fixed"/>
        <w:tblLook w:val="01E0" w:firstRow="1" w:lastRow="1" w:firstColumn="1" w:lastColumn="1" w:noHBand="0" w:noVBand="0"/>
      </w:tblPr>
      <w:tblGrid>
        <w:gridCol w:w="1516"/>
        <w:gridCol w:w="1843"/>
        <w:gridCol w:w="2514"/>
        <w:gridCol w:w="2717"/>
      </w:tblGrid>
      <w:tr w:rsidR="00C17803" w:rsidRPr="009D4127" w14:paraId="4CB4FA9B" w14:textId="77777777" w:rsidTr="002249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5B8A579E" w14:textId="77777777" w:rsidR="00C17803" w:rsidRPr="009D4127" w:rsidRDefault="00C17803" w:rsidP="00224985">
            <w:pPr>
              <w:pStyle w:val="5a"/>
            </w:pPr>
            <w:r>
              <w:rPr>
                <w:rFonts w:hint="eastAsia"/>
              </w:rPr>
              <w:t>字段</w:t>
            </w:r>
            <w:r>
              <w:t>名称</w:t>
            </w:r>
          </w:p>
        </w:tc>
        <w:tc>
          <w:tcPr>
            <w:tcW w:w="1843" w:type="dxa"/>
          </w:tcPr>
          <w:p w14:paraId="65503857" w14:textId="77777777" w:rsidR="00C17803" w:rsidRPr="009D4127" w:rsidRDefault="00C17803"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2514" w:type="dxa"/>
          </w:tcPr>
          <w:p w14:paraId="518E49AE" w14:textId="77777777" w:rsidR="00C17803" w:rsidRPr="009D4127" w:rsidRDefault="00C17803"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717" w:type="dxa"/>
          </w:tcPr>
          <w:p w14:paraId="5AAD7D83" w14:textId="77777777" w:rsidR="00C17803" w:rsidRDefault="00C17803" w:rsidP="00224985">
            <w:pPr>
              <w:pStyle w:val="5a"/>
              <w:cnfStyle w:val="100000000000" w:firstRow="1" w:lastRow="0" w:firstColumn="0" w:lastColumn="0" w:oddVBand="0" w:evenVBand="0" w:oddHBand="0" w:evenHBand="0" w:firstRowFirstColumn="0" w:firstRowLastColumn="0" w:lastRowFirstColumn="0" w:lastRowLastColumn="0"/>
            </w:pPr>
          </w:p>
        </w:tc>
      </w:tr>
      <w:tr w:rsidR="00C17803" w:rsidRPr="009D4127" w14:paraId="1F959326" w14:textId="77777777" w:rsidTr="00224985">
        <w:tc>
          <w:tcPr>
            <w:cnfStyle w:val="001000000000" w:firstRow="0" w:lastRow="0" w:firstColumn="1" w:lastColumn="0" w:oddVBand="0" w:evenVBand="0" w:oddHBand="0" w:evenHBand="0" w:firstRowFirstColumn="0" w:firstRowLastColumn="0" w:lastRowFirstColumn="0" w:lastRowLastColumn="0"/>
            <w:tcW w:w="1516" w:type="dxa"/>
          </w:tcPr>
          <w:p w14:paraId="55FEFB5A" w14:textId="77777777" w:rsidR="00C17803" w:rsidRPr="009D4127" w:rsidRDefault="00C17803" w:rsidP="00224985">
            <w:pPr>
              <w:pStyle w:val="5a"/>
            </w:pPr>
            <w:proofErr w:type="spellStart"/>
            <w:r w:rsidRPr="00D748B1">
              <w:rPr>
                <w:rFonts w:cs="Huawei Sans"/>
              </w:rPr>
              <w:t>p_name</w:t>
            </w:r>
            <w:proofErr w:type="spellEnd"/>
          </w:p>
        </w:tc>
        <w:tc>
          <w:tcPr>
            <w:tcW w:w="1843" w:type="dxa"/>
          </w:tcPr>
          <w:p w14:paraId="31FD8CE1"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VARCHAR(100)</w:t>
            </w:r>
          </w:p>
        </w:tc>
        <w:tc>
          <w:tcPr>
            <w:tcW w:w="2514" w:type="dxa"/>
          </w:tcPr>
          <w:p w14:paraId="67125DC4"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2717" w:type="dxa"/>
          </w:tcPr>
          <w:p w14:paraId="46A413BA"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产品名称</w:t>
            </w:r>
          </w:p>
        </w:tc>
      </w:tr>
      <w:tr w:rsidR="00C17803" w:rsidRPr="009D4127" w14:paraId="1E584FC6" w14:textId="77777777" w:rsidTr="00224985">
        <w:tc>
          <w:tcPr>
            <w:cnfStyle w:val="001000000000" w:firstRow="0" w:lastRow="0" w:firstColumn="1" w:lastColumn="0" w:oddVBand="0" w:evenVBand="0" w:oddHBand="0" w:evenHBand="0" w:firstRowFirstColumn="0" w:firstRowLastColumn="0" w:lastRowFirstColumn="0" w:lastRowLastColumn="0"/>
            <w:tcW w:w="1516" w:type="dxa"/>
          </w:tcPr>
          <w:p w14:paraId="483AE4B5" w14:textId="77777777" w:rsidR="00C17803" w:rsidRPr="009D4127" w:rsidRDefault="00C17803" w:rsidP="00224985">
            <w:pPr>
              <w:pStyle w:val="5a"/>
            </w:pPr>
            <w:proofErr w:type="spellStart"/>
            <w:r w:rsidRPr="00D748B1">
              <w:rPr>
                <w:rFonts w:cs="Huawei Sans"/>
              </w:rPr>
              <w:t>p_id</w:t>
            </w:r>
            <w:proofErr w:type="spellEnd"/>
          </w:p>
        </w:tc>
        <w:tc>
          <w:tcPr>
            <w:tcW w:w="1843" w:type="dxa"/>
          </w:tcPr>
          <w:p w14:paraId="1664CDAC"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2514" w:type="dxa"/>
          </w:tcPr>
          <w:p w14:paraId="3432F1C3"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2717" w:type="dxa"/>
          </w:tcPr>
          <w:p w14:paraId="21719B1C"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产品编号</w:t>
            </w:r>
          </w:p>
        </w:tc>
      </w:tr>
      <w:tr w:rsidR="00C17803" w:rsidRPr="009D4127" w14:paraId="0B1D36D2" w14:textId="77777777" w:rsidTr="00224985">
        <w:tc>
          <w:tcPr>
            <w:cnfStyle w:val="001000000000" w:firstRow="0" w:lastRow="0" w:firstColumn="1" w:lastColumn="0" w:oddVBand="0" w:evenVBand="0" w:oddHBand="0" w:evenHBand="0" w:firstRowFirstColumn="0" w:firstRowLastColumn="0" w:lastRowFirstColumn="0" w:lastRowLastColumn="0"/>
            <w:tcW w:w="1516" w:type="dxa"/>
          </w:tcPr>
          <w:p w14:paraId="3CF92729" w14:textId="77777777" w:rsidR="00C17803" w:rsidRPr="00D748B1" w:rsidRDefault="00C17803" w:rsidP="00224985">
            <w:pPr>
              <w:pStyle w:val="5a"/>
              <w:rPr>
                <w:rFonts w:cs="Huawei Sans"/>
              </w:rPr>
            </w:pPr>
            <w:proofErr w:type="spellStart"/>
            <w:r w:rsidRPr="00D748B1">
              <w:rPr>
                <w:rFonts w:cs="Huawei Sans"/>
              </w:rPr>
              <w:t>p_description</w:t>
            </w:r>
            <w:proofErr w:type="spellEnd"/>
          </w:p>
        </w:tc>
        <w:tc>
          <w:tcPr>
            <w:tcW w:w="1843" w:type="dxa"/>
          </w:tcPr>
          <w:p w14:paraId="3D602DA1"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VARCHAR(4000)</w:t>
            </w:r>
          </w:p>
        </w:tc>
        <w:tc>
          <w:tcPr>
            <w:tcW w:w="2514" w:type="dxa"/>
          </w:tcPr>
          <w:p w14:paraId="2DC35C3F"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p>
        </w:tc>
        <w:tc>
          <w:tcPr>
            <w:tcW w:w="2717" w:type="dxa"/>
          </w:tcPr>
          <w:p w14:paraId="3AB69FCC"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产品描述</w:t>
            </w:r>
          </w:p>
        </w:tc>
      </w:tr>
      <w:tr w:rsidR="00C17803" w:rsidRPr="009D4127" w14:paraId="408324ED" w14:textId="77777777" w:rsidTr="00224985">
        <w:tc>
          <w:tcPr>
            <w:cnfStyle w:val="001000000000" w:firstRow="0" w:lastRow="0" w:firstColumn="1" w:lastColumn="0" w:oddVBand="0" w:evenVBand="0" w:oddHBand="0" w:evenHBand="0" w:firstRowFirstColumn="0" w:firstRowLastColumn="0" w:lastRowFirstColumn="0" w:lastRowLastColumn="0"/>
            <w:tcW w:w="1516" w:type="dxa"/>
          </w:tcPr>
          <w:p w14:paraId="7ACCC45E" w14:textId="77777777" w:rsidR="00C17803" w:rsidRPr="00D748B1" w:rsidRDefault="00C17803" w:rsidP="00224985">
            <w:pPr>
              <w:pStyle w:val="5a"/>
              <w:rPr>
                <w:rFonts w:cs="Huawei Sans"/>
              </w:rPr>
            </w:pPr>
            <w:proofErr w:type="spellStart"/>
            <w:r w:rsidRPr="00D748B1">
              <w:rPr>
                <w:rFonts w:cs="Huawei Sans"/>
              </w:rPr>
              <w:t>p_amount</w:t>
            </w:r>
            <w:proofErr w:type="spellEnd"/>
          </w:p>
        </w:tc>
        <w:tc>
          <w:tcPr>
            <w:tcW w:w="1843" w:type="dxa"/>
          </w:tcPr>
          <w:p w14:paraId="1C963F30"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2514" w:type="dxa"/>
          </w:tcPr>
          <w:p w14:paraId="4B02E3C9"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p>
        </w:tc>
        <w:tc>
          <w:tcPr>
            <w:tcW w:w="2717" w:type="dxa"/>
          </w:tcPr>
          <w:p w14:paraId="48E97D92"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购买金额</w:t>
            </w:r>
          </w:p>
        </w:tc>
      </w:tr>
      <w:tr w:rsidR="00C17803" w:rsidRPr="009D4127" w14:paraId="62155225" w14:textId="77777777" w:rsidTr="00224985">
        <w:tc>
          <w:tcPr>
            <w:cnfStyle w:val="001000000000" w:firstRow="0" w:lastRow="0" w:firstColumn="1" w:lastColumn="0" w:oddVBand="0" w:evenVBand="0" w:oddHBand="0" w:evenHBand="0" w:firstRowFirstColumn="0" w:firstRowLastColumn="0" w:lastRowFirstColumn="0" w:lastRowLastColumn="0"/>
            <w:tcW w:w="1516" w:type="dxa"/>
          </w:tcPr>
          <w:p w14:paraId="022C7E9B" w14:textId="77777777" w:rsidR="00C17803" w:rsidRPr="009D4127" w:rsidRDefault="00C17803" w:rsidP="00224985">
            <w:pPr>
              <w:pStyle w:val="5a"/>
            </w:pPr>
            <w:proofErr w:type="spellStart"/>
            <w:r w:rsidRPr="00D748B1">
              <w:rPr>
                <w:rFonts w:cs="Huawei Sans"/>
              </w:rPr>
              <w:t>p_year</w:t>
            </w:r>
            <w:proofErr w:type="spellEnd"/>
          </w:p>
        </w:tc>
        <w:tc>
          <w:tcPr>
            <w:tcW w:w="1843" w:type="dxa"/>
          </w:tcPr>
          <w:p w14:paraId="0001A002"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2514" w:type="dxa"/>
          </w:tcPr>
          <w:p w14:paraId="596419D6"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p>
        </w:tc>
        <w:tc>
          <w:tcPr>
            <w:tcW w:w="2717" w:type="dxa"/>
          </w:tcPr>
          <w:p w14:paraId="703FFE8D"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t>理财年限</w:t>
            </w:r>
          </w:p>
        </w:tc>
      </w:tr>
    </w:tbl>
    <w:p w14:paraId="66FD3712" w14:textId="77777777" w:rsidR="00C17803" w:rsidRDefault="00C17803" w:rsidP="00C17803">
      <w:pPr>
        <w:pStyle w:val="1e"/>
      </w:pPr>
    </w:p>
    <w:p w14:paraId="1B36A161" w14:textId="77777777" w:rsidR="00C17803" w:rsidRPr="00AC6684" w:rsidRDefault="00C17803" w:rsidP="00C17803">
      <w:pPr>
        <w:pStyle w:val="50"/>
      </w:pPr>
      <w:r w:rsidRPr="00D748B1">
        <w:rPr>
          <w:rFonts w:cs="Huawei Sans"/>
        </w:rPr>
        <w:t>insurance</w:t>
      </w:r>
      <w:r>
        <w:rPr>
          <w:rFonts w:cs="Huawei Sans" w:hint="eastAsia"/>
        </w:rPr>
        <w:t>（保险）表</w:t>
      </w:r>
    </w:p>
    <w:tbl>
      <w:tblPr>
        <w:tblStyle w:val="V30"/>
        <w:tblW w:w="8590" w:type="dxa"/>
        <w:tblBorders>
          <w:bottom w:val="single" w:sz="18" w:space="0" w:color="auto"/>
        </w:tblBorders>
        <w:tblLayout w:type="fixed"/>
        <w:tblLook w:val="01E0" w:firstRow="1" w:lastRow="1" w:firstColumn="1" w:lastColumn="1" w:noHBand="0" w:noVBand="0"/>
      </w:tblPr>
      <w:tblGrid>
        <w:gridCol w:w="1352"/>
        <w:gridCol w:w="1804"/>
        <w:gridCol w:w="2717"/>
        <w:gridCol w:w="2717"/>
      </w:tblGrid>
      <w:tr w:rsidR="00C17803" w:rsidRPr="009D4127" w14:paraId="61CD3657" w14:textId="77777777" w:rsidTr="002249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19D9D909" w14:textId="77777777" w:rsidR="00C17803" w:rsidRPr="009D4127" w:rsidRDefault="00C17803" w:rsidP="00224985">
            <w:pPr>
              <w:pStyle w:val="5a"/>
            </w:pPr>
            <w:r>
              <w:rPr>
                <w:rFonts w:hint="eastAsia"/>
              </w:rPr>
              <w:t>字段</w:t>
            </w:r>
            <w:r>
              <w:t>名称</w:t>
            </w:r>
          </w:p>
        </w:tc>
        <w:tc>
          <w:tcPr>
            <w:tcW w:w="2628" w:type="dxa"/>
          </w:tcPr>
          <w:p w14:paraId="5567FD18" w14:textId="77777777" w:rsidR="00C17803" w:rsidRPr="009D4127" w:rsidRDefault="00C17803"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4021" w:type="dxa"/>
          </w:tcPr>
          <w:p w14:paraId="11655EDC" w14:textId="77777777" w:rsidR="00C17803" w:rsidRPr="009D4127" w:rsidRDefault="00C17803"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4021" w:type="dxa"/>
          </w:tcPr>
          <w:p w14:paraId="78F4C8ED" w14:textId="77777777" w:rsidR="00C17803" w:rsidRDefault="00C17803"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C17803" w:rsidRPr="009D4127" w14:paraId="2A546120"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18AA8664" w14:textId="77777777" w:rsidR="00C17803" w:rsidRPr="009D4127" w:rsidRDefault="00C17803" w:rsidP="00224985">
            <w:pPr>
              <w:pStyle w:val="5a"/>
            </w:pPr>
            <w:proofErr w:type="spellStart"/>
            <w:r w:rsidRPr="00CD4AE9">
              <w:rPr>
                <w:rFonts w:cs="Huawei Sans"/>
              </w:rPr>
              <w:t>i_name</w:t>
            </w:r>
            <w:proofErr w:type="spellEnd"/>
          </w:p>
        </w:tc>
        <w:tc>
          <w:tcPr>
            <w:tcW w:w="2628" w:type="dxa"/>
          </w:tcPr>
          <w:p w14:paraId="60F27B8C"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CD4AE9">
              <w:t>VARCHAR(100)</w:t>
            </w:r>
          </w:p>
        </w:tc>
        <w:tc>
          <w:tcPr>
            <w:tcW w:w="4021" w:type="dxa"/>
          </w:tcPr>
          <w:p w14:paraId="517AA62A"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Pr>
          <w:p w14:paraId="69458035"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保险名称</w:t>
            </w:r>
          </w:p>
        </w:tc>
      </w:tr>
      <w:tr w:rsidR="00C17803" w:rsidRPr="009D4127" w14:paraId="3FC148E3"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021EC35F" w14:textId="77777777" w:rsidR="00C17803" w:rsidRPr="009D4127" w:rsidRDefault="00C17803" w:rsidP="00224985">
            <w:pPr>
              <w:pStyle w:val="5a"/>
            </w:pPr>
            <w:proofErr w:type="spellStart"/>
            <w:r w:rsidRPr="00CD4AE9">
              <w:rPr>
                <w:rFonts w:cs="Huawei Sans"/>
              </w:rPr>
              <w:t>i_id</w:t>
            </w:r>
            <w:proofErr w:type="spellEnd"/>
          </w:p>
        </w:tc>
        <w:tc>
          <w:tcPr>
            <w:tcW w:w="2628" w:type="dxa"/>
          </w:tcPr>
          <w:p w14:paraId="7139D692"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52E98EAF"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4021" w:type="dxa"/>
          </w:tcPr>
          <w:p w14:paraId="6513B2DA"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保险编号</w:t>
            </w:r>
          </w:p>
        </w:tc>
      </w:tr>
      <w:tr w:rsidR="00C17803" w:rsidRPr="00AC6684" w14:paraId="713A1AD6"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7515F152" w14:textId="77777777" w:rsidR="00C17803" w:rsidRPr="00D748B1" w:rsidRDefault="00C17803" w:rsidP="00224985">
            <w:pPr>
              <w:pStyle w:val="5a"/>
              <w:rPr>
                <w:rFonts w:cs="Huawei Sans"/>
              </w:rPr>
            </w:pPr>
            <w:proofErr w:type="spellStart"/>
            <w:r w:rsidRPr="00D748B1">
              <w:rPr>
                <w:rFonts w:cs="Huawei Sans"/>
              </w:rPr>
              <w:t>i_amount</w:t>
            </w:r>
            <w:proofErr w:type="spellEnd"/>
          </w:p>
        </w:tc>
        <w:tc>
          <w:tcPr>
            <w:tcW w:w="2628" w:type="dxa"/>
          </w:tcPr>
          <w:p w14:paraId="65D7D438"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23F544E2"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p>
        </w:tc>
        <w:tc>
          <w:tcPr>
            <w:tcW w:w="4021" w:type="dxa"/>
          </w:tcPr>
          <w:p w14:paraId="13605218"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保险金额</w:t>
            </w:r>
          </w:p>
        </w:tc>
      </w:tr>
      <w:tr w:rsidR="00C17803" w:rsidRPr="00AC6684" w14:paraId="292F6D7F"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5D2485D1" w14:textId="77777777" w:rsidR="00C17803" w:rsidRPr="00D748B1" w:rsidRDefault="00C17803" w:rsidP="00224985">
            <w:pPr>
              <w:pStyle w:val="5a"/>
              <w:rPr>
                <w:rFonts w:cs="Huawei Sans"/>
              </w:rPr>
            </w:pPr>
            <w:proofErr w:type="spellStart"/>
            <w:r w:rsidRPr="00D748B1">
              <w:rPr>
                <w:rFonts w:cs="Huawei Sans"/>
              </w:rPr>
              <w:t>i_person</w:t>
            </w:r>
            <w:proofErr w:type="spellEnd"/>
          </w:p>
        </w:tc>
        <w:tc>
          <w:tcPr>
            <w:tcW w:w="2628" w:type="dxa"/>
          </w:tcPr>
          <w:p w14:paraId="5D2E895A"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CD4AE9">
              <w:t>CHAR(</w:t>
            </w:r>
            <w:r>
              <w:t>2</w:t>
            </w:r>
            <w:r w:rsidRPr="00CD4AE9">
              <w:t>0)</w:t>
            </w:r>
          </w:p>
        </w:tc>
        <w:tc>
          <w:tcPr>
            <w:tcW w:w="4021" w:type="dxa"/>
          </w:tcPr>
          <w:p w14:paraId="5D582726"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p>
        </w:tc>
        <w:tc>
          <w:tcPr>
            <w:tcW w:w="4021" w:type="dxa"/>
          </w:tcPr>
          <w:p w14:paraId="19E2B466"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适用人群</w:t>
            </w:r>
          </w:p>
        </w:tc>
      </w:tr>
      <w:tr w:rsidR="00C17803" w:rsidRPr="00AC6684" w14:paraId="5AA769B9"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1B885CB5" w14:textId="77777777" w:rsidR="00C17803" w:rsidRPr="00D748B1" w:rsidRDefault="00C17803" w:rsidP="00224985">
            <w:pPr>
              <w:pStyle w:val="5a"/>
              <w:rPr>
                <w:rFonts w:cs="Huawei Sans"/>
              </w:rPr>
            </w:pPr>
            <w:proofErr w:type="spellStart"/>
            <w:r w:rsidRPr="00D748B1">
              <w:rPr>
                <w:rFonts w:cs="Huawei Sans"/>
              </w:rPr>
              <w:t>i_year</w:t>
            </w:r>
            <w:proofErr w:type="spellEnd"/>
          </w:p>
        </w:tc>
        <w:tc>
          <w:tcPr>
            <w:tcW w:w="2628" w:type="dxa"/>
          </w:tcPr>
          <w:p w14:paraId="59594EBD"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522E9156"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p>
        </w:tc>
        <w:tc>
          <w:tcPr>
            <w:tcW w:w="4021" w:type="dxa"/>
          </w:tcPr>
          <w:p w14:paraId="5F8A6090"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保险年限</w:t>
            </w:r>
          </w:p>
        </w:tc>
      </w:tr>
      <w:tr w:rsidR="00C17803" w:rsidRPr="009D4127" w14:paraId="402620AE"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638FD03F" w14:textId="77777777" w:rsidR="00C17803" w:rsidRPr="009D4127" w:rsidRDefault="00C17803" w:rsidP="00224985">
            <w:pPr>
              <w:pStyle w:val="5a"/>
            </w:pPr>
            <w:proofErr w:type="spellStart"/>
            <w:r w:rsidRPr="00D748B1">
              <w:rPr>
                <w:rFonts w:cs="Huawei Sans"/>
              </w:rPr>
              <w:lastRenderedPageBreak/>
              <w:t>i_project</w:t>
            </w:r>
            <w:proofErr w:type="spellEnd"/>
          </w:p>
        </w:tc>
        <w:tc>
          <w:tcPr>
            <w:tcW w:w="2628" w:type="dxa"/>
          </w:tcPr>
          <w:p w14:paraId="1F34EC43"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CD4AE9">
              <w:t>VARCHAR(200)</w:t>
            </w:r>
          </w:p>
        </w:tc>
        <w:tc>
          <w:tcPr>
            <w:tcW w:w="4021" w:type="dxa"/>
          </w:tcPr>
          <w:p w14:paraId="4C5884FB"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p>
        </w:tc>
        <w:tc>
          <w:tcPr>
            <w:tcW w:w="4021" w:type="dxa"/>
          </w:tcPr>
          <w:p w14:paraId="7AF26553"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t>保障项目</w:t>
            </w:r>
          </w:p>
        </w:tc>
      </w:tr>
    </w:tbl>
    <w:p w14:paraId="11C0930C" w14:textId="77777777" w:rsidR="00C17803" w:rsidRDefault="00C17803" w:rsidP="00C17803">
      <w:pPr>
        <w:pStyle w:val="1e"/>
      </w:pPr>
    </w:p>
    <w:p w14:paraId="23D5F30D" w14:textId="77777777" w:rsidR="00C17803" w:rsidRPr="00CD4AE9" w:rsidRDefault="00C17803" w:rsidP="00C17803">
      <w:pPr>
        <w:pStyle w:val="50"/>
      </w:pPr>
      <w:r w:rsidRPr="00D748B1">
        <w:rPr>
          <w:rFonts w:cs="Huawei Sans"/>
        </w:rPr>
        <w:t>fund</w:t>
      </w:r>
      <w:r>
        <w:rPr>
          <w:rFonts w:cs="Huawei Sans" w:hint="eastAsia"/>
        </w:rPr>
        <w:t>（基金）表</w:t>
      </w:r>
    </w:p>
    <w:tbl>
      <w:tblPr>
        <w:tblStyle w:val="V30"/>
        <w:tblW w:w="8590" w:type="dxa"/>
        <w:tblBorders>
          <w:bottom w:val="single" w:sz="18" w:space="0" w:color="auto"/>
        </w:tblBorders>
        <w:tblLayout w:type="fixed"/>
        <w:tblLook w:val="01E0" w:firstRow="1" w:lastRow="1" w:firstColumn="1" w:lastColumn="1" w:noHBand="0" w:noVBand="0"/>
      </w:tblPr>
      <w:tblGrid>
        <w:gridCol w:w="1352"/>
        <w:gridCol w:w="1804"/>
        <w:gridCol w:w="2717"/>
        <w:gridCol w:w="2717"/>
      </w:tblGrid>
      <w:tr w:rsidR="00C17803" w:rsidRPr="009D4127" w14:paraId="747881DD" w14:textId="77777777" w:rsidTr="002249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Borders>
              <w:bottom w:val="single" w:sz="6" w:space="0" w:color="auto"/>
            </w:tcBorders>
          </w:tcPr>
          <w:p w14:paraId="61D9FC55" w14:textId="77777777" w:rsidR="00C17803" w:rsidRPr="009D4127" w:rsidRDefault="00C17803" w:rsidP="00224985">
            <w:pPr>
              <w:pStyle w:val="5a"/>
            </w:pPr>
            <w:r>
              <w:rPr>
                <w:rFonts w:hint="eastAsia"/>
              </w:rPr>
              <w:t>字段</w:t>
            </w:r>
            <w:r>
              <w:t>名称</w:t>
            </w:r>
          </w:p>
        </w:tc>
        <w:tc>
          <w:tcPr>
            <w:tcW w:w="2628" w:type="dxa"/>
            <w:tcBorders>
              <w:bottom w:val="single" w:sz="6" w:space="0" w:color="auto"/>
            </w:tcBorders>
          </w:tcPr>
          <w:p w14:paraId="02B23514" w14:textId="77777777" w:rsidR="00C17803" w:rsidRPr="009D4127" w:rsidRDefault="00C17803"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4021" w:type="dxa"/>
            <w:tcBorders>
              <w:bottom w:val="single" w:sz="6" w:space="0" w:color="auto"/>
            </w:tcBorders>
          </w:tcPr>
          <w:p w14:paraId="09AAFED6" w14:textId="77777777" w:rsidR="00C17803" w:rsidRPr="009D4127" w:rsidRDefault="00C17803"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4021" w:type="dxa"/>
            <w:tcBorders>
              <w:bottom w:val="single" w:sz="6" w:space="0" w:color="auto"/>
            </w:tcBorders>
          </w:tcPr>
          <w:p w14:paraId="7FFEFE8E" w14:textId="77777777" w:rsidR="00C17803" w:rsidRDefault="00C17803"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C17803" w:rsidRPr="009D4127" w14:paraId="2FE4E8C7" w14:textId="77777777" w:rsidTr="00224985">
        <w:tc>
          <w:tcPr>
            <w:cnfStyle w:val="001000000000" w:firstRow="0" w:lastRow="0" w:firstColumn="1" w:lastColumn="0" w:oddVBand="0" w:evenVBand="0" w:oddHBand="0" w:evenHBand="0" w:firstRowFirstColumn="0" w:firstRowLastColumn="0" w:lastRowFirstColumn="0" w:lastRowLastColumn="0"/>
            <w:tcW w:w="1941" w:type="dxa"/>
            <w:tcBorders>
              <w:top w:val="single" w:sz="6" w:space="0" w:color="auto"/>
              <w:bottom w:val="single" w:sz="6" w:space="0" w:color="auto"/>
            </w:tcBorders>
          </w:tcPr>
          <w:p w14:paraId="4E1AE8C1" w14:textId="77777777" w:rsidR="00C17803" w:rsidRPr="009D4127" w:rsidRDefault="00C17803" w:rsidP="00224985">
            <w:pPr>
              <w:pStyle w:val="5a"/>
            </w:pPr>
            <w:proofErr w:type="spellStart"/>
            <w:r w:rsidRPr="00D748B1">
              <w:rPr>
                <w:rFonts w:cs="Huawei Sans"/>
              </w:rPr>
              <w:t>f_name</w:t>
            </w:r>
            <w:proofErr w:type="spellEnd"/>
          </w:p>
        </w:tc>
        <w:tc>
          <w:tcPr>
            <w:tcW w:w="2628" w:type="dxa"/>
            <w:tcBorders>
              <w:top w:val="single" w:sz="6" w:space="0" w:color="auto"/>
              <w:bottom w:val="single" w:sz="6" w:space="0" w:color="auto"/>
            </w:tcBorders>
          </w:tcPr>
          <w:p w14:paraId="79601C7C"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CD4AE9">
              <w:t>VARCHAR(100)</w:t>
            </w:r>
          </w:p>
        </w:tc>
        <w:tc>
          <w:tcPr>
            <w:tcW w:w="4021" w:type="dxa"/>
            <w:tcBorders>
              <w:top w:val="single" w:sz="6" w:space="0" w:color="auto"/>
              <w:bottom w:val="single" w:sz="6" w:space="0" w:color="auto"/>
            </w:tcBorders>
          </w:tcPr>
          <w:p w14:paraId="7731C238"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Borders>
              <w:top w:val="single" w:sz="6" w:space="0" w:color="auto"/>
              <w:bottom w:val="single" w:sz="6" w:space="0" w:color="auto"/>
            </w:tcBorders>
          </w:tcPr>
          <w:p w14:paraId="4AF4E43E"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基金名称</w:t>
            </w:r>
          </w:p>
        </w:tc>
      </w:tr>
      <w:tr w:rsidR="00C17803" w:rsidRPr="009D4127" w14:paraId="622047F4" w14:textId="77777777" w:rsidTr="00224985">
        <w:tc>
          <w:tcPr>
            <w:cnfStyle w:val="001000000000" w:firstRow="0" w:lastRow="0" w:firstColumn="1" w:lastColumn="0" w:oddVBand="0" w:evenVBand="0" w:oddHBand="0" w:evenHBand="0" w:firstRowFirstColumn="0" w:firstRowLastColumn="0" w:lastRowFirstColumn="0" w:lastRowLastColumn="0"/>
            <w:tcW w:w="1941" w:type="dxa"/>
            <w:tcBorders>
              <w:top w:val="single" w:sz="6" w:space="0" w:color="auto"/>
              <w:bottom w:val="single" w:sz="4" w:space="0" w:color="auto"/>
            </w:tcBorders>
          </w:tcPr>
          <w:p w14:paraId="7BC2F45A" w14:textId="77777777" w:rsidR="00C17803" w:rsidRPr="009D4127" w:rsidRDefault="00C17803" w:rsidP="00224985">
            <w:pPr>
              <w:pStyle w:val="5a"/>
            </w:pPr>
            <w:proofErr w:type="spellStart"/>
            <w:r w:rsidRPr="00D748B1">
              <w:rPr>
                <w:rFonts w:cs="Huawei Sans"/>
              </w:rPr>
              <w:t>f_id</w:t>
            </w:r>
            <w:proofErr w:type="spellEnd"/>
          </w:p>
        </w:tc>
        <w:tc>
          <w:tcPr>
            <w:tcW w:w="2628" w:type="dxa"/>
            <w:tcBorders>
              <w:top w:val="single" w:sz="6" w:space="0" w:color="auto"/>
              <w:bottom w:val="single" w:sz="4" w:space="0" w:color="auto"/>
            </w:tcBorders>
          </w:tcPr>
          <w:p w14:paraId="01252DA4"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Borders>
              <w:top w:val="single" w:sz="6" w:space="0" w:color="auto"/>
              <w:bottom w:val="single" w:sz="4" w:space="0" w:color="auto"/>
            </w:tcBorders>
          </w:tcPr>
          <w:p w14:paraId="0A549352"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4021" w:type="dxa"/>
            <w:tcBorders>
              <w:top w:val="single" w:sz="6" w:space="0" w:color="auto"/>
              <w:bottom w:val="single" w:sz="4" w:space="0" w:color="auto"/>
            </w:tcBorders>
          </w:tcPr>
          <w:p w14:paraId="69A460BE"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基金编号</w:t>
            </w:r>
          </w:p>
        </w:tc>
      </w:tr>
      <w:tr w:rsidR="00C17803" w:rsidRPr="00AC6684" w14:paraId="297E5574" w14:textId="77777777" w:rsidTr="00224985">
        <w:tc>
          <w:tcPr>
            <w:cnfStyle w:val="001000000000" w:firstRow="0" w:lastRow="0" w:firstColumn="1" w:lastColumn="0" w:oddVBand="0" w:evenVBand="0" w:oddHBand="0" w:evenHBand="0" w:firstRowFirstColumn="0" w:firstRowLastColumn="0" w:lastRowFirstColumn="0" w:lastRowLastColumn="0"/>
            <w:tcW w:w="1941" w:type="dxa"/>
            <w:tcBorders>
              <w:top w:val="single" w:sz="4" w:space="0" w:color="auto"/>
            </w:tcBorders>
          </w:tcPr>
          <w:p w14:paraId="0B754598" w14:textId="77777777" w:rsidR="00C17803" w:rsidRPr="00D748B1" w:rsidRDefault="00C17803" w:rsidP="00224985">
            <w:pPr>
              <w:pStyle w:val="5a"/>
              <w:rPr>
                <w:rFonts w:cs="Huawei Sans"/>
              </w:rPr>
            </w:pPr>
            <w:proofErr w:type="spellStart"/>
            <w:r w:rsidRPr="00D748B1">
              <w:rPr>
                <w:rFonts w:cs="Huawei Sans"/>
              </w:rPr>
              <w:t>f_type</w:t>
            </w:r>
            <w:proofErr w:type="spellEnd"/>
          </w:p>
        </w:tc>
        <w:tc>
          <w:tcPr>
            <w:tcW w:w="2628" w:type="dxa"/>
            <w:tcBorders>
              <w:top w:val="single" w:sz="4" w:space="0" w:color="auto"/>
            </w:tcBorders>
          </w:tcPr>
          <w:p w14:paraId="2CFB858D"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CD4AE9">
              <w:t>CHAR(</w:t>
            </w:r>
            <w:r>
              <w:t>2</w:t>
            </w:r>
            <w:r w:rsidRPr="00CD4AE9">
              <w:t>0)</w:t>
            </w:r>
          </w:p>
        </w:tc>
        <w:tc>
          <w:tcPr>
            <w:tcW w:w="4021" w:type="dxa"/>
            <w:tcBorders>
              <w:top w:val="single" w:sz="4" w:space="0" w:color="auto"/>
            </w:tcBorders>
          </w:tcPr>
          <w:p w14:paraId="483F47F1"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p>
        </w:tc>
        <w:tc>
          <w:tcPr>
            <w:tcW w:w="4021" w:type="dxa"/>
            <w:tcBorders>
              <w:top w:val="single" w:sz="4" w:space="0" w:color="auto"/>
            </w:tcBorders>
          </w:tcPr>
          <w:p w14:paraId="3EB7BA99"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基金类型</w:t>
            </w:r>
          </w:p>
        </w:tc>
      </w:tr>
      <w:tr w:rsidR="00C17803" w:rsidRPr="00AC6684" w14:paraId="473C3419"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6EA0FCC2" w14:textId="77777777" w:rsidR="00C17803" w:rsidRPr="00D748B1" w:rsidRDefault="00C17803" w:rsidP="00224985">
            <w:pPr>
              <w:pStyle w:val="5a"/>
              <w:rPr>
                <w:rFonts w:cs="Huawei Sans"/>
              </w:rPr>
            </w:pPr>
            <w:proofErr w:type="spellStart"/>
            <w:r w:rsidRPr="00D748B1">
              <w:rPr>
                <w:rFonts w:cs="Huawei Sans"/>
              </w:rPr>
              <w:t>f_amount</w:t>
            </w:r>
            <w:proofErr w:type="spellEnd"/>
          </w:p>
        </w:tc>
        <w:tc>
          <w:tcPr>
            <w:tcW w:w="2628" w:type="dxa"/>
          </w:tcPr>
          <w:p w14:paraId="310D9277"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70B8BFF6"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p>
        </w:tc>
        <w:tc>
          <w:tcPr>
            <w:tcW w:w="4021" w:type="dxa"/>
          </w:tcPr>
          <w:p w14:paraId="7AA92D4F"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基金金额</w:t>
            </w:r>
          </w:p>
        </w:tc>
      </w:tr>
      <w:tr w:rsidR="00C17803" w:rsidRPr="00AC6684" w14:paraId="72D03FC5"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6BA77B6C" w14:textId="77777777" w:rsidR="00C17803" w:rsidRPr="00D748B1" w:rsidRDefault="00C17803" w:rsidP="00224985">
            <w:pPr>
              <w:pStyle w:val="5a"/>
              <w:rPr>
                <w:rFonts w:cs="Huawei Sans"/>
              </w:rPr>
            </w:pPr>
            <w:proofErr w:type="spellStart"/>
            <w:r w:rsidRPr="00D748B1">
              <w:rPr>
                <w:rFonts w:cs="Huawei Sans"/>
              </w:rPr>
              <w:t>risk_level</w:t>
            </w:r>
            <w:proofErr w:type="spellEnd"/>
          </w:p>
        </w:tc>
        <w:tc>
          <w:tcPr>
            <w:tcW w:w="2628" w:type="dxa"/>
          </w:tcPr>
          <w:p w14:paraId="1336BDFF"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CD4AE9">
              <w:t>CHAR(</w:t>
            </w:r>
            <w:r>
              <w:t>2</w:t>
            </w:r>
            <w:r w:rsidRPr="00CD4AE9">
              <w:t>0)</w:t>
            </w:r>
          </w:p>
        </w:tc>
        <w:tc>
          <w:tcPr>
            <w:tcW w:w="4021" w:type="dxa"/>
          </w:tcPr>
          <w:p w14:paraId="36239882"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Pr>
          <w:p w14:paraId="0E9E87E6"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t>风险等级</w:t>
            </w:r>
          </w:p>
        </w:tc>
      </w:tr>
      <w:tr w:rsidR="00C17803" w:rsidRPr="009D4127" w14:paraId="1529D440" w14:textId="77777777" w:rsidTr="00224985">
        <w:tc>
          <w:tcPr>
            <w:cnfStyle w:val="001000000000" w:firstRow="0" w:lastRow="0" w:firstColumn="1" w:lastColumn="0" w:oddVBand="0" w:evenVBand="0" w:oddHBand="0" w:evenHBand="0" w:firstRowFirstColumn="0" w:firstRowLastColumn="0" w:lastRowFirstColumn="0" w:lastRowLastColumn="0"/>
            <w:tcW w:w="1941" w:type="dxa"/>
          </w:tcPr>
          <w:p w14:paraId="3A2B51C4" w14:textId="77777777" w:rsidR="00C17803" w:rsidRPr="009D4127" w:rsidRDefault="00C17803" w:rsidP="00224985">
            <w:pPr>
              <w:pStyle w:val="5a"/>
            </w:pPr>
            <w:proofErr w:type="spellStart"/>
            <w:r w:rsidRPr="00D748B1">
              <w:rPr>
                <w:rFonts w:cs="Huawei Sans"/>
              </w:rPr>
              <w:t>f_manager</w:t>
            </w:r>
            <w:proofErr w:type="spellEnd"/>
          </w:p>
        </w:tc>
        <w:tc>
          <w:tcPr>
            <w:tcW w:w="2628" w:type="dxa"/>
          </w:tcPr>
          <w:p w14:paraId="2AECA6F1"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53CD441D"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Pr>
          <w:p w14:paraId="2441A4DE" w14:textId="77777777" w:rsidR="00C17803" w:rsidRDefault="00C17803" w:rsidP="00224985">
            <w:pPr>
              <w:pStyle w:val="5a"/>
              <w:cnfStyle w:val="000000000000" w:firstRow="0" w:lastRow="0" w:firstColumn="0" w:lastColumn="0" w:oddVBand="0" w:evenVBand="0" w:oddHBand="0" w:evenHBand="0" w:firstRowFirstColumn="0" w:firstRowLastColumn="0" w:lastRowFirstColumn="0" w:lastRowLastColumn="0"/>
            </w:pPr>
            <w:r>
              <w:t>基金管理者</w:t>
            </w:r>
          </w:p>
          <w:p w14:paraId="04BB0134" w14:textId="08F29BC1" w:rsidR="0038225C" w:rsidRPr="00AC6684" w:rsidRDefault="0038225C" w:rsidP="00224985">
            <w:pPr>
              <w:pStyle w:val="5a"/>
              <w:cnfStyle w:val="000000000000" w:firstRow="0" w:lastRow="0" w:firstColumn="0" w:lastColumn="0" w:oddVBand="0" w:evenVBand="0" w:oddHBand="0" w:evenHBand="0" w:firstRowFirstColumn="0" w:firstRowLastColumn="0" w:lastRowFirstColumn="0" w:lastRowLastColumn="0"/>
            </w:pPr>
            <w:r w:rsidRPr="00272A4F">
              <w:rPr>
                <w:rFonts w:cs="Huawei Sans" w:hint="eastAsia"/>
                <w:color w:val="C00000"/>
              </w:rPr>
              <w:t>说明：</w:t>
            </w:r>
            <w:r w:rsidRPr="00715346">
              <w:rPr>
                <w:rFonts w:hint="eastAsia"/>
                <w:color w:val="C00000"/>
              </w:rPr>
              <w:t>本字段引用自</w:t>
            </w:r>
            <w:r>
              <w:rPr>
                <w:rFonts w:hint="eastAsia"/>
                <w:color w:val="C00000"/>
              </w:rPr>
              <w:t>银行</w:t>
            </w:r>
            <w:r>
              <w:rPr>
                <w:color w:val="C00000"/>
              </w:rPr>
              <w:t>员工表</w:t>
            </w:r>
            <w:r w:rsidRPr="00715346">
              <w:rPr>
                <w:rFonts w:hint="eastAsia"/>
                <w:color w:val="C00000"/>
              </w:rPr>
              <w:t>的</w:t>
            </w:r>
            <w:r w:rsidRPr="00715346">
              <w:rPr>
                <w:rFonts w:hint="eastAsia"/>
                <w:color w:val="C00000"/>
              </w:rPr>
              <w:t>id</w:t>
            </w:r>
            <w:r w:rsidRPr="00715346">
              <w:rPr>
                <w:rFonts w:hint="eastAsia"/>
                <w:color w:val="C00000"/>
              </w:rPr>
              <w:t>字段</w:t>
            </w:r>
            <w:r>
              <w:rPr>
                <w:rFonts w:hint="eastAsia"/>
                <w:color w:val="C00000"/>
              </w:rPr>
              <w:t>，由于简化系统没有在本实验展示员工表。</w:t>
            </w:r>
          </w:p>
        </w:tc>
      </w:tr>
    </w:tbl>
    <w:p w14:paraId="00C0631C" w14:textId="77777777" w:rsidR="00C17803" w:rsidRDefault="00C17803" w:rsidP="00C17803">
      <w:pPr>
        <w:pStyle w:val="1e"/>
      </w:pPr>
    </w:p>
    <w:p w14:paraId="6FA6E410" w14:textId="77777777" w:rsidR="00C17803" w:rsidRPr="00CD4AE9" w:rsidRDefault="00C17803" w:rsidP="00C17803">
      <w:pPr>
        <w:pStyle w:val="50"/>
      </w:pPr>
      <w:r w:rsidRPr="00D748B1">
        <w:rPr>
          <w:rFonts w:cs="Huawei Sans"/>
        </w:rPr>
        <w:t>property</w:t>
      </w:r>
      <w:r>
        <w:rPr>
          <w:rFonts w:cs="Huawei Sans" w:hint="eastAsia"/>
        </w:rPr>
        <w:t>（资本）表</w:t>
      </w:r>
    </w:p>
    <w:tbl>
      <w:tblPr>
        <w:tblStyle w:val="V30"/>
        <w:tblW w:w="8590" w:type="dxa"/>
        <w:tblBorders>
          <w:bottom w:val="single" w:sz="18" w:space="0" w:color="auto"/>
        </w:tblBorders>
        <w:tblLayout w:type="fixed"/>
        <w:tblLook w:val="01E0" w:firstRow="1" w:lastRow="1" w:firstColumn="1" w:lastColumn="1" w:noHBand="0" w:noVBand="0"/>
      </w:tblPr>
      <w:tblGrid>
        <w:gridCol w:w="2083"/>
        <w:gridCol w:w="1843"/>
        <w:gridCol w:w="1947"/>
        <w:gridCol w:w="2717"/>
      </w:tblGrid>
      <w:tr w:rsidR="00C17803" w:rsidRPr="009D4127" w14:paraId="50BAFBBE" w14:textId="77777777" w:rsidTr="002249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3" w:type="dxa"/>
            <w:tcBorders>
              <w:bottom w:val="single" w:sz="6" w:space="0" w:color="auto"/>
            </w:tcBorders>
          </w:tcPr>
          <w:p w14:paraId="7088312C" w14:textId="77777777" w:rsidR="00C17803" w:rsidRPr="009D4127" w:rsidRDefault="00C17803" w:rsidP="00224985">
            <w:pPr>
              <w:pStyle w:val="5a"/>
            </w:pPr>
            <w:r>
              <w:rPr>
                <w:rFonts w:hint="eastAsia"/>
              </w:rPr>
              <w:t>字段</w:t>
            </w:r>
            <w:r>
              <w:t>名称</w:t>
            </w:r>
          </w:p>
        </w:tc>
        <w:tc>
          <w:tcPr>
            <w:tcW w:w="1843" w:type="dxa"/>
            <w:tcBorders>
              <w:bottom w:val="single" w:sz="6" w:space="0" w:color="auto"/>
            </w:tcBorders>
          </w:tcPr>
          <w:p w14:paraId="33D35800" w14:textId="77777777" w:rsidR="00C17803" w:rsidRPr="009D4127" w:rsidRDefault="00C17803"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1947" w:type="dxa"/>
            <w:tcBorders>
              <w:bottom w:val="single" w:sz="6" w:space="0" w:color="auto"/>
            </w:tcBorders>
          </w:tcPr>
          <w:p w14:paraId="4DE3CAF2" w14:textId="77777777" w:rsidR="00C17803" w:rsidRPr="009D4127" w:rsidRDefault="00C17803" w:rsidP="00224985">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717" w:type="dxa"/>
            <w:tcBorders>
              <w:bottom w:val="single" w:sz="6" w:space="0" w:color="auto"/>
            </w:tcBorders>
          </w:tcPr>
          <w:p w14:paraId="36ED82AD" w14:textId="77777777" w:rsidR="00C17803" w:rsidRDefault="00C17803" w:rsidP="00224985">
            <w:pPr>
              <w:pStyle w:val="5a"/>
              <w:cnfStyle w:val="100000000000" w:firstRow="1" w:lastRow="0" w:firstColumn="0" w:lastColumn="0" w:oddVBand="0" w:evenVBand="0" w:oddHBand="0" w:evenHBand="0" w:firstRowFirstColumn="0" w:firstRowLastColumn="0" w:lastRowFirstColumn="0" w:lastRowLastColumn="0"/>
            </w:pPr>
          </w:p>
        </w:tc>
      </w:tr>
      <w:tr w:rsidR="00C17803" w:rsidRPr="009D4127" w14:paraId="6C3F9831" w14:textId="77777777" w:rsidTr="00224985">
        <w:tc>
          <w:tcPr>
            <w:cnfStyle w:val="001000000000" w:firstRow="0" w:lastRow="0" w:firstColumn="1" w:lastColumn="0" w:oddVBand="0" w:evenVBand="0" w:oddHBand="0" w:evenHBand="0" w:firstRowFirstColumn="0" w:firstRowLastColumn="0" w:lastRowFirstColumn="0" w:lastRowLastColumn="0"/>
            <w:tcW w:w="2083" w:type="dxa"/>
            <w:tcBorders>
              <w:top w:val="single" w:sz="6" w:space="0" w:color="auto"/>
              <w:bottom w:val="single" w:sz="6" w:space="0" w:color="auto"/>
            </w:tcBorders>
          </w:tcPr>
          <w:p w14:paraId="30587A25" w14:textId="77777777" w:rsidR="00C17803" w:rsidRPr="00D748B1" w:rsidRDefault="00C17803" w:rsidP="00224985">
            <w:pPr>
              <w:pStyle w:val="5a"/>
              <w:rPr>
                <w:rFonts w:cs="Huawei Sans"/>
              </w:rPr>
            </w:pPr>
            <w:proofErr w:type="spellStart"/>
            <w:r>
              <w:rPr>
                <w:rFonts w:cs="Huawei Sans"/>
              </w:rPr>
              <w:t>pro_id</w:t>
            </w:r>
            <w:proofErr w:type="spellEnd"/>
          </w:p>
        </w:tc>
        <w:tc>
          <w:tcPr>
            <w:tcW w:w="1843" w:type="dxa"/>
            <w:tcBorders>
              <w:top w:val="single" w:sz="6" w:space="0" w:color="auto"/>
              <w:bottom w:val="single" w:sz="6" w:space="0" w:color="auto"/>
            </w:tcBorders>
          </w:tcPr>
          <w:p w14:paraId="4D52BA47" w14:textId="77777777" w:rsidR="00C17803" w:rsidRPr="00CD4AE9"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Borders>
              <w:top w:val="single" w:sz="6" w:space="0" w:color="auto"/>
              <w:bottom w:val="single" w:sz="6" w:space="0" w:color="auto"/>
            </w:tcBorders>
          </w:tcPr>
          <w:p w14:paraId="79C111A7"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2717" w:type="dxa"/>
            <w:tcBorders>
              <w:top w:val="single" w:sz="6" w:space="0" w:color="auto"/>
              <w:bottom w:val="single" w:sz="6" w:space="0" w:color="auto"/>
            </w:tcBorders>
          </w:tcPr>
          <w:p w14:paraId="7ECF2807" w14:textId="77777777" w:rsidR="00C17803" w:rsidRPr="00D748B1" w:rsidRDefault="00C17803" w:rsidP="00224985">
            <w:pPr>
              <w:pStyle w:val="5a"/>
              <w:cnfStyle w:val="000000000000" w:firstRow="0" w:lastRow="0" w:firstColumn="0" w:lastColumn="0" w:oddVBand="0" w:evenVBand="0" w:oddHBand="0" w:evenHBand="0" w:firstRowFirstColumn="0" w:firstRowLastColumn="0" w:lastRowFirstColumn="0" w:lastRowLastColumn="0"/>
              <w:rPr>
                <w:rFonts w:cs="Huawei Sans"/>
              </w:rPr>
            </w:pPr>
            <w:r>
              <w:rPr>
                <w:rFonts w:cs="Huawei Sans"/>
              </w:rPr>
              <w:t>资产编号</w:t>
            </w:r>
          </w:p>
        </w:tc>
      </w:tr>
      <w:tr w:rsidR="00C17803" w:rsidRPr="009D4127" w14:paraId="4EE06047" w14:textId="77777777" w:rsidTr="00224985">
        <w:tc>
          <w:tcPr>
            <w:cnfStyle w:val="001000000000" w:firstRow="0" w:lastRow="0" w:firstColumn="1" w:lastColumn="0" w:oddVBand="0" w:evenVBand="0" w:oddHBand="0" w:evenHBand="0" w:firstRowFirstColumn="0" w:firstRowLastColumn="0" w:lastRowFirstColumn="0" w:lastRowLastColumn="0"/>
            <w:tcW w:w="2083" w:type="dxa"/>
            <w:tcBorders>
              <w:top w:val="single" w:sz="6" w:space="0" w:color="auto"/>
              <w:bottom w:val="single" w:sz="6" w:space="0" w:color="auto"/>
            </w:tcBorders>
          </w:tcPr>
          <w:p w14:paraId="5EBE6F2F" w14:textId="77777777" w:rsidR="00C17803" w:rsidRPr="009D4127" w:rsidRDefault="00C17803" w:rsidP="00224985">
            <w:pPr>
              <w:pStyle w:val="5a"/>
            </w:pPr>
            <w:proofErr w:type="spellStart"/>
            <w:r w:rsidRPr="00D748B1">
              <w:rPr>
                <w:rFonts w:cs="Huawei Sans"/>
              </w:rPr>
              <w:t>pro_c_id</w:t>
            </w:r>
            <w:proofErr w:type="spellEnd"/>
          </w:p>
        </w:tc>
        <w:tc>
          <w:tcPr>
            <w:tcW w:w="1843" w:type="dxa"/>
            <w:tcBorders>
              <w:top w:val="single" w:sz="6" w:space="0" w:color="auto"/>
              <w:bottom w:val="single" w:sz="6" w:space="0" w:color="auto"/>
            </w:tcBorders>
          </w:tcPr>
          <w:p w14:paraId="4ABC40C1"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CD4AE9">
              <w:t>VARCHAR(100)</w:t>
            </w:r>
          </w:p>
        </w:tc>
        <w:tc>
          <w:tcPr>
            <w:tcW w:w="1947" w:type="dxa"/>
            <w:tcBorders>
              <w:top w:val="single" w:sz="6" w:space="0" w:color="auto"/>
              <w:bottom w:val="single" w:sz="6" w:space="0" w:color="auto"/>
            </w:tcBorders>
          </w:tcPr>
          <w:p w14:paraId="330D0E6C"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NOT NULL</w:t>
            </w:r>
            <w:r>
              <w:t xml:space="preserve"> </w:t>
            </w:r>
            <w:r w:rsidRPr="00B039DB">
              <w:rPr>
                <w:b/>
                <w:color w:val="C7000B"/>
              </w:rPr>
              <w:t>FOREIGN KEY</w:t>
            </w:r>
          </w:p>
        </w:tc>
        <w:tc>
          <w:tcPr>
            <w:tcW w:w="2717" w:type="dxa"/>
            <w:tcBorders>
              <w:top w:val="single" w:sz="6" w:space="0" w:color="auto"/>
              <w:bottom w:val="single" w:sz="6" w:space="0" w:color="auto"/>
            </w:tcBorders>
          </w:tcPr>
          <w:p w14:paraId="16EF04B4" w14:textId="77777777" w:rsidR="00C17803" w:rsidRDefault="00C17803" w:rsidP="00224985">
            <w:pPr>
              <w:pStyle w:val="5a"/>
              <w:cnfStyle w:val="000000000000" w:firstRow="0" w:lastRow="0" w:firstColumn="0" w:lastColumn="0" w:oddVBand="0" w:evenVBand="0" w:oddHBand="0" w:evenHBand="0" w:firstRowFirstColumn="0" w:firstRowLastColumn="0" w:lastRowFirstColumn="0" w:lastRowLastColumn="0"/>
              <w:rPr>
                <w:rFonts w:cs="Huawei Sans"/>
              </w:rPr>
            </w:pPr>
            <w:r w:rsidRPr="00D748B1">
              <w:rPr>
                <w:rFonts w:cs="Huawei Sans"/>
              </w:rPr>
              <w:t>客户编号</w:t>
            </w:r>
          </w:p>
          <w:p w14:paraId="6A941B18"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715346">
              <w:rPr>
                <w:rFonts w:hint="eastAsia"/>
                <w:color w:val="C00000"/>
              </w:rPr>
              <w:t>说明：本字段引用自</w:t>
            </w:r>
            <w:r w:rsidRPr="00715346">
              <w:rPr>
                <w:rFonts w:hint="eastAsia"/>
                <w:color w:val="C00000"/>
              </w:rPr>
              <w:t>client</w:t>
            </w:r>
            <w:r w:rsidRPr="00715346">
              <w:rPr>
                <w:rFonts w:hint="eastAsia"/>
                <w:color w:val="C00000"/>
              </w:rPr>
              <w:t>表的</w:t>
            </w:r>
            <w:proofErr w:type="spellStart"/>
            <w:r w:rsidRPr="00715346">
              <w:rPr>
                <w:rFonts w:hint="eastAsia"/>
                <w:color w:val="C00000"/>
              </w:rPr>
              <w:t>c_id</w:t>
            </w:r>
            <w:proofErr w:type="spellEnd"/>
            <w:r w:rsidRPr="00715346">
              <w:rPr>
                <w:rFonts w:hint="eastAsia"/>
                <w:color w:val="C00000"/>
              </w:rPr>
              <w:t>字段。</w:t>
            </w:r>
          </w:p>
        </w:tc>
      </w:tr>
      <w:tr w:rsidR="00C17803" w:rsidRPr="009D4127" w14:paraId="37845E8A" w14:textId="77777777" w:rsidTr="00224985">
        <w:tc>
          <w:tcPr>
            <w:cnfStyle w:val="001000000000" w:firstRow="0" w:lastRow="0" w:firstColumn="1" w:lastColumn="0" w:oddVBand="0" w:evenVBand="0" w:oddHBand="0" w:evenHBand="0" w:firstRowFirstColumn="0" w:firstRowLastColumn="0" w:lastRowFirstColumn="0" w:lastRowLastColumn="0"/>
            <w:tcW w:w="2083" w:type="dxa"/>
            <w:tcBorders>
              <w:top w:val="single" w:sz="6" w:space="0" w:color="auto"/>
              <w:bottom w:val="single" w:sz="4" w:space="0" w:color="auto"/>
            </w:tcBorders>
          </w:tcPr>
          <w:p w14:paraId="10DA679A" w14:textId="77777777" w:rsidR="00C17803" w:rsidRPr="009D4127" w:rsidRDefault="00C17803" w:rsidP="00224985">
            <w:pPr>
              <w:pStyle w:val="5a"/>
            </w:pPr>
            <w:proofErr w:type="spellStart"/>
            <w:r w:rsidRPr="00D748B1">
              <w:rPr>
                <w:rFonts w:cs="Huawei Sans"/>
              </w:rPr>
              <w:t>pro_</w:t>
            </w:r>
            <w:r>
              <w:rPr>
                <w:rFonts w:cs="Huawei Sans"/>
              </w:rPr>
              <w:t>pif_</w:t>
            </w:r>
            <w:r w:rsidRPr="00D748B1">
              <w:rPr>
                <w:rFonts w:cs="Huawei Sans"/>
              </w:rPr>
              <w:t>id</w:t>
            </w:r>
            <w:proofErr w:type="spellEnd"/>
          </w:p>
        </w:tc>
        <w:tc>
          <w:tcPr>
            <w:tcW w:w="1843" w:type="dxa"/>
            <w:tcBorders>
              <w:top w:val="single" w:sz="6" w:space="0" w:color="auto"/>
              <w:bottom w:val="single" w:sz="4" w:space="0" w:color="auto"/>
            </w:tcBorders>
          </w:tcPr>
          <w:p w14:paraId="25C53053"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Borders>
              <w:top w:val="single" w:sz="6" w:space="0" w:color="auto"/>
              <w:bottom w:val="single" w:sz="4" w:space="0" w:color="auto"/>
            </w:tcBorders>
          </w:tcPr>
          <w:p w14:paraId="18DBAE88"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NOT NULL</w:t>
            </w:r>
            <w:r>
              <w:t xml:space="preserve"> </w:t>
            </w:r>
            <w:r w:rsidRPr="00B039DB">
              <w:rPr>
                <w:b/>
                <w:color w:val="C7000B"/>
              </w:rPr>
              <w:t>FOREIGN KEY</w:t>
            </w:r>
          </w:p>
        </w:tc>
        <w:tc>
          <w:tcPr>
            <w:tcW w:w="2717" w:type="dxa"/>
            <w:tcBorders>
              <w:top w:val="single" w:sz="6" w:space="0" w:color="auto"/>
              <w:bottom w:val="single" w:sz="4" w:space="0" w:color="auto"/>
            </w:tcBorders>
          </w:tcPr>
          <w:p w14:paraId="3EC34ABC" w14:textId="77777777" w:rsidR="00C17803" w:rsidRDefault="00C17803" w:rsidP="00224985">
            <w:pPr>
              <w:pStyle w:val="5a"/>
              <w:cnfStyle w:val="000000000000" w:firstRow="0" w:lastRow="0" w:firstColumn="0" w:lastColumn="0" w:oddVBand="0" w:evenVBand="0" w:oddHBand="0" w:evenHBand="0" w:firstRowFirstColumn="0" w:firstRowLastColumn="0" w:lastRowFirstColumn="0" w:lastRowLastColumn="0"/>
              <w:rPr>
                <w:rFonts w:cs="Huawei Sans"/>
              </w:rPr>
            </w:pPr>
            <w:r w:rsidRPr="00D748B1">
              <w:rPr>
                <w:rFonts w:cs="Huawei Sans"/>
              </w:rPr>
              <w:t>商品编号</w:t>
            </w:r>
          </w:p>
          <w:p w14:paraId="6516D208" w14:textId="77777777" w:rsidR="00C17803" w:rsidRPr="00272A4F" w:rsidRDefault="00C17803" w:rsidP="00224985">
            <w:pPr>
              <w:pStyle w:val="5a"/>
              <w:cnfStyle w:val="000000000000" w:firstRow="0" w:lastRow="0" w:firstColumn="0" w:lastColumn="0" w:oddVBand="0" w:evenVBand="0" w:oddHBand="0" w:evenHBand="0" w:firstRowFirstColumn="0" w:firstRowLastColumn="0" w:lastRowFirstColumn="0" w:lastRowLastColumn="0"/>
              <w:rPr>
                <w:rFonts w:cs="Huawei Sans"/>
              </w:rPr>
            </w:pPr>
            <w:r w:rsidRPr="00272A4F">
              <w:rPr>
                <w:rFonts w:cs="Huawei Sans" w:hint="eastAsia"/>
                <w:color w:val="C00000"/>
              </w:rPr>
              <w:t>说明：</w:t>
            </w:r>
            <w:r w:rsidRPr="00715346">
              <w:rPr>
                <w:rFonts w:hint="eastAsia"/>
                <w:color w:val="C00000"/>
              </w:rPr>
              <w:t>本字段引用自</w:t>
            </w:r>
            <w:proofErr w:type="spellStart"/>
            <w:r w:rsidRPr="00715346">
              <w:rPr>
                <w:color w:val="C00000"/>
              </w:rPr>
              <w:t>finances_product</w:t>
            </w:r>
            <w:proofErr w:type="spellEnd"/>
            <w:r w:rsidRPr="00715346">
              <w:rPr>
                <w:rFonts w:hint="eastAsia"/>
                <w:color w:val="C00000"/>
              </w:rPr>
              <w:t>表、</w:t>
            </w:r>
            <w:r w:rsidRPr="00715346">
              <w:rPr>
                <w:rFonts w:hint="eastAsia"/>
                <w:color w:val="C00000"/>
              </w:rPr>
              <w:t>i</w:t>
            </w:r>
            <w:r w:rsidRPr="00715346">
              <w:rPr>
                <w:color w:val="C00000"/>
              </w:rPr>
              <w:t>nsurance</w:t>
            </w:r>
            <w:r w:rsidRPr="00715346">
              <w:rPr>
                <w:rFonts w:hint="eastAsia"/>
                <w:color w:val="C00000"/>
              </w:rPr>
              <w:t>表和</w:t>
            </w:r>
            <w:r w:rsidRPr="00715346">
              <w:rPr>
                <w:color w:val="C00000"/>
              </w:rPr>
              <w:t>fund</w:t>
            </w:r>
            <w:r w:rsidRPr="00715346">
              <w:rPr>
                <w:color w:val="C00000"/>
              </w:rPr>
              <w:t>表三个表</w:t>
            </w:r>
            <w:r w:rsidRPr="00715346">
              <w:rPr>
                <w:rFonts w:hint="eastAsia"/>
                <w:color w:val="C00000"/>
              </w:rPr>
              <w:t>的</w:t>
            </w:r>
            <w:r w:rsidRPr="00715346">
              <w:rPr>
                <w:rFonts w:hint="eastAsia"/>
                <w:color w:val="C00000"/>
              </w:rPr>
              <w:t>id</w:t>
            </w:r>
            <w:r w:rsidRPr="00715346">
              <w:rPr>
                <w:rFonts w:hint="eastAsia"/>
                <w:color w:val="C00000"/>
              </w:rPr>
              <w:t>字段。</w:t>
            </w:r>
          </w:p>
        </w:tc>
      </w:tr>
      <w:tr w:rsidR="00C17803" w:rsidRPr="00AC6684" w14:paraId="6730112A" w14:textId="77777777" w:rsidTr="00224985">
        <w:tc>
          <w:tcPr>
            <w:cnfStyle w:val="001000000000" w:firstRow="0" w:lastRow="0" w:firstColumn="1" w:lastColumn="0" w:oddVBand="0" w:evenVBand="0" w:oddHBand="0" w:evenHBand="0" w:firstRowFirstColumn="0" w:firstRowLastColumn="0" w:lastRowFirstColumn="0" w:lastRowLastColumn="0"/>
            <w:tcW w:w="2083" w:type="dxa"/>
            <w:tcBorders>
              <w:top w:val="single" w:sz="4" w:space="0" w:color="auto"/>
            </w:tcBorders>
          </w:tcPr>
          <w:p w14:paraId="6C2BA19B" w14:textId="77777777" w:rsidR="00C17803" w:rsidRPr="00D748B1" w:rsidRDefault="00C17803" w:rsidP="00224985">
            <w:pPr>
              <w:pStyle w:val="5a"/>
              <w:rPr>
                <w:rFonts w:cs="Huawei Sans"/>
              </w:rPr>
            </w:pPr>
            <w:proofErr w:type="spellStart"/>
            <w:r>
              <w:rPr>
                <w:rFonts w:cs="Huawei Sans"/>
              </w:rPr>
              <w:t>pro_type</w:t>
            </w:r>
            <w:proofErr w:type="spellEnd"/>
          </w:p>
        </w:tc>
        <w:tc>
          <w:tcPr>
            <w:tcW w:w="1843" w:type="dxa"/>
            <w:tcBorders>
              <w:top w:val="single" w:sz="4" w:space="0" w:color="auto"/>
            </w:tcBorders>
          </w:tcPr>
          <w:p w14:paraId="60E3B077" w14:textId="77777777" w:rsidR="00C17803" w:rsidRPr="00CD4AE9"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Borders>
              <w:top w:val="single" w:sz="4" w:space="0" w:color="auto"/>
            </w:tcBorders>
          </w:tcPr>
          <w:p w14:paraId="19F5BA7F"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2717" w:type="dxa"/>
            <w:tcBorders>
              <w:top w:val="single" w:sz="4" w:space="0" w:color="auto"/>
            </w:tcBorders>
          </w:tcPr>
          <w:p w14:paraId="030057E2" w14:textId="77777777" w:rsidR="00C17803" w:rsidRDefault="00C17803" w:rsidP="00224985">
            <w:pPr>
              <w:pStyle w:val="5a"/>
              <w:cnfStyle w:val="000000000000" w:firstRow="0" w:lastRow="0" w:firstColumn="0" w:lastColumn="0" w:oddVBand="0" w:evenVBand="0" w:oddHBand="0" w:evenHBand="0" w:firstRowFirstColumn="0" w:firstRowLastColumn="0" w:lastRowFirstColumn="0" w:lastRowLastColumn="0"/>
              <w:rPr>
                <w:rFonts w:cs="Huawei Sans"/>
              </w:rPr>
            </w:pPr>
            <w:r>
              <w:rPr>
                <w:rFonts w:cs="Huawei Sans" w:hint="eastAsia"/>
              </w:rPr>
              <w:t>商品类型</w:t>
            </w:r>
          </w:p>
          <w:p w14:paraId="3F381FFD" w14:textId="77777777" w:rsidR="00C17803" w:rsidRPr="00D748B1" w:rsidRDefault="00C17803" w:rsidP="00224985">
            <w:pPr>
              <w:pStyle w:val="5a"/>
              <w:cnfStyle w:val="000000000000" w:firstRow="0" w:lastRow="0" w:firstColumn="0" w:lastColumn="0" w:oddVBand="0" w:evenVBand="0" w:oddHBand="0" w:evenHBand="0" w:firstRowFirstColumn="0" w:firstRowLastColumn="0" w:lastRowFirstColumn="0" w:lastRowLastColumn="0"/>
              <w:rPr>
                <w:rFonts w:cs="Huawei Sans"/>
              </w:rPr>
            </w:pPr>
            <w:r>
              <w:rPr>
                <w:rFonts w:cs="Huawei Sans"/>
              </w:rPr>
              <w:t>说明</w:t>
            </w:r>
            <w:r>
              <w:rPr>
                <w:rFonts w:cs="Huawei Sans" w:hint="eastAsia"/>
              </w:rPr>
              <w:t>：</w:t>
            </w:r>
            <w:r>
              <w:rPr>
                <w:rFonts w:cs="Huawei Sans" w:hint="eastAsia"/>
              </w:rPr>
              <w:t>1</w:t>
            </w:r>
            <w:r>
              <w:rPr>
                <w:rFonts w:cs="Huawei Sans" w:hint="eastAsia"/>
              </w:rPr>
              <w:t>表示理财产品；</w:t>
            </w:r>
            <w:r>
              <w:rPr>
                <w:rFonts w:cs="Huawei Sans" w:hint="eastAsia"/>
              </w:rPr>
              <w:t>2</w:t>
            </w:r>
            <w:r>
              <w:rPr>
                <w:rFonts w:cs="Huawei Sans" w:hint="eastAsia"/>
              </w:rPr>
              <w:lastRenderedPageBreak/>
              <w:t>表示保险；</w:t>
            </w:r>
            <w:r>
              <w:rPr>
                <w:rFonts w:cs="Huawei Sans" w:hint="eastAsia"/>
              </w:rPr>
              <w:t>3</w:t>
            </w:r>
            <w:r>
              <w:rPr>
                <w:rFonts w:cs="Huawei Sans" w:hint="eastAsia"/>
              </w:rPr>
              <w:t>表示基金。</w:t>
            </w:r>
          </w:p>
        </w:tc>
      </w:tr>
      <w:tr w:rsidR="00C17803" w:rsidRPr="00AC6684" w14:paraId="42B58ED9" w14:textId="77777777" w:rsidTr="00224985">
        <w:tc>
          <w:tcPr>
            <w:cnfStyle w:val="001000000000" w:firstRow="0" w:lastRow="0" w:firstColumn="1" w:lastColumn="0" w:oddVBand="0" w:evenVBand="0" w:oddHBand="0" w:evenHBand="0" w:firstRowFirstColumn="0" w:firstRowLastColumn="0" w:lastRowFirstColumn="0" w:lastRowLastColumn="0"/>
            <w:tcW w:w="2083" w:type="dxa"/>
            <w:tcBorders>
              <w:top w:val="single" w:sz="4" w:space="0" w:color="auto"/>
            </w:tcBorders>
          </w:tcPr>
          <w:p w14:paraId="3A0F6A73" w14:textId="77777777" w:rsidR="00C17803" w:rsidRPr="00D748B1" w:rsidRDefault="00C17803" w:rsidP="00224985">
            <w:pPr>
              <w:pStyle w:val="5a"/>
              <w:rPr>
                <w:rFonts w:cs="Huawei Sans"/>
              </w:rPr>
            </w:pPr>
            <w:proofErr w:type="spellStart"/>
            <w:r w:rsidRPr="00D748B1">
              <w:rPr>
                <w:rFonts w:cs="Huawei Sans"/>
              </w:rPr>
              <w:lastRenderedPageBreak/>
              <w:t>pro_status</w:t>
            </w:r>
            <w:proofErr w:type="spellEnd"/>
          </w:p>
        </w:tc>
        <w:tc>
          <w:tcPr>
            <w:tcW w:w="1843" w:type="dxa"/>
            <w:tcBorders>
              <w:top w:val="single" w:sz="4" w:space="0" w:color="auto"/>
            </w:tcBorders>
          </w:tcPr>
          <w:p w14:paraId="7C7390B8"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CD4AE9">
              <w:t>CHAR(</w:t>
            </w:r>
            <w:r>
              <w:t>2</w:t>
            </w:r>
            <w:r w:rsidRPr="00CD4AE9">
              <w:t>0)</w:t>
            </w:r>
          </w:p>
        </w:tc>
        <w:tc>
          <w:tcPr>
            <w:tcW w:w="1947" w:type="dxa"/>
            <w:tcBorders>
              <w:top w:val="single" w:sz="4" w:space="0" w:color="auto"/>
            </w:tcBorders>
          </w:tcPr>
          <w:p w14:paraId="7883E5F7"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p>
        </w:tc>
        <w:tc>
          <w:tcPr>
            <w:tcW w:w="2717" w:type="dxa"/>
            <w:tcBorders>
              <w:top w:val="single" w:sz="4" w:space="0" w:color="auto"/>
            </w:tcBorders>
          </w:tcPr>
          <w:p w14:paraId="771A3022"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Pr>
                <w:rFonts w:cs="Huawei Sans"/>
              </w:rPr>
              <w:t>商品</w:t>
            </w:r>
            <w:r w:rsidRPr="00D748B1">
              <w:rPr>
                <w:rFonts w:cs="Huawei Sans"/>
              </w:rPr>
              <w:t>状态</w:t>
            </w:r>
          </w:p>
        </w:tc>
      </w:tr>
      <w:tr w:rsidR="00C17803" w:rsidRPr="00AC6684" w14:paraId="166673FA" w14:textId="77777777" w:rsidTr="00224985">
        <w:tc>
          <w:tcPr>
            <w:cnfStyle w:val="001000000000" w:firstRow="0" w:lastRow="0" w:firstColumn="1" w:lastColumn="0" w:oddVBand="0" w:evenVBand="0" w:oddHBand="0" w:evenHBand="0" w:firstRowFirstColumn="0" w:firstRowLastColumn="0" w:lastRowFirstColumn="0" w:lastRowLastColumn="0"/>
            <w:tcW w:w="2083" w:type="dxa"/>
          </w:tcPr>
          <w:p w14:paraId="4A35F678" w14:textId="77777777" w:rsidR="00C17803" w:rsidRPr="00D748B1" w:rsidRDefault="00C17803" w:rsidP="00224985">
            <w:pPr>
              <w:pStyle w:val="5a"/>
              <w:rPr>
                <w:rFonts w:cs="Huawei Sans"/>
              </w:rPr>
            </w:pPr>
            <w:proofErr w:type="spellStart"/>
            <w:r w:rsidRPr="00D748B1">
              <w:rPr>
                <w:rFonts w:cs="Huawei Sans"/>
              </w:rPr>
              <w:t>pro_quantity</w:t>
            </w:r>
            <w:proofErr w:type="spellEnd"/>
          </w:p>
        </w:tc>
        <w:tc>
          <w:tcPr>
            <w:tcW w:w="1843" w:type="dxa"/>
          </w:tcPr>
          <w:p w14:paraId="133D390E"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Pr>
          <w:p w14:paraId="2EC2914C"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p>
        </w:tc>
        <w:tc>
          <w:tcPr>
            <w:tcW w:w="2717" w:type="dxa"/>
          </w:tcPr>
          <w:p w14:paraId="794CE7D3"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Pr>
                <w:rFonts w:cs="Huawei Sans"/>
              </w:rPr>
              <w:t>商品</w:t>
            </w:r>
            <w:r w:rsidRPr="00D748B1">
              <w:rPr>
                <w:rFonts w:cs="Huawei Sans"/>
              </w:rPr>
              <w:t>数量</w:t>
            </w:r>
          </w:p>
        </w:tc>
      </w:tr>
      <w:tr w:rsidR="00C17803" w:rsidRPr="00AC6684" w14:paraId="03ECA32C" w14:textId="77777777" w:rsidTr="00224985">
        <w:tc>
          <w:tcPr>
            <w:cnfStyle w:val="001000000000" w:firstRow="0" w:lastRow="0" w:firstColumn="1" w:lastColumn="0" w:oddVBand="0" w:evenVBand="0" w:oddHBand="0" w:evenHBand="0" w:firstRowFirstColumn="0" w:firstRowLastColumn="0" w:lastRowFirstColumn="0" w:lastRowLastColumn="0"/>
            <w:tcW w:w="2083" w:type="dxa"/>
          </w:tcPr>
          <w:p w14:paraId="737C0E11" w14:textId="77777777" w:rsidR="00C17803" w:rsidRPr="00D748B1" w:rsidRDefault="00C17803" w:rsidP="00224985">
            <w:pPr>
              <w:pStyle w:val="5a"/>
              <w:rPr>
                <w:rFonts w:cs="Huawei Sans"/>
              </w:rPr>
            </w:pPr>
            <w:proofErr w:type="spellStart"/>
            <w:r w:rsidRPr="00D748B1">
              <w:rPr>
                <w:rFonts w:cs="Huawei Sans"/>
              </w:rPr>
              <w:t>pro_income</w:t>
            </w:r>
            <w:proofErr w:type="spellEnd"/>
          </w:p>
        </w:tc>
        <w:tc>
          <w:tcPr>
            <w:tcW w:w="1843" w:type="dxa"/>
          </w:tcPr>
          <w:p w14:paraId="7934909E"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Pr>
          <w:p w14:paraId="709CF3B5"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p>
        </w:tc>
        <w:tc>
          <w:tcPr>
            <w:tcW w:w="2717" w:type="dxa"/>
          </w:tcPr>
          <w:p w14:paraId="503E5FC3" w14:textId="77777777" w:rsidR="00C17803" w:rsidRPr="00AC6684"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D748B1">
              <w:rPr>
                <w:rFonts w:cs="Huawei Sans"/>
              </w:rPr>
              <w:t>商品收益</w:t>
            </w:r>
          </w:p>
        </w:tc>
      </w:tr>
      <w:tr w:rsidR="00C17803" w:rsidRPr="009D4127" w14:paraId="0F795A41" w14:textId="77777777" w:rsidTr="00224985">
        <w:tc>
          <w:tcPr>
            <w:cnfStyle w:val="001000000000" w:firstRow="0" w:lastRow="0" w:firstColumn="1" w:lastColumn="0" w:oddVBand="0" w:evenVBand="0" w:oddHBand="0" w:evenHBand="0" w:firstRowFirstColumn="0" w:firstRowLastColumn="0" w:lastRowFirstColumn="0" w:lastRowLastColumn="0"/>
            <w:tcW w:w="2083" w:type="dxa"/>
          </w:tcPr>
          <w:p w14:paraId="283C6E9B" w14:textId="77777777" w:rsidR="00C17803" w:rsidRPr="009D4127" w:rsidRDefault="00C17803" w:rsidP="00224985">
            <w:pPr>
              <w:pStyle w:val="5a"/>
            </w:pPr>
            <w:proofErr w:type="spellStart"/>
            <w:r w:rsidRPr="00D748B1">
              <w:rPr>
                <w:rFonts w:cs="Huawei Sans"/>
              </w:rPr>
              <w:t>pro_purchase_time</w:t>
            </w:r>
            <w:proofErr w:type="spellEnd"/>
          </w:p>
        </w:tc>
        <w:tc>
          <w:tcPr>
            <w:tcW w:w="1843" w:type="dxa"/>
          </w:tcPr>
          <w:p w14:paraId="316BFCD0"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CD4AE9">
              <w:t>DATE</w:t>
            </w:r>
          </w:p>
        </w:tc>
        <w:tc>
          <w:tcPr>
            <w:tcW w:w="1947" w:type="dxa"/>
          </w:tcPr>
          <w:p w14:paraId="16CE7C80"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p>
        </w:tc>
        <w:tc>
          <w:tcPr>
            <w:tcW w:w="2717" w:type="dxa"/>
          </w:tcPr>
          <w:p w14:paraId="0A8AF22D" w14:textId="77777777" w:rsidR="00C17803" w:rsidRPr="009D4127" w:rsidRDefault="00C17803" w:rsidP="00224985">
            <w:pPr>
              <w:pStyle w:val="5a"/>
              <w:cnfStyle w:val="000000000000" w:firstRow="0" w:lastRow="0" w:firstColumn="0" w:lastColumn="0" w:oddVBand="0" w:evenVBand="0" w:oddHBand="0" w:evenHBand="0" w:firstRowFirstColumn="0" w:firstRowLastColumn="0" w:lastRowFirstColumn="0" w:lastRowLastColumn="0"/>
            </w:pPr>
            <w:r w:rsidRPr="00D748B1">
              <w:rPr>
                <w:rFonts w:cs="Huawei Sans"/>
              </w:rPr>
              <w:t>购买时间</w:t>
            </w:r>
          </w:p>
        </w:tc>
      </w:tr>
    </w:tbl>
    <w:p w14:paraId="5E4DFE8C" w14:textId="77777777" w:rsidR="0038225C" w:rsidRPr="0038225C" w:rsidRDefault="00C17803" w:rsidP="0038225C">
      <w:pPr>
        <w:pStyle w:val="1e"/>
        <w:rPr>
          <w:rFonts w:cs="Huawei Sans"/>
        </w:rPr>
      </w:pPr>
      <w:bookmarkStart w:id="45" w:name="_Toc16353958"/>
      <w:bookmarkStart w:id="46" w:name="_Toc19795484"/>
      <w:bookmarkStart w:id="47" w:name="_Toc45098036"/>
      <w:r>
        <w:t>接下来进行</w:t>
      </w:r>
      <w:proofErr w:type="spellStart"/>
      <w:r w:rsidRPr="00D748B1">
        <w:t>openGauss</w:t>
      </w:r>
      <w:proofErr w:type="spellEnd"/>
      <w:r w:rsidRPr="00D748B1">
        <w:t>数据模型表操作</w:t>
      </w:r>
      <w:bookmarkEnd w:id="45"/>
      <w:bookmarkEnd w:id="46"/>
      <w:bookmarkEnd w:id="47"/>
      <w:r>
        <w:rPr>
          <w:rFonts w:hint="eastAsia"/>
        </w:rPr>
        <w:t>。</w:t>
      </w:r>
    </w:p>
    <w:p w14:paraId="4F717794" w14:textId="712B2CFA" w:rsidR="00EE7FF6" w:rsidRPr="00D748B1" w:rsidRDefault="00884AE4" w:rsidP="00EE7FF6">
      <w:pPr>
        <w:pStyle w:val="3"/>
        <w:numPr>
          <w:ilvl w:val="2"/>
          <w:numId w:val="4"/>
        </w:numPr>
        <w:rPr>
          <w:rFonts w:cs="Huawei Sans"/>
        </w:rPr>
      </w:pPr>
      <w:bookmarkStart w:id="48" w:name="_Toc57396641"/>
      <w:r>
        <w:rPr>
          <w:rFonts w:cs="Huawei Sans"/>
        </w:rPr>
        <w:t>创建数据表</w:t>
      </w:r>
      <w:bookmarkEnd w:id="48"/>
    </w:p>
    <w:p w14:paraId="4F055A82" w14:textId="77777777" w:rsidR="00EE7FF6" w:rsidRPr="00D748B1" w:rsidRDefault="00EE7FF6" w:rsidP="002176D9">
      <w:pPr>
        <w:pStyle w:val="1e"/>
      </w:pPr>
      <w:r w:rsidRPr="00D748B1">
        <w:t>根据</w:t>
      </w:r>
      <w:r w:rsidRPr="00D748B1">
        <w:t>C</w:t>
      </w:r>
      <w:r w:rsidRPr="00D748B1">
        <w:t>银行的场景描述，本实验分别针对客户</w:t>
      </w:r>
      <w:r w:rsidRPr="00D748B1">
        <w:t>(client)</w:t>
      </w:r>
      <w:r w:rsidRPr="00D748B1">
        <w:t>，银行卡</w:t>
      </w:r>
      <w:r w:rsidRPr="00D748B1">
        <w:t>(</w:t>
      </w:r>
      <w:proofErr w:type="spellStart"/>
      <w:r w:rsidRPr="00D748B1">
        <w:t>bank_card</w:t>
      </w:r>
      <w:proofErr w:type="spellEnd"/>
      <w:r w:rsidRPr="00D748B1">
        <w:t>)</w:t>
      </w:r>
      <w:r w:rsidRPr="00D748B1">
        <w:t>，理财产品</w:t>
      </w:r>
      <w:r w:rsidRPr="00D748B1">
        <w:t>(</w:t>
      </w:r>
      <w:proofErr w:type="spellStart"/>
      <w:r w:rsidRPr="00D748B1">
        <w:t>finances_product</w:t>
      </w:r>
      <w:proofErr w:type="spellEnd"/>
      <w:r w:rsidRPr="00D748B1">
        <w:t>)</w:t>
      </w:r>
      <w:r w:rsidRPr="00D748B1">
        <w:t>，保险</w:t>
      </w:r>
      <w:r w:rsidRPr="00D748B1">
        <w:t>(insurance)</w:t>
      </w:r>
      <w:r w:rsidRPr="00D748B1">
        <w:t>，基金</w:t>
      </w:r>
      <w:r w:rsidRPr="00D748B1">
        <w:t>(fund)</w:t>
      </w:r>
      <w:r w:rsidRPr="00D748B1">
        <w:t>和资产</w:t>
      </w:r>
      <w:r w:rsidRPr="00D748B1">
        <w:t>(property)</w:t>
      </w:r>
      <w:r w:rsidRPr="00D748B1">
        <w:t>创建相应的表。具体的实验步骤如下所示：</w:t>
      </w:r>
      <w:r w:rsidRPr="00D748B1">
        <w:t xml:space="preserve"> </w:t>
      </w:r>
    </w:p>
    <w:p w14:paraId="1B6DFCBA" w14:textId="08BCFEB1" w:rsidR="00EE7FF6" w:rsidRDefault="00EE7FF6" w:rsidP="00F05ABE">
      <w:pPr>
        <w:pStyle w:val="30"/>
      </w:pPr>
      <w:proofErr w:type="spellStart"/>
      <w:r w:rsidRPr="00D748B1">
        <w:t>创建金融数据库</w:t>
      </w:r>
      <w:r w:rsidRPr="00D748B1">
        <w:t>finance</w:t>
      </w:r>
      <w:proofErr w:type="spellEnd"/>
      <w:r w:rsidR="00420FC7" w:rsidRPr="00D748B1">
        <w:t>。</w:t>
      </w:r>
    </w:p>
    <w:p w14:paraId="54D8D19D" w14:textId="77777777" w:rsidR="002176D9" w:rsidRPr="008D5D64" w:rsidRDefault="002176D9" w:rsidP="002176D9">
      <w:pPr>
        <w:pStyle w:val="1e"/>
      </w:pPr>
      <w:r w:rsidRPr="008D5D64">
        <w:t>切换到</w:t>
      </w:r>
      <w:proofErr w:type="spellStart"/>
      <w:r w:rsidRPr="008D5D64">
        <w:t>omm</w:t>
      </w:r>
      <w:proofErr w:type="spellEnd"/>
      <w:r w:rsidRPr="008D5D64">
        <w:t>用户，以操作系统用户</w:t>
      </w:r>
      <w:proofErr w:type="spellStart"/>
      <w:r w:rsidRPr="008D5D64">
        <w:t>omm</w:t>
      </w:r>
      <w:proofErr w:type="spellEnd"/>
      <w:r w:rsidRPr="008D5D64">
        <w:t>登录数据库主节点。</w:t>
      </w:r>
    </w:p>
    <w:p w14:paraId="1CEE65C7" w14:textId="77777777" w:rsidR="002176D9" w:rsidRPr="002960B1" w:rsidRDefault="002176D9" w:rsidP="002176D9">
      <w:pPr>
        <w:pStyle w:val="affffff6"/>
        <w:rPr>
          <w:rFonts w:eastAsia="微软雅黑"/>
          <w:b/>
          <w:color w:val="C7000B"/>
          <w:lang w:eastAsia="zh-CN"/>
        </w:rPr>
      </w:pPr>
      <w:proofErr w:type="spellStart"/>
      <w:r w:rsidRPr="002960B1">
        <w:rPr>
          <w:rFonts w:eastAsia="微软雅黑"/>
          <w:b/>
          <w:color w:val="C7000B"/>
          <w:lang w:eastAsia="zh-CN"/>
        </w:rPr>
        <w:t>su</w:t>
      </w:r>
      <w:proofErr w:type="spellEnd"/>
      <w:r w:rsidRPr="002960B1">
        <w:rPr>
          <w:rFonts w:eastAsia="微软雅黑"/>
          <w:b/>
          <w:color w:val="C7000B"/>
          <w:lang w:eastAsia="zh-CN"/>
        </w:rPr>
        <w:t xml:space="preserve"> - </w:t>
      </w:r>
      <w:proofErr w:type="spellStart"/>
      <w:r w:rsidRPr="002960B1">
        <w:rPr>
          <w:rFonts w:eastAsia="微软雅黑"/>
          <w:b/>
          <w:color w:val="C7000B"/>
          <w:lang w:eastAsia="zh-CN"/>
        </w:rPr>
        <w:t>omm</w:t>
      </w:r>
      <w:proofErr w:type="spellEnd"/>
    </w:p>
    <w:p w14:paraId="65853AB1" w14:textId="2BCCF4F2" w:rsidR="00EE7FF6" w:rsidRPr="00D748B1" w:rsidRDefault="00EE7FF6" w:rsidP="002176D9">
      <w:pPr>
        <w:pStyle w:val="1e"/>
      </w:pPr>
      <w:r w:rsidRPr="00D748B1">
        <w:t>使用</w:t>
      </w:r>
      <w:proofErr w:type="spellStart"/>
      <w:r w:rsidRPr="00D748B1">
        <w:t>gsql</w:t>
      </w:r>
      <w:proofErr w:type="spellEnd"/>
      <w:r w:rsidRPr="00D748B1">
        <w:t>工具登陆数据库</w:t>
      </w:r>
      <w:r w:rsidR="00420FC7" w:rsidRPr="00D748B1">
        <w:t>。</w:t>
      </w:r>
    </w:p>
    <w:p w14:paraId="4329914F" w14:textId="503A9081" w:rsidR="00EE7FF6" w:rsidRPr="002960B1" w:rsidRDefault="00EE7FF6" w:rsidP="002176D9">
      <w:pPr>
        <w:pStyle w:val="affffff5"/>
        <w:rPr>
          <w:rFonts w:eastAsia="微软雅黑" w:cs="Huawei Sans"/>
          <w:b/>
          <w:color w:val="C7000B"/>
          <w:szCs w:val="18"/>
          <w:shd w:val="pct15" w:color="auto" w:fill="FFFFFF"/>
          <w:lang w:eastAsia="en-US"/>
        </w:rPr>
      </w:pPr>
      <w:proofErr w:type="spellStart"/>
      <w:r w:rsidRPr="002960B1">
        <w:rPr>
          <w:rFonts w:eastAsia="微软雅黑" w:cs="Huawei Sans"/>
          <w:b/>
          <w:color w:val="C7000B"/>
          <w:szCs w:val="18"/>
          <w:shd w:val="pct15" w:color="auto" w:fill="FFFFFF"/>
          <w:lang w:eastAsia="en-US"/>
        </w:rPr>
        <w:t>gsql</w:t>
      </w:r>
      <w:proofErr w:type="spellEnd"/>
      <w:r w:rsidRPr="002960B1">
        <w:rPr>
          <w:rFonts w:eastAsia="微软雅黑" w:cs="Huawei Sans"/>
          <w:b/>
          <w:color w:val="C7000B"/>
          <w:szCs w:val="18"/>
          <w:shd w:val="pct15" w:color="auto" w:fill="FFFFFF"/>
          <w:lang w:eastAsia="en-US"/>
        </w:rPr>
        <w:t xml:space="preserve"> -d </w:t>
      </w:r>
      <w:proofErr w:type="spellStart"/>
      <w:r w:rsidRPr="002960B1">
        <w:rPr>
          <w:rFonts w:eastAsia="微软雅黑" w:cs="Huawei Sans"/>
          <w:b/>
          <w:color w:val="C7000B"/>
          <w:szCs w:val="18"/>
          <w:shd w:val="pct15" w:color="auto" w:fill="FFFFFF"/>
          <w:lang w:eastAsia="en-US"/>
        </w:rPr>
        <w:t>postgres</w:t>
      </w:r>
      <w:proofErr w:type="spellEnd"/>
      <w:r w:rsidRPr="002960B1">
        <w:rPr>
          <w:rFonts w:eastAsia="微软雅黑" w:cs="Huawei Sans"/>
          <w:b/>
          <w:color w:val="C7000B"/>
          <w:szCs w:val="18"/>
          <w:shd w:val="pct15" w:color="auto" w:fill="FFFFFF"/>
          <w:lang w:eastAsia="en-US"/>
        </w:rPr>
        <w:t xml:space="preserve"> -p 26000</w:t>
      </w:r>
      <w:r w:rsidR="00AA280A" w:rsidRPr="002960B1">
        <w:rPr>
          <w:rFonts w:eastAsia="微软雅黑" w:cs="Huawei Sans"/>
          <w:b/>
          <w:color w:val="C7000B"/>
          <w:szCs w:val="18"/>
          <w:shd w:val="pct15" w:color="auto" w:fill="FFFFFF"/>
          <w:lang w:eastAsia="en-US"/>
        </w:rPr>
        <w:t xml:space="preserve"> -r</w:t>
      </w:r>
    </w:p>
    <w:p w14:paraId="2CB86AF4" w14:textId="554310D3" w:rsidR="00EE7FF6" w:rsidRPr="00D748B1" w:rsidRDefault="00EE7FF6" w:rsidP="002176D9">
      <w:pPr>
        <w:pStyle w:val="1e"/>
      </w:pPr>
      <w:r w:rsidRPr="00D748B1">
        <w:t>创建数据库</w:t>
      </w:r>
      <w:r w:rsidR="00420FC7" w:rsidRPr="00D748B1">
        <w:t>finance</w:t>
      </w:r>
      <w:r w:rsidR="00420FC7" w:rsidRPr="00D748B1">
        <w:t>。</w:t>
      </w:r>
    </w:p>
    <w:p w14:paraId="39EBD1A8"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CREATE DATABASE finance ENCODING 'UTF8' template = template0;</w:t>
      </w:r>
    </w:p>
    <w:p w14:paraId="26D6EAA8" w14:textId="77777777" w:rsidR="00EE7FF6" w:rsidRPr="00D748B1" w:rsidRDefault="00EE7FF6" w:rsidP="002176D9">
      <w:pPr>
        <w:pStyle w:val="1e"/>
      </w:pPr>
      <w:r w:rsidRPr="00D748B1">
        <w:t>连接</w:t>
      </w:r>
      <w:r w:rsidRPr="00D748B1">
        <w:t>finance</w:t>
      </w:r>
      <w:r w:rsidRPr="00D748B1">
        <w:t>数据库。</w:t>
      </w:r>
    </w:p>
    <w:p w14:paraId="1DF4F398"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\connect finance</w:t>
      </w:r>
    </w:p>
    <w:p w14:paraId="5931C969" w14:textId="79A3354A" w:rsidR="00EE7FF6" w:rsidRPr="00D748B1" w:rsidRDefault="00EE7FF6" w:rsidP="002176D9">
      <w:pPr>
        <w:pStyle w:val="1e"/>
      </w:pPr>
      <w:r w:rsidRPr="00D748B1">
        <w:t>创建名为</w:t>
      </w:r>
      <w:r w:rsidRPr="00D748B1">
        <w:t>finance</w:t>
      </w:r>
      <w:r w:rsidRPr="00D748B1">
        <w:t>的</w:t>
      </w:r>
      <w:r w:rsidRPr="00D748B1">
        <w:t>schema</w:t>
      </w:r>
      <w:r w:rsidRPr="00D748B1">
        <w:t>，并设置</w:t>
      </w:r>
      <w:r w:rsidRPr="00D748B1">
        <w:t>finance</w:t>
      </w:r>
      <w:r w:rsidRPr="00D748B1">
        <w:t>为当前的</w:t>
      </w:r>
      <w:r w:rsidRPr="00D748B1">
        <w:t>schema</w:t>
      </w:r>
      <w:r w:rsidR="00420FC7" w:rsidRPr="00D748B1">
        <w:t>。</w:t>
      </w:r>
    </w:p>
    <w:p w14:paraId="6608AE03"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CREATE SCHEMA finance;</w:t>
      </w:r>
    </w:p>
    <w:p w14:paraId="7608A65E" w14:textId="4228E44D" w:rsidR="00EE7FF6" w:rsidRPr="00D748B1" w:rsidRDefault="00EE7FF6" w:rsidP="002176D9">
      <w:pPr>
        <w:pStyle w:val="1e"/>
      </w:pPr>
      <w:r w:rsidRPr="00D748B1">
        <w:t>将默认搜索路径设为</w:t>
      </w:r>
      <w:r w:rsidRPr="00D748B1">
        <w:t>finance</w:t>
      </w:r>
      <w:r w:rsidR="00420FC7" w:rsidRPr="00D748B1">
        <w:t>。</w:t>
      </w:r>
    </w:p>
    <w:p w14:paraId="44E358F6"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SET </w:t>
      </w:r>
      <w:proofErr w:type="spellStart"/>
      <w:r w:rsidRPr="002960B1">
        <w:rPr>
          <w:rFonts w:eastAsia="微软雅黑" w:cs="Huawei Sans"/>
          <w:b/>
          <w:color w:val="C7000B"/>
          <w:szCs w:val="18"/>
          <w:shd w:val="pct15" w:color="auto" w:fill="FFFFFF"/>
          <w:lang w:eastAsia="en-US"/>
        </w:rPr>
        <w:t>search_path</w:t>
      </w:r>
      <w:proofErr w:type="spellEnd"/>
      <w:r w:rsidRPr="002960B1">
        <w:rPr>
          <w:rFonts w:eastAsia="微软雅黑" w:cs="Huawei Sans"/>
          <w:b/>
          <w:color w:val="C7000B"/>
          <w:szCs w:val="18"/>
          <w:shd w:val="pct15" w:color="auto" w:fill="FFFFFF"/>
          <w:lang w:eastAsia="en-US"/>
        </w:rPr>
        <w:t xml:space="preserve"> TO finance;</w:t>
      </w:r>
    </w:p>
    <w:p w14:paraId="60D8B619" w14:textId="13C76390" w:rsidR="00EE7FF6" w:rsidRPr="00D748B1" w:rsidRDefault="00EE7FF6" w:rsidP="00F05ABE">
      <w:pPr>
        <w:pStyle w:val="30"/>
      </w:pPr>
      <w:proofErr w:type="spellStart"/>
      <w:r w:rsidRPr="00D748B1">
        <w:t>客户信息表的创建</w:t>
      </w:r>
      <w:proofErr w:type="spellEnd"/>
      <w:r w:rsidR="00420FC7" w:rsidRPr="00D748B1">
        <w:t>。</w:t>
      </w:r>
    </w:p>
    <w:p w14:paraId="74CECA06" w14:textId="77777777" w:rsidR="00EE7FF6" w:rsidRPr="00D748B1" w:rsidRDefault="00EE7FF6" w:rsidP="002176D9">
      <w:pPr>
        <w:pStyle w:val="1e"/>
      </w:pPr>
      <w:r w:rsidRPr="00D748B1">
        <w:t>在</w:t>
      </w:r>
      <w:r w:rsidRPr="00D748B1">
        <w:t>SQL</w:t>
      </w:r>
      <w:r w:rsidRPr="00D748B1">
        <w:t>编辑框中输入如下语句，创建客户信息表</w:t>
      </w:r>
      <w:r w:rsidRPr="00D748B1">
        <w:t>client</w:t>
      </w:r>
      <w:r w:rsidRPr="00D748B1">
        <w:t>。</w:t>
      </w:r>
    </w:p>
    <w:p w14:paraId="3C294C6E" w14:textId="56E0EC4F" w:rsidR="00EE7FF6" w:rsidRPr="00D748B1" w:rsidRDefault="00EE7FF6" w:rsidP="002176D9">
      <w:pPr>
        <w:pStyle w:val="1e"/>
      </w:pPr>
      <w:r w:rsidRPr="00D748B1">
        <w:t>删除表</w:t>
      </w:r>
      <w:r w:rsidRPr="00D748B1">
        <w:t>client</w:t>
      </w:r>
      <w:r w:rsidR="00420FC7" w:rsidRPr="00D748B1">
        <w:t>。</w:t>
      </w:r>
    </w:p>
    <w:p w14:paraId="1765E25E" w14:textId="77777777" w:rsidR="00EE7FF6" w:rsidRPr="00D748B1" w:rsidRDefault="00EE7FF6" w:rsidP="002176D9">
      <w:pPr>
        <w:pStyle w:val="affffff5"/>
      </w:pPr>
      <w:r w:rsidRPr="002960B1">
        <w:rPr>
          <w:rFonts w:eastAsia="微软雅黑" w:cs="Huawei Sans"/>
          <w:b/>
          <w:color w:val="C7000B"/>
          <w:szCs w:val="18"/>
          <w:shd w:val="pct15" w:color="auto" w:fill="FFFFFF"/>
          <w:lang w:eastAsia="en-US"/>
        </w:rPr>
        <w:t>DROP TABLE IF EXISTS client;</w:t>
      </w:r>
    </w:p>
    <w:p w14:paraId="3AA9F1C9" w14:textId="02BC7654" w:rsidR="00EE7FF6" w:rsidRPr="00D748B1" w:rsidRDefault="00EE7FF6" w:rsidP="002176D9">
      <w:pPr>
        <w:pStyle w:val="1e"/>
      </w:pPr>
      <w:r w:rsidRPr="00D748B1">
        <w:t>创建表</w:t>
      </w:r>
      <w:r w:rsidRPr="00D748B1">
        <w:t>client</w:t>
      </w:r>
      <w:r w:rsidR="00420FC7" w:rsidRPr="00D748B1">
        <w:t>。</w:t>
      </w:r>
    </w:p>
    <w:p w14:paraId="24AD8A5B"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CREATE TABLE client</w:t>
      </w:r>
    </w:p>
    <w:p w14:paraId="30A192D6"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w:t>
      </w:r>
    </w:p>
    <w:p w14:paraId="418AE40C"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lastRenderedPageBreak/>
        <w:t xml:space="preserve">        </w:t>
      </w:r>
      <w:proofErr w:type="spellStart"/>
      <w:r w:rsidRPr="002960B1">
        <w:rPr>
          <w:rFonts w:eastAsia="微软雅黑" w:cs="Huawei Sans"/>
          <w:b/>
          <w:color w:val="C7000B"/>
          <w:szCs w:val="18"/>
          <w:shd w:val="pct15" w:color="auto" w:fill="FFFFFF"/>
          <w:lang w:eastAsia="en-US"/>
        </w:rPr>
        <w:t>c_id</w:t>
      </w:r>
      <w:proofErr w:type="spellEnd"/>
      <w:r w:rsidRPr="002960B1">
        <w:rPr>
          <w:rFonts w:eastAsia="微软雅黑" w:cs="Huawei Sans"/>
          <w:b/>
          <w:color w:val="C7000B"/>
          <w:szCs w:val="18"/>
          <w:shd w:val="pct15" w:color="auto" w:fill="FFFFFF"/>
          <w:lang w:eastAsia="en-US"/>
        </w:rPr>
        <w:t xml:space="preserve"> INT PRIMARY KEY,</w:t>
      </w:r>
    </w:p>
    <w:p w14:paraId="085B8511"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        </w:t>
      </w:r>
      <w:proofErr w:type="spellStart"/>
      <w:r w:rsidRPr="002960B1">
        <w:rPr>
          <w:rFonts w:eastAsia="微软雅黑" w:cs="Huawei Sans"/>
          <w:b/>
          <w:color w:val="C7000B"/>
          <w:szCs w:val="18"/>
          <w:shd w:val="pct15" w:color="auto" w:fill="FFFFFF"/>
          <w:lang w:eastAsia="en-US"/>
        </w:rPr>
        <w:t>c_name</w:t>
      </w:r>
      <w:proofErr w:type="spellEnd"/>
      <w:r w:rsidRPr="002960B1">
        <w:rPr>
          <w:rFonts w:eastAsia="微软雅黑" w:cs="Huawei Sans"/>
          <w:b/>
          <w:color w:val="C7000B"/>
          <w:szCs w:val="18"/>
          <w:shd w:val="pct15" w:color="auto" w:fill="FFFFFF"/>
          <w:lang w:eastAsia="en-US"/>
        </w:rPr>
        <w:t xml:space="preserve"> VARCHAR(100) NOT NULL,</w:t>
      </w:r>
    </w:p>
    <w:p w14:paraId="3A0C9573"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        </w:t>
      </w:r>
      <w:proofErr w:type="spellStart"/>
      <w:r w:rsidRPr="002960B1">
        <w:rPr>
          <w:rFonts w:eastAsia="微软雅黑" w:cs="Huawei Sans"/>
          <w:b/>
          <w:color w:val="C7000B"/>
          <w:szCs w:val="18"/>
          <w:shd w:val="pct15" w:color="auto" w:fill="FFFFFF"/>
          <w:lang w:eastAsia="en-US"/>
        </w:rPr>
        <w:t>c_mail</w:t>
      </w:r>
      <w:proofErr w:type="spellEnd"/>
      <w:r w:rsidRPr="002960B1">
        <w:rPr>
          <w:rFonts w:eastAsia="微软雅黑" w:cs="Huawei Sans"/>
          <w:b/>
          <w:color w:val="C7000B"/>
          <w:szCs w:val="18"/>
          <w:shd w:val="pct15" w:color="auto" w:fill="FFFFFF"/>
          <w:lang w:eastAsia="en-US"/>
        </w:rPr>
        <w:t xml:space="preserve"> CHAR(30) UNIQUE,</w:t>
      </w:r>
    </w:p>
    <w:p w14:paraId="0FCE2011"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        </w:t>
      </w:r>
      <w:proofErr w:type="spellStart"/>
      <w:r w:rsidRPr="002960B1">
        <w:rPr>
          <w:rFonts w:eastAsia="微软雅黑" w:cs="Huawei Sans"/>
          <w:b/>
          <w:color w:val="C7000B"/>
          <w:szCs w:val="18"/>
          <w:shd w:val="pct15" w:color="auto" w:fill="FFFFFF"/>
          <w:lang w:eastAsia="en-US"/>
        </w:rPr>
        <w:t>c_id_card</w:t>
      </w:r>
      <w:proofErr w:type="spellEnd"/>
      <w:r w:rsidRPr="002960B1">
        <w:rPr>
          <w:rFonts w:eastAsia="微软雅黑" w:cs="Huawei Sans"/>
          <w:b/>
          <w:color w:val="C7000B"/>
          <w:szCs w:val="18"/>
          <w:shd w:val="pct15" w:color="auto" w:fill="FFFFFF"/>
          <w:lang w:eastAsia="en-US"/>
        </w:rPr>
        <w:t xml:space="preserve"> CHAR(20) UNIQUE NOT NULL,</w:t>
      </w:r>
    </w:p>
    <w:p w14:paraId="71B0E3FF"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        </w:t>
      </w:r>
      <w:proofErr w:type="spellStart"/>
      <w:r w:rsidRPr="002960B1">
        <w:rPr>
          <w:rFonts w:eastAsia="微软雅黑" w:cs="Huawei Sans"/>
          <w:b/>
          <w:color w:val="C7000B"/>
          <w:szCs w:val="18"/>
          <w:shd w:val="pct15" w:color="auto" w:fill="FFFFFF"/>
          <w:lang w:eastAsia="en-US"/>
        </w:rPr>
        <w:t>c_phone</w:t>
      </w:r>
      <w:proofErr w:type="spellEnd"/>
      <w:r w:rsidRPr="002960B1">
        <w:rPr>
          <w:rFonts w:eastAsia="微软雅黑" w:cs="Huawei Sans"/>
          <w:b/>
          <w:color w:val="C7000B"/>
          <w:szCs w:val="18"/>
          <w:shd w:val="pct15" w:color="auto" w:fill="FFFFFF"/>
          <w:lang w:eastAsia="en-US"/>
        </w:rPr>
        <w:t xml:space="preserve"> CHAR(20) UNIQUE NOT NULL,</w:t>
      </w:r>
    </w:p>
    <w:p w14:paraId="2A2793D7"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        </w:t>
      </w:r>
      <w:proofErr w:type="spellStart"/>
      <w:r w:rsidRPr="002960B1">
        <w:rPr>
          <w:rFonts w:eastAsia="微软雅黑" w:cs="Huawei Sans"/>
          <w:b/>
          <w:color w:val="C7000B"/>
          <w:szCs w:val="18"/>
          <w:shd w:val="pct15" w:color="auto" w:fill="FFFFFF"/>
          <w:lang w:eastAsia="en-US"/>
        </w:rPr>
        <w:t>c_password</w:t>
      </w:r>
      <w:proofErr w:type="spellEnd"/>
      <w:r w:rsidRPr="002960B1">
        <w:rPr>
          <w:rFonts w:eastAsia="微软雅黑" w:cs="Huawei Sans"/>
          <w:b/>
          <w:color w:val="C7000B"/>
          <w:szCs w:val="18"/>
          <w:shd w:val="pct15" w:color="auto" w:fill="FFFFFF"/>
          <w:lang w:eastAsia="en-US"/>
        </w:rPr>
        <w:t xml:space="preserve"> CHAR(20) NOT NULL</w:t>
      </w:r>
    </w:p>
    <w:p w14:paraId="4B5F6FA7"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w:t>
      </w:r>
    </w:p>
    <w:p w14:paraId="274B3DA0" w14:textId="3C794B7E" w:rsidR="00EE7FF6" w:rsidRPr="00D748B1" w:rsidRDefault="00EE7FF6" w:rsidP="00F05ABE">
      <w:pPr>
        <w:pStyle w:val="30"/>
      </w:pPr>
      <w:proofErr w:type="spellStart"/>
      <w:r w:rsidRPr="00D748B1">
        <w:t>银行卡信息表的创建</w:t>
      </w:r>
      <w:proofErr w:type="spellEnd"/>
      <w:r w:rsidR="00420FC7" w:rsidRPr="00D748B1">
        <w:t>。</w:t>
      </w:r>
    </w:p>
    <w:p w14:paraId="0C87E271" w14:textId="77777777" w:rsidR="00EE7FF6" w:rsidRPr="00D748B1" w:rsidRDefault="00EE7FF6" w:rsidP="002176D9">
      <w:pPr>
        <w:pStyle w:val="1e"/>
      </w:pPr>
      <w:r w:rsidRPr="00D748B1">
        <w:t>在</w:t>
      </w:r>
      <w:r w:rsidRPr="00D748B1">
        <w:t>SQL</w:t>
      </w:r>
      <w:r w:rsidRPr="00D748B1">
        <w:t>编辑框中输入如下语句，创建银行卡信息表</w:t>
      </w:r>
      <w:proofErr w:type="spellStart"/>
      <w:r w:rsidRPr="00D748B1">
        <w:t>bank_card</w:t>
      </w:r>
      <w:proofErr w:type="spellEnd"/>
      <w:r w:rsidRPr="00D748B1">
        <w:t>。</w:t>
      </w:r>
    </w:p>
    <w:p w14:paraId="5406CF2F" w14:textId="000373D0" w:rsidR="00EE7FF6" w:rsidRPr="00D748B1" w:rsidRDefault="00EE7FF6" w:rsidP="002176D9">
      <w:pPr>
        <w:pStyle w:val="1e"/>
      </w:pPr>
      <w:r w:rsidRPr="00D748B1">
        <w:t>删除表</w:t>
      </w:r>
      <w:proofErr w:type="spellStart"/>
      <w:r w:rsidRPr="00D748B1">
        <w:t>bank_card</w:t>
      </w:r>
      <w:proofErr w:type="spellEnd"/>
      <w:r w:rsidR="00420FC7" w:rsidRPr="00D748B1">
        <w:t>。</w:t>
      </w:r>
    </w:p>
    <w:p w14:paraId="24471884"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DROP TABLE IF EXISTS </w:t>
      </w:r>
      <w:proofErr w:type="spellStart"/>
      <w:r w:rsidRPr="002960B1">
        <w:rPr>
          <w:rFonts w:eastAsia="微软雅黑" w:cs="Huawei Sans"/>
          <w:b/>
          <w:color w:val="C7000B"/>
          <w:szCs w:val="18"/>
          <w:shd w:val="pct15" w:color="auto" w:fill="FFFFFF"/>
          <w:lang w:eastAsia="en-US"/>
        </w:rPr>
        <w:t>bank_card</w:t>
      </w:r>
      <w:proofErr w:type="spellEnd"/>
      <w:r w:rsidRPr="002960B1">
        <w:rPr>
          <w:rFonts w:eastAsia="微软雅黑" w:cs="Huawei Sans"/>
          <w:b/>
          <w:color w:val="C7000B"/>
          <w:szCs w:val="18"/>
          <w:shd w:val="pct15" w:color="auto" w:fill="FFFFFF"/>
          <w:lang w:eastAsia="en-US"/>
        </w:rPr>
        <w:t>;</w:t>
      </w:r>
    </w:p>
    <w:p w14:paraId="56843CA5" w14:textId="19AA626D" w:rsidR="00EE7FF6" w:rsidRPr="00D748B1" w:rsidRDefault="00EE7FF6" w:rsidP="002176D9">
      <w:pPr>
        <w:pStyle w:val="1e"/>
      </w:pPr>
      <w:r w:rsidRPr="00D748B1">
        <w:t>创建表</w:t>
      </w:r>
      <w:proofErr w:type="spellStart"/>
      <w:r w:rsidRPr="00D748B1">
        <w:t>bank_card</w:t>
      </w:r>
      <w:proofErr w:type="spellEnd"/>
      <w:r w:rsidR="00420FC7" w:rsidRPr="00D748B1">
        <w:t>。</w:t>
      </w:r>
    </w:p>
    <w:p w14:paraId="2A1764BA"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CREATE TABLE </w:t>
      </w:r>
      <w:proofErr w:type="spellStart"/>
      <w:r w:rsidRPr="002960B1">
        <w:rPr>
          <w:rFonts w:eastAsia="微软雅黑" w:cs="Huawei Sans"/>
          <w:b/>
          <w:color w:val="C7000B"/>
          <w:szCs w:val="18"/>
          <w:shd w:val="pct15" w:color="auto" w:fill="FFFFFF"/>
          <w:lang w:eastAsia="en-US"/>
        </w:rPr>
        <w:t>bank_card</w:t>
      </w:r>
      <w:proofErr w:type="spellEnd"/>
    </w:p>
    <w:p w14:paraId="5E8004CB"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w:t>
      </w:r>
    </w:p>
    <w:p w14:paraId="7044B5B0"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        </w:t>
      </w:r>
      <w:proofErr w:type="spellStart"/>
      <w:r w:rsidRPr="002960B1">
        <w:rPr>
          <w:rFonts w:eastAsia="微软雅黑" w:cs="Huawei Sans"/>
          <w:b/>
          <w:color w:val="C7000B"/>
          <w:szCs w:val="18"/>
          <w:shd w:val="pct15" w:color="auto" w:fill="FFFFFF"/>
          <w:lang w:eastAsia="en-US"/>
        </w:rPr>
        <w:t>b_number</w:t>
      </w:r>
      <w:proofErr w:type="spellEnd"/>
      <w:r w:rsidRPr="002960B1">
        <w:rPr>
          <w:rFonts w:eastAsia="微软雅黑" w:cs="Huawei Sans"/>
          <w:b/>
          <w:color w:val="C7000B"/>
          <w:szCs w:val="18"/>
          <w:shd w:val="pct15" w:color="auto" w:fill="FFFFFF"/>
          <w:lang w:eastAsia="en-US"/>
        </w:rPr>
        <w:t xml:space="preserve"> CHAR(30) PRIMARY KEY,</w:t>
      </w:r>
    </w:p>
    <w:p w14:paraId="16FB07E4"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        </w:t>
      </w:r>
      <w:proofErr w:type="spellStart"/>
      <w:r w:rsidRPr="002960B1">
        <w:rPr>
          <w:rFonts w:eastAsia="微软雅黑" w:cs="Huawei Sans"/>
          <w:b/>
          <w:color w:val="C7000B"/>
          <w:szCs w:val="18"/>
          <w:shd w:val="pct15" w:color="auto" w:fill="FFFFFF"/>
          <w:lang w:eastAsia="en-US"/>
        </w:rPr>
        <w:t>b_type</w:t>
      </w:r>
      <w:proofErr w:type="spellEnd"/>
      <w:r w:rsidRPr="002960B1">
        <w:rPr>
          <w:rFonts w:eastAsia="微软雅黑" w:cs="Huawei Sans"/>
          <w:b/>
          <w:color w:val="C7000B"/>
          <w:szCs w:val="18"/>
          <w:shd w:val="pct15" w:color="auto" w:fill="FFFFFF"/>
          <w:lang w:eastAsia="en-US"/>
        </w:rPr>
        <w:t xml:space="preserve"> CHAR(20),</w:t>
      </w:r>
    </w:p>
    <w:p w14:paraId="376A7F7C"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        </w:t>
      </w:r>
      <w:proofErr w:type="spellStart"/>
      <w:r w:rsidRPr="002960B1">
        <w:rPr>
          <w:rFonts w:eastAsia="微软雅黑" w:cs="Huawei Sans"/>
          <w:b/>
          <w:color w:val="C7000B"/>
          <w:szCs w:val="18"/>
          <w:shd w:val="pct15" w:color="auto" w:fill="FFFFFF"/>
          <w:lang w:eastAsia="en-US"/>
        </w:rPr>
        <w:t>b_c_id</w:t>
      </w:r>
      <w:proofErr w:type="spellEnd"/>
      <w:r w:rsidRPr="002960B1">
        <w:rPr>
          <w:rFonts w:eastAsia="微软雅黑" w:cs="Huawei Sans"/>
          <w:b/>
          <w:color w:val="C7000B"/>
          <w:szCs w:val="18"/>
          <w:shd w:val="pct15" w:color="auto" w:fill="FFFFFF"/>
          <w:lang w:eastAsia="en-US"/>
        </w:rPr>
        <w:t xml:space="preserve"> INT NOT NULL</w:t>
      </w:r>
    </w:p>
    <w:p w14:paraId="0BA980BB"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w:t>
      </w:r>
    </w:p>
    <w:p w14:paraId="00BC40C2" w14:textId="196A3F61" w:rsidR="00EE7FF6" w:rsidRPr="00D748B1" w:rsidRDefault="00EE7FF6" w:rsidP="00F05ABE">
      <w:pPr>
        <w:pStyle w:val="30"/>
        <w:rPr>
          <w:lang w:eastAsia="zh-CN"/>
        </w:rPr>
      </w:pPr>
      <w:r w:rsidRPr="00D748B1">
        <w:rPr>
          <w:lang w:eastAsia="zh-CN"/>
        </w:rPr>
        <w:t>理财产品信息表的创建</w:t>
      </w:r>
      <w:r w:rsidR="00D748B1">
        <w:rPr>
          <w:rFonts w:hint="eastAsia"/>
          <w:lang w:eastAsia="zh-CN"/>
        </w:rPr>
        <w:t>。</w:t>
      </w:r>
    </w:p>
    <w:p w14:paraId="510CF624" w14:textId="1314224D" w:rsidR="00EE7FF6" w:rsidRPr="00D748B1" w:rsidRDefault="00EE7FF6" w:rsidP="002176D9">
      <w:pPr>
        <w:pStyle w:val="1e"/>
      </w:pPr>
      <w:r w:rsidRPr="00D748B1">
        <w:t>创建理财产品信息表</w:t>
      </w:r>
      <w:proofErr w:type="spellStart"/>
      <w:r w:rsidRPr="00D748B1">
        <w:t>finances_product</w:t>
      </w:r>
      <w:proofErr w:type="spellEnd"/>
      <w:r w:rsidRPr="00D748B1">
        <w:t>。</w:t>
      </w:r>
    </w:p>
    <w:p w14:paraId="794BAE99" w14:textId="5BF51C72" w:rsidR="00EE7FF6" w:rsidRPr="00D748B1" w:rsidRDefault="00EE7FF6" w:rsidP="002176D9">
      <w:pPr>
        <w:pStyle w:val="1e"/>
      </w:pPr>
      <w:r w:rsidRPr="00D748B1">
        <w:t>删除表</w:t>
      </w:r>
      <w:proofErr w:type="spellStart"/>
      <w:r w:rsidRPr="00D748B1">
        <w:t>finances_product</w:t>
      </w:r>
      <w:proofErr w:type="spellEnd"/>
      <w:r w:rsidR="00420FC7" w:rsidRPr="00D748B1">
        <w:t>。</w:t>
      </w:r>
    </w:p>
    <w:p w14:paraId="677621FC"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DROP TABLE IF EXISTS </w:t>
      </w:r>
      <w:proofErr w:type="spellStart"/>
      <w:r w:rsidRPr="002960B1">
        <w:rPr>
          <w:rFonts w:eastAsia="微软雅黑" w:cs="Huawei Sans"/>
          <w:b/>
          <w:color w:val="C7000B"/>
          <w:szCs w:val="18"/>
          <w:shd w:val="pct15" w:color="auto" w:fill="FFFFFF"/>
          <w:lang w:eastAsia="en-US"/>
        </w:rPr>
        <w:t>finances_product</w:t>
      </w:r>
      <w:proofErr w:type="spellEnd"/>
      <w:r w:rsidRPr="002960B1">
        <w:rPr>
          <w:rFonts w:eastAsia="微软雅黑" w:cs="Huawei Sans"/>
          <w:b/>
          <w:color w:val="C7000B"/>
          <w:szCs w:val="18"/>
          <w:shd w:val="pct15" w:color="auto" w:fill="FFFFFF"/>
          <w:lang w:eastAsia="en-US"/>
        </w:rPr>
        <w:t>;</w:t>
      </w:r>
    </w:p>
    <w:p w14:paraId="3A02AADF" w14:textId="00F88A99" w:rsidR="00EE7FF6" w:rsidRPr="00D748B1" w:rsidRDefault="00EE7FF6" w:rsidP="002176D9">
      <w:pPr>
        <w:pStyle w:val="1e"/>
      </w:pPr>
      <w:r w:rsidRPr="00D748B1">
        <w:t>创建表</w:t>
      </w:r>
      <w:proofErr w:type="spellStart"/>
      <w:r w:rsidRPr="00D748B1">
        <w:t>finances_product</w:t>
      </w:r>
      <w:proofErr w:type="spellEnd"/>
      <w:r w:rsidR="00420FC7" w:rsidRPr="00D748B1">
        <w:t>。</w:t>
      </w:r>
    </w:p>
    <w:p w14:paraId="1361FD30"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CREATE TABLE </w:t>
      </w:r>
      <w:proofErr w:type="spellStart"/>
      <w:r w:rsidRPr="002960B1">
        <w:rPr>
          <w:rFonts w:eastAsia="微软雅黑" w:cs="Huawei Sans"/>
          <w:b/>
          <w:color w:val="C7000B"/>
          <w:szCs w:val="18"/>
          <w:shd w:val="pct15" w:color="auto" w:fill="FFFFFF"/>
          <w:lang w:eastAsia="en-US"/>
        </w:rPr>
        <w:t>finances_product</w:t>
      </w:r>
      <w:proofErr w:type="spellEnd"/>
    </w:p>
    <w:p w14:paraId="313ADB8D"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w:t>
      </w:r>
    </w:p>
    <w:p w14:paraId="3A058425"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        </w:t>
      </w:r>
      <w:proofErr w:type="spellStart"/>
      <w:r w:rsidRPr="002960B1">
        <w:rPr>
          <w:rFonts w:eastAsia="微软雅黑" w:cs="Huawei Sans"/>
          <w:b/>
          <w:color w:val="C7000B"/>
          <w:szCs w:val="18"/>
          <w:shd w:val="pct15" w:color="auto" w:fill="FFFFFF"/>
          <w:lang w:eastAsia="en-US"/>
        </w:rPr>
        <w:t>p_name</w:t>
      </w:r>
      <w:proofErr w:type="spellEnd"/>
      <w:r w:rsidRPr="002960B1">
        <w:rPr>
          <w:rFonts w:eastAsia="微软雅黑" w:cs="Huawei Sans"/>
          <w:b/>
          <w:color w:val="C7000B"/>
          <w:szCs w:val="18"/>
          <w:shd w:val="pct15" w:color="auto" w:fill="FFFFFF"/>
          <w:lang w:eastAsia="en-US"/>
        </w:rPr>
        <w:t xml:space="preserve"> VARCHAR(100) NOT NULL,</w:t>
      </w:r>
    </w:p>
    <w:p w14:paraId="00AB43B5"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        </w:t>
      </w:r>
      <w:proofErr w:type="spellStart"/>
      <w:r w:rsidRPr="002960B1">
        <w:rPr>
          <w:rFonts w:eastAsia="微软雅黑" w:cs="Huawei Sans"/>
          <w:b/>
          <w:color w:val="C7000B"/>
          <w:szCs w:val="18"/>
          <w:shd w:val="pct15" w:color="auto" w:fill="FFFFFF"/>
          <w:lang w:eastAsia="en-US"/>
        </w:rPr>
        <w:t>p_id</w:t>
      </w:r>
      <w:proofErr w:type="spellEnd"/>
      <w:r w:rsidRPr="002960B1">
        <w:rPr>
          <w:rFonts w:eastAsia="微软雅黑" w:cs="Huawei Sans"/>
          <w:b/>
          <w:color w:val="C7000B"/>
          <w:szCs w:val="18"/>
          <w:shd w:val="pct15" w:color="auto" w:fill="FFFFFF"/>
          <w:lang w:eastAsia="en-US"/>
        </w:rPr>
        <w:t xml:space="preserve"> INT PRIMARY KEY,</w:t>
      </w:r>
    </w:p>
    <w:p w14:paraId="45511613"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        </w:t>
      </w:r>
      <w:proofErr w:type="spellStart"/>
      <w:r w:rsidRPr="002960B1">
        <w:rPr>
          <w:rFonts w:eastAsia="微软雅黑" w:cs="Huawei Sans"/>
          <w:b/>
          <w:color w:val="C7000B"/>
          <w:szCs w:val="18"/>
          <w:shd w:val="pct15" w:color="auto" w:fill="FFFFFF"/>
          <w:lang w:eastAsia="en-US"/>
        </w:rPr>
        <w:t>p_description</w:t>
      </w:r>
      <w:proofErr w:type="spellEnd"/>
      <w:r w:rsidRPr="002960B1">
        <w:rPr>
          <w:rFonts w:eastAsia="微软雅黑" w:cs="Huawei Sans"/>
          <w:b/>
          <w:color w:val="C7000B"/>
          <w:szCs w:val="18"/>
          <w:shd w:val="pct15" w:color="auto" w:fill="FFFFFF"/>
          <w:lang w:eastAsia="en-US"/>
        </w:rPr>
        <w:t xml:space="preserve"> VARCHAR(4000),</w:t>
      </w:r>
    </w:p>
    <w:p w14:paraId="52C8ADE5"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        </w:t>
      </w:r>
      <w:proofErr w:type="spellStart"/>
      <w:r w:rsidRPr="002960B1">
        <w:rPr>
          <w:rFonts w:eastAsia="微软雅黑" w:cs="Huawei Sans"/>
          <w:b/>
          <w:color w:val="C7000B"/>
          <w:szCs w:val="18"/>
          <w:shd w:val="pct15" w:color="auto" w:fill="FFFFFF"/>
          <w:lang w:eastAsia="en-US"/>
        </w:rPr>
        <w:t>p_amount</w:t>
      </w:r>
      <w:proofErr w:type="spellEnd"/>
      <w:r w:rsidRPr="002960B1">
        <w:rPr>
          <w:rFonts w:eastAsia="微软雅黑" w:cs="Huawei Sans"/>
          <w:b/>
          <w:color w:val="C7000B"/>
          <w:szCs w:val="18"/>
          <w:shd w:val="pct15" w:color="auto" w:fill="FFFFFF"/>
          <w:lang w:eastAsia="en-US"/>
        </w:rPr>
        <w:t xml:space="preserve"> INT,</w:t>
      </w:r>
    </w:p>
    <w:p w14:paraId="77C40B12"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        </w:t>
      </w:r>
      <w:proofErr w:type="spellStart"/>
      <w:r w:rsidRPr="002960B1">
        <w:rPr>
          <w:rFonts w:eastAsia="微软雅黑" w:cs="Huawei Sans"/>
          <w:b/>
          <w:color w:val="C7000B"/>
          <w:szCs w:val="18"/>
          <w:shd w:val="pct15" w:color="auto" w:fill="FFFFFF"/>
          <w:lang w:eastAsia="en-US"/>
        </w:rPr>
        <w:t>p_year</w:t>
      </w:r>
      <w:proofErr w:type="spellEnd"/>
      <w:r w:rsidRPr="002960B1">
        <w:rPr>
          <w:rFonts w:eastAsia="微软雅黑" w:cs="Huawei Sans"/>
          <w:b/>
          <w:color w:val="C7000B"/>
          <w:szCs w:val="18"/>
          <w:shd w:val="pct15" w:color="auto" w:fill="FFFFFF"/>
          <w:lang w:eastAsia="en-US"/>
        </w:rPr>
        <w:t xml:space="preserve"> INT</w:t>
      </w:r>
    </w:p>
    <w:p w14:paraId="36E9AC6C"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w:t>
      </w:r>
    </w:p>
    <w:p w14:paraId="3D8880E1" w14:textId="46165A29" w:rsidR="00EE7FF6" w:rsidRPr="00D748B1" w:rsidRDefault="00EE7FF6" w:rsidP="00F05ABE">
      <w:pPr>
        <w:pStyle w:val="30"/>
      </w:pPr>
      <w:proofErr w:type="spellStart"/>
      <w:r w:rsidRPr="00D748B1">
        <w:t>保险信息表的创建</w:t>
      </w:r>
      <w:proofErr w:type="spellEnd"/>
      <w:r w:rsidR="00420FC7" w:rsidRPr="00D748B1">
        <w:t>。</w:t>
      </w:r>
    </w:p>
    <w:p w14:paraId="38C502D1" w14:textId="77777777" w:rsidR="00EE7FF6" w:rsidRPr="00D748B1" w:rsidRDefault="00EE7FF6" w:rsidP="002176D9">
      <w:pPr>
        <w:pStyle w:val="1e"/>
      </w:pPr>
      <w:r w:rsidRPr="00D748B1">
        <w:t>在</w:t>
      </w:r>
      <w:r w:rsidRPr="00D748B1">
        <w:t>SQL</w:t>
      </w:r>
      <w:r w:rsidRPr="00D748B1">
        <w:t>编辑框中输入如下语句，创建保险信息表</w:t>
      </w:r>
      <w:r w:rsidRPr="00D748B1">
        <w:t>insurance</w:t>
      </w:r>
      <w:r w:rsidRPr="00D748B1">
        <w:t>。</w:t>
      </w:r>
    </w:p>
    <w:p w14:paraId="7909E5E9" w14:textId="370298F2" w:rsidR="00EE7FF6" w:rsidRPr="00D748B1" w:rsidRDefault="00EE7FF6" w:rsidP="002176D9">
      <w:pPr>
        <w:pStyle w:val="1e"/>
      </w:pPr>
      <w:r w:rsidRPr="00D748B1">
        <w:t>删除表</w:t>
      </w:r>
      <w:r w:rsidRPr="00D748B1">
        <w:t>insurance</w:t>
      </w:r>
      <w:r w:rsidR="00420FC7" w:rsidRPr="00D748B1">
        <w:t>。</w:t>
      </w:r>
    </w:p>
    <w:p w14:paraId="0BC6219F" w14:textId="77777777" w:rsidR="00EE7FF6" w:rsidRPr="00D748B1" w:rsidRDefault="00EE7FF6" w:rsidP="002176D9">
      <w:pPr>
        <w:pStyle w:val="affffff5"/>
      </w:pPr>
      <w:r w:rsidRPr="002960B1">
        <w:rPr>
          <w:rFonts w:eastAsia="微软雅黑" w:cs="Huawei Sans"/>
          <w:b/>
          <w:color w:val="C7000B"/>
          <w:szCs w:val="18"/>
          <w:shd w:val="pct15" w:color="auto" w:fill="FFFFFF"/>
          <w:lang w:eastAsia="en-US"/>
        </w:rPr>
        <w:t>DROP TABLE IF EXISTS insurance;</w:t>
      </w:r>
    </w:p>
    <w:p w14:paraId="4B047B8C" w14:textId="1758F38E" w:rsidR="00EE7FF6" w:rsidRPr="00D748B1" w:rsidRDefault="00EE7FF6" w:rsidP="002176D9">
      <w:pPr>
        <w:pStyle w:val="1e"/>
      </w:pPr>
      <w:r w:rsidRPr="00D748B1">
        <w:t>创建表</w:t>
      </w:r>
      <w:r w:rsidRPr="00D748B1">
        <w:t>insurance</w:t>
      </w:r>
      <w:r w:rsidR="00420FC7" w:rsidRPr="00D748B1">
        <w:t>。</w:t>
      </w:r>
    </w:p>
    <w:p w14:paraId="060478D6"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CREATE TABLE insurance</w:t>
      </w:r>
    </w:p>
    <w:p w14:paraId="749C6E73"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w:t>
      </w:r>
    </w:p>
    <w:p w14:paraId="30462146"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lastRenderedPageBreak/>
        <w:t xml:space="preserve">        </w:t>
      </w:r>
      <w:proofErr w:type="spellStart"/>
      <w:r w:rsidRPr="002960B1">
        <w:rPr>
          <w:rFonts w:eastAsia="微软雅黑" w:cs="Huawei Sans"/>
          <w:b/>
          <w:color w:val="C7000B"/>
          <w:szCs w:val="18"/>
          <w:shd w:val="pct15" w:color="auto" w:fill="FFFFFF"/>
          <w:lang w:eastAsia="en-US"/>
        </w:rPr>
        <w:t>i_name</w:t>
      </w:r>
      <w:proofErr w:type="spellEnd"/>
      <w:r w:rsidRPr="002960B1">
        <w:rPr>
          <w:rFonts w:eastAsia="微软雅黑" w:cs="Huawei Sans"/>
          <w:b/>
          <w:color w:val="C7000B"/>
          <w:szCs w:val="18"/>
          <w:shd w:val="pct15" w:color="auto" w:fill="FFFFFF"/>
          <w:lang w:eastAsia="en-US"/>
        </w:rPr>
        <w:t xml:space="preserve"> VARCHAR(100) NOT NULL,</w:t>
      </w:r>
    </w:p>
    <w:p w14:paraId="0D7738B3"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        </w:t>
      </w:r>
      <w:proofErr w:type="spellStart"/>
      <w:r w:rsidRPr="002960B1">
        <w:rPr>
          <w:rFonts w:eastAsia="微软雅黑" w:cs="Huawei Sans"/>
          <w:b/>
          <w:color w:val="C7000B"/>
          <w:szCs w:val="18"/>
          <w:shd w:val="pct15" w:color="auto" w:fill="FFFFFF"/>
          <w:lang w:eastAsia="en-US"/>
        </w:rPr>
        <w:t>i_id</w:t>
      </w:r>
      <w:proofErr w:type="spellEnd"/>
      <w:r w:rsidRPr="002960B1">
        <w:rPr>
          <w:rFonts w:eastAsia="微软雅黑" w:cs="Huawei Sans"/>
          <w:b/>
          <w:color w:val="C7000B"/>
          <w:szCs w:val="18"/>
          <w:shd w:val="pct15" w:color="auto" w:fill="FFFFFF"/>
          <w:lang w:eastAsia="en-US"/>
        </w:rPr>
        <w:t xml:space="preserve"> INT PRIMARY KEY,</w:t>
      </w:r>
    </w:p>
    <w:p w14:paraId="31C6DC55"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        </w:t>
      </w:r>
      <w:proofErr w:type="spellStart"/>
      <w:r w:rsidRPr="002960B1">
        <w:rPr>
          <w:rFonts w:eastAsia="微软雅黑" w:cs="Huawei Sans"/>
          <w:b/>
          <w:color w:val="C7000B"/>
          <w:szCs w:val="18"/>
          <w:shd w:val="pct15" w:color="auto" w:fill="FFFFFF"/>
          <w:lang w:eastAsia="en-US"/>
        </w:rPr>
        <w:t>i_amount</w:t>
      </w:r>
      <w:proofErr w:type="spellEnd"/>
      <w:r w:rsidRPr="002960B1">
        <w:rPr>
          <w:rFonts w:eastAsia="微软雅黑" w:cs="Huawei Sans"/>
          <w:b/>
          <w:color w:val="C7000B"/>
          <w:szCs w:val="18"/>
          <w:shd w:val="pct15" w:color="auto" w:fill="FFFFFF"/>
          <w:lang w:eastAsia="en-US"/>
        </w:rPr>
        <w:t xml:space="preserve"> INT,</w:t>
      </w:r>
    </w:p>
    <w:p w14:paraId="34FF7049"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        </w:t>
      </w:r>
      <w:proofErr w:type="spellStart"/>
      <w:r w:rsidRPr="002960B1">
        <w:rPr>
          <w:rFonts w:eastAsia="微软雅黑" w:cs="Huawei Sans"/>
          <w:b/>
          <w:color w:val="C7000B"/>
          <w:szCs w:val="18"/>
          <w:shd w:val="pct15" w:color="auto" w:fill="FFFFFF"/>
          <w:lang w:eastAsia="en-US"/>
        </w:rPr>
        <w:t>i_person</w:t>
      </w:r>
      <w:proofErr w:type="spellEnd"/>
      <w:r w:rsidRPr="002960B1">
        <w:rPr>
          <w:rFonts w:eastAsia="微软雅黑" w:cs="Huawei Sans"/>
          <w:b/>
          <w:color w:val="C7000B"/>
          <w:szCs w:val="18"/>
          <w:shd w:val="pct15" w:color="auto" w:fill="FFFFFF"/>
          <w:lang w:eastAsia="en-US"/>
        </w:rPr>
        <w:t xml:space="preserve"> CHAR(20),</w:t>
      </w:r>
    </w:p>
    <w:p w14:paraId="46837E54"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        </w:t>
      </w:r>
      <w:proofErr w:type="spellStart"/>
      <w:r w:rsidRPr="002960B1">
        <w:rPr>
          <w:rFonts w:eastAsia="微软雅黑" w:cs="Huawei Sans"/>
          <w:b/>
          <w:color w:val="C7000B"/>
          <w:szCs w:val="18"/>
          <w:shd w:val="pct15" w:color="auto" w:fill="FFFFFF"/>
          <w:lang w:eastAsia="en-US"/>
        </w:rPr>
        <w:t>i_year</w:t>
      </w:r>
      <w:proofErr w:type="spellEnd"/>
      <w:r w:rsidRPr="002960B1">
        <w:rPr>
          <w:rFonts w:eastAsia="微软雅黑" w:cs="Huawei Sans"/>
          <w:b/>
          <w:color w:val="C7000B"/>
          <w:szCs w:val="18"/>
          <w:shd w:val="pct15" w:color="auto" w:fill="FFFFFF"/>
          <w:lang w:eastAsia="en-US"/>
        </w:rPr>
        <w:t xml:space="preserve"> INT,</w:t>
      </w:r>
    </w:p>
    <w:p w14:paraId="3D92463D"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        </w:t>
      </w:r>
      <w:proofErr w:type="spellStart"/>
      <w:r w:rsidRPr="002960B1">
        <w:rPr>
          <w:rFonts w:eastAsia="微软雅黑" w:cs="Huawei Sans"/>
          <w:b/>
          <w:color w:val="C7000B"/>
          <w:szCs w:val="18"/>
          <w:shd w:val="pct15" w:color="auto" w:fill="FFFFFF"/>
          <w:lang w:eastAsia="en-US"/>
        </w:rPr>
        <w:t>i_project</w:t>
      </w:r>
      <w:proofErr w:type="spellEnd"/>
      <w:r w:rsidRPr="002960B1">
        <w:rPr>
          <w:rFonts w:eastAsia="微软雅黑" w:cs="Huawei Sans"/>
          <w:b/>
          <w:color w:val="C7000B"/>
          <w:szCs w:val="18"/>
          <w:shd w:val="pct15" w:color="auto" w:fill="FFFFFF"/>
          <w:lang w:eastAsia="en-US"/>
        </w:rPr>
        <w:t xml:space="preserve"> VARCHAR(200)</w:t>
      </w:r>
    </w:p>
    <w:p w14:paraId="2F9D7751"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w:t>
      </w:r>
    </w:p>
    <w:p w14:paraId="46F71A25" w14:textId="0283870E" w:rsidR="00EE7FF6" w:rsidRPr="00D748B1" w:rsidRDefault="00EE7FF6" w:rsidP="00F05ABE">
      <w:pPr>
        <w:pStyle w:val="30"/>
      </w:pPr>
      <w:proofErr w:type="spellStart"/>
      <w:r w:rsidRPr="00D748B1">
        <w:t>基金信息表的创建</w:t>
      </w:r>
      <w:proofErr w:type="spellEnd"/>
      <w:r w:rsidR="00420FC7" w:rsidRPr="00D748B1">
        <w:t>。</w:t>
      </w:r>
    </w:p>
    <w:p w14:paraId="10B2CE5E" w14:textId="77777777" w:rsidR="00EE7FF6" w:rsidRPr="00D748B1" w:rsidRDefault="00EE7FF6" w:rsidP="002176D9">
      <w:pPr>
        <w:pStyle w:val="1e"/>
      </w:pPr>
      <w:r w:rsidRPr="00D748B1">
        <w:t>在</w:t>
      </w:r>
      <w:r w:rsidRPr="00D748B1">
        <w:t>SQL</w:t>
      </w:r>
      <w:r w:rsidRPr="00D748B1">
        <w:t>编辑框中输入如下语句，创建保险信息表</w:t>
      </w:r>
      <w:r w:rsidRPr="00D748B1">
        <w:t>fund</w:t>
      </w:r>
      <w:r w:rsidRPr="00D748B1">
        <w:t>。</w:t>
      </w:r>
    </w:p>
    <w:p w14:paraId="36A3A638" w14:textId="4F23C8EC" w:rsidR="00EE7FF6" w:rsidRPr="00D748B1" w:rsidRDefault="00EE7FF6" w:rsidP="002176D9">
      <w:pPr>
        <w:pStyle w:val="1e"/>
      </w:pPr>
      <w:r w:rsidRPr="00D748B1">
        <w:t>删除表</w:t>
      </w:r>
      <w:r w:rsidRPr="00D748B1">
        <w:t>fund</w:t>
      </w:r>
      <w:r w:rsidR="00420FC7" w:rsidRPr="00D748B1">
        <w:t>。</w:t>
      </w:r>
    </w:p>
    <w:p w14:paraId="3F2C836B"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DROP TABLE IF EXISTS fund;</w:t>
      </w:r>
    </w:p>
    <w:p w14:paraId="29BA67E1" w14:textId="2C4C2794" w:rsidR="00EE7FF6" w:rsidRPr="00D748B1" w:rsidRDefault="00EE7FF6" w:rsidP="002176D9">
      <w:pPr>
        <w:pStyle w:val="1e"/>
      </w:pPr>
      <w:r w:rsidRPr="00D748B1">
        <w:t>创建表</w:t>
      </w:r>
      <w:r w:rsidRPr="00D748B1">
        <w:t>fund</w:t>
      </w:r>
      <w:r w:rsidR="00420FC7" w:rsidRPr="00D748B1">
        <w:t>。</w:t>
      </w:r>
    </w:p>
    <w:p w14:paraId="6F2FEB91"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CREATE TABLE fund</w:t>
      </w:r>
    </w:p>
    <w:p w14:paraId="1C6D08CC"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w:t>
      </w:r>
    </w:p>
    <w:p w14:paraId="1DF73BF9"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        </w:t>
      </w:r>
      <w:proofErr w:type="spellStart"/>
      <w:r w:rsidRPr="002960B1">
        <w:rPr>
          <w:rFonts w:eastAsia="微软雅黑" w:cs="Huawei Sans"/>
          <w:b/>
          <w:color w:val="C7000B"/>
          <w:szCs w:val="18"/>
          <w:shd w:val="pct15" w:color="auto" w:fill="FFFFFF"/>
          <w:lang w:eastAsia="en-US"/>
        </w:rPr>
        <w:t>f_name</w:t>
      </w:r>
      <w:proofErr w:type="spellEnd"/>
      <w:r w:rsidRPr="002960B1">
        <w:rPr>
          <w:rFonts w:eastAsia="微软雅黑" w:cs="Huawei Sans"/>
          <w:b/>
          <w:color w:val="C7000B"/>
          <w:szCs w:val="18"/>
          <w:shd w:val="pct15" w:color="auto" w:fill="FFFFFF"/>
          <w:lang w:eastAsia="en-US"/>
        </w:rPr>
        <w:t xml:space="preserve"> VARCHAR(100) NOT NULL,</w:t>
      </w:r>
    </w:p>
    <w:p w14:paraId="30C48C56"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        </w:t>
      </w:r>
      <w:proofErr w:type="spellStart"/>
      <w:r w:rsidRPr="002960B1">
        <w:rPr>
          <w:rFonts w:eastAsia="微软雅黑" w:cs="Huawei Sans"/>
          <w:b/>
          <w:color w:val="C7000B"/>
          <w:szCs w:val="18"/>
          <w:shd w:val="pct15" w:color="auto" w:fill="FFFFFF"/>
          <w:lang w:eastAsia="en-US"/>
        </w:rPr>
        <w:t>f_id</w:t>
      </w:r>
      <w:proofErr w:type="spellEnd"/>
      <w:r w:rsidRPr="002960B1">
        <w:rPr>
          <w:rFonts w:eastAsia="微软雅黑" w:cs="Huawei Sans"/>
          <w:b/>
          <w:color w:val="C7000B"/>
          <w:szCs w:val="18"/>
          <w:shd w:val="pct15" w:color="auto" w:fill="FFFFFF"/>
          <w:lang w:eastAsia="en-US"/>
        </w:rPr>
        <w:t xml:space="preserve"> INT PRIMARY KEY,</w:t>
      </w:r>
    </w:p>
    <w:p w14:paraId="7F4880A7"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        </w:t>
      </w:r>
      <w:proofErr w:type="spellStart"/>
      <w:r w:rsidRPr="002960B1">
        <w:rPr>
          <w:rFonts w:eastAsia="微软雅黑" w:cs="Huawei Sans"/>
          <w:b/>
          <w:color w:val="C7000B"/>
          <w:szCs w:val="18"/>
          <w:shd w:val="pct15" w:color="auto" w:fill="FFFFFF"/>
          <w:lang w:eastAsia="en-US"/>
        </w:rPr>
        <w:t>f_type</w:t>
      </w:r>
      <w:proofErr w:type="spellEnd"/>
      <w:r w:rsidRPr="002960B1">
        <w:rPr>
          <w:rFonts w:eastAsia="微软雅黑" w:cs="Huawei Sans"/>
          <w:b/>
          <w:color w:val="C7000B"/>
          <w:szCs w:val="18"/>
          <w:shd w:val="pct15" w:color="auto" w:fill="FFFFFF"/>
          <w:lang w:eastAsia="en-US"/>
        </w:rPr>
        <w:t xml:space="preserve"> CHAR(20),</w:t>
      </w:r>
    </w:p>
    <w:p w14:paraId="1B7C7677"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        </w:t>
      </w:r>
      <w:proofErr w:type="spellStart"/>
      <w:r w:rsidRPr="002960B1">
        <w:rPr>
          <w:rFonts w:eastAsia="微软雅黑" w:cs="Huawei Sans"/>
          <w:b/>
          <w:color w:val="C7000B"/>
          <w:szCs w:val="18"/>
          <w:shd w:val="pct15" w:color="auto" w:fill="FFFFFF"/>
          <w:lang w:eastAsia="en-US"/>
        </w:rPr>
        <w:t>f_amount</w:t>
      </w:r>
      <w:proofErr w:type="spellEnd"/>
      <w:r w:rsidRPr="002960B1">
        <w:rPr>
          <w:rFonts w:eastAsia="微软雅黑" w:cs="Huawei Sans"/>
          <w:b/>
          <w:color w:val="C7000B"/>
          <w:szCs w:val="18"/>
          <w:shd w:val="pct15" w:color="auto" w:fill="FFFFFF"/>
          <w:lang w:eastAsia="en-US"/>
        </w:rPr>
        <w:t xml:space="preserve"> INT,</w:t>
      </w:r>
    </w:p>
    <w:p w14:paraId="10D96702"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        </w:t>
      </w:r>
      <w:proofErr w:type="spellStart"/>
      <w:r w:rsidRPr="002960B1">
        <w:rPr>
          <w:rFonts w:eastAsia="微软雅黑" w:cs="Huawei Sans"/>
          <w:b/>
          <w:color w:val="C7000B"/>
          <w:szCs w:val="18"/>
          <w:shd w:val="pct15" w:color="auto" w:fill="FFFFFF"/>
          <w:lang w:eastAsia="en-US"/>
        </w:rPr>
        <w:t>risk_level</w:t>
      </w:r>
      <w:proofErr w:type="spellEnd"/>
      <w:r w:rsidRPr="002960B1">
        <w:rPr>
          <w:rFonts w:eastAsia="微软雅黑" w:cs="Huawei Sans"/>
          <w:b/>
          <w:color w:val="C7000B"/>
          <w:szCs w:val="18"/>
          <w:shd w:val="pct15" w:color="auto" w:fill="FFFFFF"/>
          <w:lang w:eastAsia="en-US"/>
        </w:rPr>
        <w:t xml:space="preserve"> CHAR(20) NOT NULL,</w:t>
      </w:r>
    </w:p>
    <w:p w14:paraId="7F517EE8"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        </w:t>
      </w:r>
      <w:proofErr w:type="spellStart"/>
      <w:r w:rsidRPr="002960B1">
        <w:rPr>
          <w:rFonts w:eastAsia="微软雅黑" w:cs="Huawei Sans"/>
          <w:b/>
          <w:color w:val="C7000B"/>
          <w:szCs w:val="18"/>
          <w:shd w:val="pct15" w:color="auto" w:fill="FFFFFF"/>
          <w:lang w:eastAsia="en-US"/>
        </w:rPr>
        <w:t>f_manager</w:t>
      </w:r>
      <w:proofErr w:type="spellEnd"/>
      <w:r w:rsidRPr="002960B1">
        <w:rPr>
          <w:rFonts w:eastAsia="微软雅黑" w:cs="Huawei Sans"/>
          <w:b/>
          <w:color w:val="C7000B"/>
          <w:szCs w:val="18"/>
          <w:shd w:val="pct15" w:color="auto" w:fill="FFFFFF"/>
          <w:lang w:eastAsia="en-US"/>
        </w:rPr>
        <w:t xml:space="preserve"> INT NOT NULL</w:t>
      </w:r>
    </w:p>
    <w:p w14:paraId="747E798C"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w:t>
      </w:r>
    </w:p>
    <w:p w14:paraId="3309E606" w14:textId="76DD80EC" w:rsidR="00EE7FF6" w:rsidRPr="00D748B1" w:rsidRDefault="00EE7FF6" w:rsidP="00F05ABE">
      <w:pPr>
        <w:pStyle w:val="30"/>
      </w:pPr>
      <w:proofErr w:type="spellStart"/>
      <w:r w:rsidRPr="00D748B1">
        <w:t>资产信息表的创建</w:t>
      </w:r>
      <w:proofErr w:type="spellEnd"/>
      <w:r w:rsidR="00420FC7" w:rsidRPr="00D748B1">
        <w:t>。</w:t>
      </w:r>
    </w:p>
    <w:p w14:paraId="1DCA38E4" w14:textId="77777777" w:rsidR="00EE7FF6" w:rsidRPr="00D748B1" w:rsidRDefault="00EE7FF6" w:rsidP="002176D9">
      <w:pPr>
        <w:pStyle w:val="1e"/>
      </w:pPr>
      <w:r w:rsidRPr="00D748B1">
        <w:t>在</w:t>
      </w:r>
      <w:r w:rsidRPr="00D748B1">
        <w:t>SQL</w:t>
      </w:r>
      <w:r w:rsidRPr="00D748B1">
        <w:t>编辑框中输入如下语句，创建资产信息表</w:t>
      </w:r>
      <w:r w:rsidRPr="00D748B1">
        <w:t>property</w:t>
      </w:r>
      <w:r w:rsidRPr="00D748B1">
        <w:t>。</w:t>
      </w:r>
    </w:p>
    <w:p w14:paraId="71F54BF5" w14:textId="0C3AA956" w:rsidR="00EE7FF6" w:rsidRPr="00D748B1" w:rsidRDefault="00EE7FF6" w:rsidP="002176D9">
      <w:pPr>
        <w:pStyle w:val="1e"/>
      </w:pPr>
      <w:r w:rsidRPr="00D748B1">
        <w:t>删除表</w:t>
      </w:r>
      <w:r w:rsidRPr="00D748B1">
        <w:t>property</w:t>
      </w:r>
      <w:r w:rsidR="00420FC7" w:rsidRPr="00D748B1">
        <w:t>。</w:t>
      </w:r>
    </w:p>
    <w:p w14:paraId="6A6FDAA1" w14:textId="77777777" w:rsidR="00EE7FF6" w:rsidRPr="00D748B1" w:rsidRDefault="00EE7FF6" w:rsidP="002176D9">
      <w:pPr>
        <w:pStyle w:val="affffff5"/>
      </w:pPr>
      <w:r w:rsidRPr="002960B1">
        <w:rPr>
          <w:rFonts w:eastAsia="微软雅黑" w:cs="Huawei Sans"/>
          <w:b/>
          <w:color w:val="C7000B"/>
          <w:szCs w:val="18"/>
          <w:shd w:val="pct15" w:color="auto" w:fill="FFFFFF"/>
          <w:lang w:eastAsia="en-US"/>
        </w:rPr>
        <w:t>DROP TABLE IF EXISTS property;</w:t>
      </w:r>
    </w:p>
    <w:p w14:paraId="60235097" w14:textId="299A7A60" w:rsidR="00EE7FF6" w:rsidRPr="00D748B1" w:rsidRDefault="00EE7FF6" w:rsidP="002176D9">
      <w:pPr>
        <w:pStyle w:val="1e"/>
      </w:pPr>
      <w:r w:rsidRPr="00D748B1">
        <w:t>创建表</w:t>
      </w:r>
      <w:r w:rsidRPr="00D748B1">
        <w:t>property</w:t>
      </w:r>
      <w:r w:rsidR="00420FC7" w:rsidRPr="00D748B1">
        <w:t>。</w:t>
      </w:r>
    </w:p>
    <w:p w14:paraId="2C235B74" w14:textId="77777777" w:rsidR="00224985" w:rsidRPr="002960B1" w:rsidRDefault="00224985" w:rsidP="00224985">
      <w:pPr>
        <w:pStyle w:val="affffff5"/>
        <w:rPr>
          <w:rFonts w:eastAsia="微软雅黑" w:cs="Huawei Sans"/>
          <w:b/>
          <w:color w:val="C7000B"/>
          <w:szCs w:val="18"/>
          <w:shd w:val="pct15" w:color="auto" w:fill="FFFFFF"/>
          <w:lang w:eastAsia="en-US"/>
        </w:rPr>
      </w:pPr>
      <w:bookmarkStart w:id="49" w:name="_Toc16353962"/>
      <w:bookmarkStart w:id="50" w:name="_Toc19795486"/>
      <w:bookmarkStart w:id="51" w:name="_Toc45098038"/>
      <w:r w:rsidRPr="002960B1">
        <w:rPr>
          <w:rFonts w:eastAsia="微软雅黑" w:cs="Huawei Sans"/>
          <w:b/>
          <w:color w:val="C7000B"/>
          <w:szCs w:val="18"/>
          <w:shd w:val="pct15" w:color="auto" w:fill="FFFFFF"/>
          <w:lang w:eastAsia="en-US"/>
        </w:rPr>
        <w:t>CREATE TABLE property</w:t>
      </w:r>
    </w:p>
    <w:p w14:paraId="637842A9" w14:textId="77777777" w:rsidR="00224985" w:rsidRPr="002960B1" w:rsidRDefault="00224985" w:rsidP="00224985">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w:t>
      </w:r>
    </w:p>
    <w:p w14:paraId="17A23F37" w14:textId="77777777" w:rsidR="00224985" w:rsidRPr="00D76ED1" w:rsidRDefault="00224985" w:rsidP="00224985">
      <w:pPr>
        <w:pStyle w:val="affffff5"/>
        <w:rPr>
          <w:rFonts w:eastAsia="微软雅黑" w:cs="Huawei Sans"/>
          <w:b/>
          <w:color w:val="C7000B"/>
          <w:szCs w:val="18"/>
          <w:shd w:val="pct15" w:color="auto" w:fill="FFFFFF"/>
          <w:lang w:eastAsia="en-US"/>
        </w:rPr>
      </w:pPr>
      <w:r w:rsidRPr="00D76ED1">
        <w:rPr>
          <w:rFonts w:eastAsia="微软雅黑" w:cs="Huawei Sans"/>
          <w:b/>
          <w:color w:val="C7000B"/>
          <w:szCs w:val="18"/>
          <w:shd w:val="pct15" w:color="auto" w:fill="FFFFFF"/>
          <w:lang w:eastAsia="en-US"/>
        </w:rPr>
        <w:t xml:space="preserve">        </w:t>
      </w:r>
      <w:proofErr w:type="spellStart"/>
      <w:r w:rsidRPr="00D76ED1">
        <w:rPr>
          <w:rFonts w:eastAsia="微软雅黑" w:cs="Huawei Sans"/>
          <w:b/>
          <w:color w:val="C7000B"/>
          <w:szCs w:val="18"/>
          <w:shd w:val="pct15" w:color="auto" w:fill="FFFFFF"/>
          <w:lang w:eastAsia="en-US"/>
        </w:rPr>
        <w:t>pro_id</w:t>
      </w:r>
      <w:proofErr w:type="spellEnd"/>
      <w:r w:rsidRPr="00D76ED1">
        <w:rPr>
          <w:rFonts w:eastAsia="微软雅黑" w:cs="Huawei Sans"/>
          <w:b/>
          <w:color w:val="C7000B"/>
          <w:szCs w:val="18"/>
          <w:shd w:val="pct15" w:color="auto" w:fill="FFFFFF"/>
          <w:lang w:eastAsia="en-US"/>
        </w:rPr>
        <w:t xml:space="preserve"> INT PRIMARY KEY,</w:t>
      </w:r>
    </w:p>
    <w:p w14:paraId="465FD116" w14:textId="77777777" w:rsidR="00224985" w:rsidRPr="00D76ED1" w:rsidRDefault="00224985" w:rsidP="00224985">
      <w:pPr>
        <w:pStyle w:val="affffff5"/>
        <w:ind w:firstLineChars="400" w:firstLine="688"/>
        <w:rPr>
          <w:rFonts w:eastAsia="微软雅黑" w:cs="Huawei Sans"/>
          <w:b/>
          <w:color w:val="C7000B"/>
          <w:szCs w:val="18"/>
          <w:shd w:val="pct15" w:color="auto" w:fill="FFFFFF"/>
          <w:lang w:eastAsia="en-US"/>
        </w:rPr>
      </w:pPr>
      <w:proofErr w:type="spellStart"/>
      <w:r w:rsidRPr="00D76ED1">
        <w:rPr>
          <w:rFonts w:eastAsia="微软雅黑" w:cs="Huawei Sans"/>
          <w:b/>
          <w:color w:val="C7000B"/>
          <w:szCs w:val="18"/>
          <w:shd w:val="pct15" w:color="auto" w:fill="FFFFFF"/>
          <w:lang w:eastAsia="en-US"/>
        </w:rPr>
        <w:t>pro_c_id</w:t>
      </w:r>
      <w:proofErr w:type="spellEnd"/>
      <w:r w:rsidRPr="00D76ED1">
        <w:rPr>
          <w:rFonts w:eastAsia="微软雅黑" w:cs="Huawei Sans"/>
          <w:b/>
          <w:color w:val="C7000B"/>
          <w:szCs w:val="18"/>
          <w:shd w:val="pct15" w:color="auto" w:fill="FFFFFF"/>
          <w:lang w:eastAsia="en-US"/>
        </w:rPr>
        <w:t xml:space="preserve"> INT NOT NULL,</w:t>
      </w:r>
    </w:p>
    <w:p w14:paraId="64E503FE" w14:textId="77777777" w:rsidR="00224985" w:rsidRPr="00D76ED1" w:rsidRDefault="00224985" w:rsidP="00224985">
      <w:pPr>
        <w:pStyle w:val="affffff5"/>
        <w:rPr>
          <w:rFonts w:eastAsia="微软雅黑" w:cs="Huawei Sans"/>
          <w:b/>
          <w:color w:val="C7000B"/>
          <w:szCs w:val="18"/>
          <w:shd w:val="pct15" w:color="auto" w:fill="FFFFFF"/>
          <w:lang w:eastAsia="en-US"/>
        </w:rPr>
      </w:pPr>
      <w:r w:rsidRPr="00D76ED1">
        <w:rPr>
          <w:rFonts w:eastAsia="微软雅黑" w:cs="Huawei Sans"/>
          <w:b/>
          <w:color w:val="C7000B"/>
          <w:szCs w:val="18"/>
          <w:shd w:val="pct15" w:color="auto" w:fill="FFFFFF"/>
          <w:lang w:eastAsia="en-US"/>
        </w:rPr>
        <w:t xml:space="preserve">        </w:t>
      </w:r>
      <w:proofErr w:type="spellStart"/>
      <w:r w:rsidRPr="00D76ED1">
        <w:rPr>
          <w:rFonts w:eastAsia="微软雅黑" w:cs="Huawei Sans"/>
          <w:b/>
          <w:color w:val="C7000B"/>
          <w:szCs w:val="18"/>
          <w:shd w:val="pct15" w:color="auto" w:fill="FFFFFF"/>
          <w:lang w:eastAsia="en-US"/>
        </w:rPr>
        <w:t>pro_pif_id</w:t>
      </w:r>
      <w:proofErr w:type="spellEnd"/>
      <w:r w:rsidRPr="00D76ED1">
        <w:rPr>
          <w:rFonts w:eastAsia="微软雅黑" w:cs="Huawei Sans"/>
          <w:b/>
          <w:color w:val="C7000B"/>
          <w:szCs w:val="18"/>
          <w:shd w:val="pct15" w:color="auto" w:fill="FFFFFF"/>
          <w:lang w:eastAsia="en-US"/>
        </w:rPr>
        <w:t xml:space="preserve"> INT NOT NULL,</w:t>
      </w:r>
    </w:p>
    <w:p w14:paraId="40D720A8" w14:textId="77777777" w:rsidR="00224985" w:rsidRPr="00D76ED1" w:rsidRDefault="00224985" w:rsidP="00224985">
      <w:pPr>
        <w:pStyle w:val="affffff5"/>
        <w:rPr>
          <w:rFonts w:eastAsia="微软雅黑" w:cs="Huawei Sans"/>
          <w:b/>
          <w:color w:val="C7000B"/>
          <w:szCs w:val="18"/>
          <w:shd w:val="pct15" w:color="auto" w:fill="FFFFFF"/>
          <w:lang w:eastAsia="en-US"/>
        </w:rPr>
      </w:pPr>
      <w:r w:rsidRPr="00D76ED1">
        <w:rPr>
          <w:rFonts w:eastAsia="微软雅黑" w:cs="Huawei Sans"/>
          <w:b/>
          <w:color w:val="C7000B"/>
          <w:szCs w:val="18"/>
          <w:shd w:val="pct15" w:color="auto" w:fill="FFFFFF"/>
          <w:lang w:eastAsia="en-US"/>
        </w:rPr>
        <w:t xml:space="preserve">        </w:t>
      </w:r>
      <w:proofErr w:type="spellStart"/>
      <w:r w:rsidRPr="00D76ED1">
        <w:rPr>
          <w:rFonts w:eastAsia="微软雅黑" w:cs="Huawei Sans"/>
          <w:b/>
          <w:color w:val="C7000B"/>
          <w:szCs w:val="18"/>
          <w:shd w:val="pct15" w:color="auto" w:fill="FFFFFF"/>
          <w:lang w:eastAsia="en-US"/>
        </w:rPr>
        <w:t>pro_type</w:t>
      </w:r>
      <w:proofErr w:type="spellEnd"/>
      <w:r w:rsidRPr="00D76ED1">
        <w:rPr>
          <w:rFonts w:eastAsia="微软雅黑" w:cs="Huawei Sans"/>
          <w:b/>
          <w:color w:val="C7000B"/>
          <w:szCs w:val="18"/>
          <w:shd w:val="pct15" w:color="auto" w:fill="FFFFFF"/>
          <w:lang w:eastAsia="en-US"/>
        </w:rPr>
        <w:t xml:space="preserve"> INT NOT NULL,</w:t>
      </w:r>
    </w:p>
    <w:p w14:paraId="180CB0C3" w14:textId="77777777" w:rsidR="00224985" w:rsidRPr="00D76ED1" w:rsidRDefault="00224985" w:rsidP="00224985">
      <w:pPr>
        <w:pStyle w:val="affffff5"/>
        <w:rPr>
          <w:rFonts w:eastAsia="微软雅黑" w:cs="Huawei Sans"/>
          <w:b/>
          <w:color w:val="C7000B"/>
          <w:szCs w:val="18"/>
          <w:shd w:val="pct15" w:color="auto" w:fill="FFFFFF"/>
          <w:lang w:eastAsia="en-US"/>
        </w:rPr>
      </w:pPr>
      <w:r w:rsidRPr="00D76ED1">
        <w:rPr>
          <w:rFonts w:eastAsia="微软雅黑" w:cs="Huawei Sans"/>
          <w:b/>
          <w:color w:val="C7000B"/>
          <w:szCs w:val="18"/>
          <w:shd w:val="pct15" w:color="auto" w:fill="FFFFFF"/>
          <w:lang w:eastAsia="en-US"/>
        </w:rPr>
        <w:t xml:space="preserve">        </w:t>
      </w:r>
      <w:proofErr w:type="spellStart"/>
      <w:r w:rsidRPr="00D76ED1">
        <w:rPr>
          <w:rFonts w:eastAsia="微软雅黑" w:cs="Huawei Sans"/>
          <w:b/>
          <w:color w:val="C7000B"/>
          <w:szCs w:val="18"/>
          <w:shd w:val="pct15" w:color="auto" w:fill="FFFFFF"/>
          <w:lang w:eastAsia="en-US"/>
        </w:rPr>
        <w:t>pro_status</w:t>
      </w:r>
      <w:proofErr w:type="spellEnd"/>
      <w:r w:rsidRPr="00D76ED1">
        <w:rPr>
          <w:rFonts w:eastAsia="微软雅黑" w:cs="Huawei Sans"/>
          <w:b/>
          <w:color w:val="C7000B"/>
          <w:szCs w:val="18"/>
          <w:shd w:val="pct15" w:color="auto" w:fill="FFFFFF"/>
          <w:lang w:eastAsia="en-US"/>
        </w:rPr>
        <w:t xml:space="preserve"> CHAR(20),</w:t>
      </w:r>
    </w:p>
    <w:p w14:paraId="39E5F99D" w14:textId="77777777" w:rsidR="00224985" w:rsidRPr="00D76ED1" w:rsidRDefault="00224985" w:rsidP="00224985">
      <w:pPr>
        <w:pStyle w:val="affffff5"/>
        <w:rPr>
          <w:rFonts w:eastAsia="微软雅黑" w:cs="Huawei Sans"/>
          <w:b/>
          <w:color w:val="C7000B"/>
          <w:szCs w:val="18"/>
          <w:shd w:val="pct15" w:color="auto" w:fill="FFFFFF"/>
          <w:lang w:eastAsia="en-US"/>
        </w:rPr>
      </w:pPr>
      <w:r w:rsidRPr="00D76ED1">
        <w:rPr>
          <w:rFonts w:eastAsia="微软雅黑" w:cs="Huawei Sans"/>
          <w:b/>
          <w:color w:val="C7000B"/>
          <w:szCs w:val="18"/>
          <w:shd w:val="pct15" w:color="auto" w:fill="FFFFFF"/>
          <w:lang w:eastAsia="en-US"/>
        </w:rPr>
        <w:t xml:space="preserve">        </w:t>
      </w:r>
      <w:proofErr w:type="spellStart"/>
      <w:r w:rsidRPr="00D76ED1">
        <w:rPr>
          <w:rFonts w:eastAsia="微软雅黑" w:cs="Huawei Sans"/>
          <w:b/>
          <w:color w:val="C7000B"/>
          <w:szCs w:val="18"/>
          <w:shd w:val="pct15" w:color="auto" w:fill="FFFFFF"/>
          <w:lang w:eastAsia="en-US"/>
        </w:rPr>
        <w:t>pro_quantity</w:t>
      </w:r>
      <w:proofErr w:type="spellEnd"/>
      <w:r w:rsidRPr="00D76ED1">
        <w:rPr>
          <w:rFonts w:eastAsia="微软雅黑" w:cs="Huawei Sans"/>
          <w:b/>
          <w:color w:val="C7000B"/>
          <w:szCs w:val="18"/>
          <w:shd w:val="pct15" w:color="auto" w:fill="FFFFFF"/>
          <w:lang w:eastAsia="en-US"/>
        </w:rPr>
        <w:t xml:space="preserve"> INT,</w:t>
      </w:r>
    </w:p>
    <w:p w14:paraId="46A5CE88" w14:textId="77777777" w:rsidR="00224985" w:rsidRPr="00D76ED1" w:rsidRDefault="00224985" w:rsidP="00224985">
      <w:pPr>
        <w:pStyle w:val="affffff5"/>
        <w:rPr>
          <w:rFonts w:eastAsia="微软雅黑" w:cs="Huawei Sans"/>
          <w:b/>
          <w:color w:val="C7000B"/>
          <w:szCs w:val="18"/>
          <w:shd w:val="pct15" w:color="auto" w:fill="FFFFFF"/>
          <w:lang w:eastAsia="en-US"/>
        </w:rPr>
      </w:pPr>
      <w:r w:rsidRPr="00D76ED1">
        <w:rPr>
          <w:rFonts w:eastAsia="微软雅黑" w:cs="Huawei Sans"/>
          <w:b/>
          <w:color w:val="C7000B"/>
          <w:szCs w:val="18"/>
          <w:shd w:val="pct15" w:color="auto" w:fill="FFFFFF"/>
          <w:lang w:eastAsia="en-US"/>
        </w:rPr>
        <w:t xml:space="preserve">        </w:t>
      </w:r>
      <w:proofErr w:type="spellStart"/>
      <w:r w:rsidRPr="00D76ED1">
        <w:rPr>
          <w:rFonts w:eastAsia="微软雅黑" w:cs="Huawei Sans"/>
          <w:b/>
          <w:color w:val="C7000B"/>
          <w:szCs w:val="18"/>
          <w:shd w:val="pct15" w:color="auto" w:fill="FFFFFF"/>
          <w:lang w:eastAsia="en-US"/>
        </w:rPr>
        <w:t>pro_income</w:t>
      </w:r>
      <w:proofErr w:type="spellEnd"/>
      <w:r w:rsidRPr="00D76ED1">
        <w:rPr>
          <w:rFonts w:eastAsia="微软雅黑" w:cs="Huawei Sans"/>
          <w:b/>
          <w:color w:val="C7000B"/>
          <w:szCs w:val="18"/>
          <w:shd w:val="pct15" w:color="auto" w:fill="FFFFFF"/>
          <w:lang w:eastAsia="en-US"/>
        </w:rPr>
        <w:t xml:space="preserve"> INT,</w:t>
      </w:r>
    </w:p>
    <w:p w14:paraId="61F110B8" w14:textId="77777777" w:rsidR="00224985" w:rsidRDefault="00224985" w:rsidP="00224985">
      <w:pPr>
        <w:pStyle w:val="affffff5"/>
        <w:rPr>
          <w:rFonts w:eastAsia="微软雅黑" w:cs="Huawei Sans"/>
          <w:b/>
          <w:color w:val="C7000B"/>
          <w:szCs w:val="18"/>
          <w:shd w:val="pct15" w:color="auto" w:fill="FFFFFF"/>
          <w:lang w:eastAsia="en-US"/>
        </w:rPr>
      </w:pPr>
      <w:r w:rsidRPr="00D76ED1">
        <w:rPr>
          <w:rFonts w:eastAsia="微软雅黑" w:cs="Huawei Sans"/>
          <w:b/>
          <w:color w:val="C7000B"/>
          <w:szCs w:val="18"/>
          <w:shd w:val="pct15" w:color="auto" w:fill="FFFFFF"/>
          <w:lang w:eastAsia="en-US"/>
        </w:rPr>
        <w:t xml:space="preserve">        </w:t>
      </w:r>
      <w:proofErr w:type="spellStart"/>
      <w:r w:rsidRPr="00D76ED1">
        <w:rPr>
          <w:rFonts w:eastAsia="微软雅黑" w:cs="Huawei Sans"/>
          <w:b/>
          <w:color w:val="C7000B"/>
          <w:szCs w:val="18"/>
          <w:shd w:val="pct15" w:color="auto" w:fill="FFFFFF"/>
          <w:lang w:eastAsia="en-US"/>
        </w:rPr>
        <w:t>pro_purchase_time</w:t>
      </w:r>
      <w:proofErr w:type="spellEnd"/>
      <w:r w:rsidRPr="00D76ED1">
        <w:rPr>
          <w:rFonts w:eastAsia="微软雅黑" w:cs="Huawei Sans"/>
          <w:b/>
          <w:color w:val="C7000B"/>
          <w:szCs w:val="18"/>
          <w:shd w:val="pct15" w:color="auto" w:fill="FFFFFF"/>
          <w:lang w:eastAsia="en-US"/>
        </w:rPr>
        <w:t xml:space="preserve"> DATE</w:t>
      </w:r>
    </w:p>
    <w:p w14:paraId="781B5076" w14:textId="77777777" w:rsidR="00224985" w:rsidRPr="002960B1" w:rsidRDefault="00224985" w:rsidP="00224985">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w:t>
      </w:r>
    </w:p>
    <w:p w14:paraId="29187C44" w14:textId="69D826E8" w:rsidR="00EE7FF6" w:rsidRPr="00D748B1" w:rsidRDefault="0002087F" w:rsidP="00EE7FF6">
      <w:pPr>
        <w:pStyle w:val="3"/>
        <w:numPr>
          <w:ilvl w:val="2"/>
          <w:numId w:val="4"/>
        </w:numPr>
        <w:rPr>
          <w:rFonts w:cs="Huawei Sans"/>
        </w:rPr>
      </w:pPr>
      <w:bookmarkStart w:id="52" w:name="_Toc57396642"/>
      <w:r>
        <w:rPr>
          <w:rFonts w:cs="Huawei Sans"/>
        </w:rPr>
        <w:t>插入</w:t>
      </w:r>
      <w:r w:rsidRPr="00D748B1">
        <w:rPr>
          <w:rFonts w:cs="Huawei Sans"/>
        </w:rPr>
        <w:t>表数据</w:t>
      </w:r>
      <w:bookmarkEnd w:id="49"/>
      <w:bookmarkEnd w:id="50"/>
      <w:bookmarkEnd w:id="51"/>
      <w:bookmarkEnd w:id="52"/>
    </w:p>
    <w:p w14:paraId="2B63F50D" w14:textId="77777777" w:rsidR="00EE7FF6" w:rsidRPr="00D748B1" w:rsidRDefault="00EE7FF6" w:rsidP="002176D9">
      <w:pPr>
        <w:pStyle w:val="1e"/>
      </w:pPr>
      <w:r w:rsidRPr="00D748B1">
        <w:t>为了实现对表数据的相关操作，本实验需要以执行</w:t>
      </w:r>
      <w:r w:rsidRPr="00D748B1">
        <w:t>SQL</w:t>
      </w:r>
      <w:r w:rsidRPr="00D748B1">
        <w:t>语句的方式对金融数据库的相关表插入部分数据。</w:t>
      </w:r>
    </w:p>
    <w:p w14:paraId="34BCBDFA" w14:textId="2706D2AB" w:rsidR="00EE7FF6" w:rsidRPr="00D748B1" w:rsidRDefault="00EE7FF6" w:rsidP="00F05ABE">
      <w:pPr>
        <w:pStyle w:val="30"/>
      </w:pPr>
      <w:proofErr w:type="spellStart"/>
      <w:r w:rsidRPr="00D748B1">
        <w:lastRenderedPageBreak/>
        <w:t>对</w:t>
      </w:r>
      <w:r w:rsidRPr="00D748B1">
        <w:t>client</w:t>
      </w:r>
      <w:r w:rsidRPr="00D748B1">
        <w:t>表进行数据初始化</w:t>
      </w:r>
      <w:proofErr w:type="spellEnd"/>
      <w:r w:rsidR="00420FC7" w:rsidRPr="00D748B1">
        <w:t>。</w:t>
      </w:r>
    </w:p>
    <w:p w14:paraId="47D0F9E2" w14:textId="4BCC9FFF" w:rsidR="00EE7FF6" w:rsidRPr="00D748B1" w:rsidRDefault="00EE7FF6" w:rsidP="002176D9">
      <w:pPr>
        <w:pStyle w:val="1e"/>
      </w:pPr>
      <w:r w:rsidRPr="00D748B1">
        <w:t>执行</w:t>
      </w:r>
      <w:r w:rsidRPr="00D748B1">
        <w:t>insert</w:t>
      </w:r>
      <w:r w:rsidRPr="00D748B1">
        <w:t>操作。</w:t>
      </w:r>
    </w:p>
    <w:p w14:paraId="370F39AE" w14:textId="77777777" w:rsidR="00EE7FF6" w:rsidRPr="00D748B1" w:rsidRDefault="00EE7FF6" w:rsidP="002176D9">
      <w:pPr>
        <w:pStyle w:val="affffff5"/>
      </w:pPr>
      <w:r w:rsidRPr="00D748B1">
        <w:t>INSERT INTO client(</w:t>
      </w:r>
      <w:proofErr w:type="spellStart"/>
      <w:r w:rsidRPr="00D748B1">
        <w:t>c_id,c_name,c_mail,c_id_card,c_phone,c_password</w:t>
      </w:r>
      <w:proofErr w:type="spellEnd"/>
      <w:r w:rsidRPr="00D748B1">
        <w:t>) VALUES (1,'</w:t>
      </w:r>
      <w:r w:rsidRPr="00D748B1">
        <w:t>张一</w:t>
      </w:r>
      <w:r w:rsidRPr="00D748B1">
        <w:t>','zhangyi@huawei.com','340211199301010001','18815650001','gaussdb_001');</w:t>
      </w:r>
    </w:p>
    <w:p w14:paraId="5E24953C" w14:textId="77777777" w:rsidR="00EE7FF6" w:rsidRPr="00D748B1" w:rsidRDefault="00EE7FF6" w:rsidP="002176D9">
      <w:pPr>
        <w:pStyle w:val="affffff5"/>
      </w:pPr>
      <w:r w:rsidRPr="00D748B1">
        <w:t>INSERT INTO client(</w:t>
      </w:r>
      <w:proofErr w:type="spellStart"/>
      <w:r w:rsidRPr="00D748B1">
        <w:t>c_id,c_name,c_mail,c_id_card,c_phone,c_password</w:t>
      </w:r>
      <w:proofErr w:type="spellEnd"/>
      <w:r w:rsidRPr="00D748B1">
        <w:t>) VALUES (2,'</w:t>
      </w:r>
      <w:r w:rsidRPr="00D748B1">
        <w:t>张二</w:t>
      </w:r>
      <w:r w:rsidRPr="00D748B1">
        <w:t>','zhanger@huawei.com','340211199301010002','18815650002','gaussdb_002');</w:t>
      </w:r>
    </w:p>
    <w:p w14:paraId="3C7E1482" w14:textId="77777777" w:rsidR="00EE7FF6" w:rsidRPr="00D748B1" w:rsidRDefault="00EE7FF6" w:rsidP="002176D9">
      <w:pPr>
        <w:pStyle w:val="affffff5"/>
      </w:pPr>
      <w:r w:rsidRPr="00D748B1">
        <w:t>INSERT INTO client(</w:t>
      </w:r>
      <w:proofErr w:type="spellStart"/>
      <w:r w:rsidRPr="00D748B1">
        <w:t>c_id,c_name,c_mail,c_id_card,c_phone,c_password</w:t>
      </w:r>
      <w:proofErr w:type="spellEnd"/>
      <w:r w:rsidRPr="00D748B1">
        <w:t>) VALUES (3,'</w:t>
      </w:r>
      <w:r w:rsidRPr="00D748B1">
        <w:t>张三</w:t>
      </w:r>
      <w:r w:rsidRPr="00D748B1">
        <w:t>','zhangsan@huawei.com','340211199301010003','18815650003','gaussdb_003');</w:t>
      </w:r>
    </w:p>
    <w:p w14:paraId="4BE5A6C7" w14:textId="77777777" w:rsidR="00EE7FF6" w:rsidRPr="00D748B1" w:rsidRDefault="00EE7FF6" w:rsidP="002176D9">
      <w:pPr>
        <w:pStyle w:val="affffff5"/>
      </w:pPr>
      <w:r w:rsidRPr="00D748B1">
        <w:t>INSERT INTO client(</w:t>
      </w:r>
      <w:proofErr w:type="spellStart"/>
      <w:r w:rsidRPr="00D748B1">
        <w:t>c_id,c_name,c_mail,c_id_card,c_phone,c_password</w:t>
      </w:r>
      <w:proofErr w:type="spellEnd"/>
      <w:r w:rsidRPr="00D748B1">
        <w:t>) VALUES (4,'</w:t>
      </w:r>
      <w:r w:rsidRPr="00D748B1">
        <w:t>张四</w:t>
      </w:r>
      <w:r w:rsidRPr="00D748B1">
        <w:t>','zhangsi@huawei.com','340211199301010004','18815650004','gaussdb_004');</w:t>
      </w:r>
    </w:p>
    <w:p w14:paraId="443BFB2E" w14:textId="77777777" w:rsidR="00EE7FF6" w:rsidRPr="00D748B1" w:rsidRDefault="00EE7FF6" w:rsidP="002176D9">
      <w:pPr>
        <w:pStyle w:val="affffff5"/>
      </w:pPr>
      <w:r w:rsidRPr="00D748B1">
        <w:t>INSERT INTO client(</w:t>
      </w:r>
      <w:proofErr w:type="spellStart"/>
      <w:r w:rsidRPr="00D748B1">
        <w:t>c_id,c_name,c_mail,c_id_card,c_phone,c_password</w:t>
      </w:r>
      <w:proofErr w:type="spellEnd"/>
      <w:r w:rsidRPr="00D748B1">
        <w:t>) VALUES (5,'</w:t>
      </w:r>
      <w:r w:rsidRPr="00D748B1">
        <w:t>张五</w:t>
      </w:r>
      <w:r w:rsidRPr="00D748B1">
        <w:t>','zhangwu@huawei.com','340211199301010005','18815650005','gaussdb_005');</w:t>
      </w:r>
    </w:p>
    <w:p w14:paraId="4C1FFA36" w14:textId="77777777" w:rsidR="00EE7FF6" w:rsidRPr="00D748B1" w:rsidRDefault="00EE7FF6" w:rsidP="002176D9">
      <w:pPr>
        <w:pStyle w:val="affffff5"/>
      </w:pPr>
      <w:r w:rsidRPr="00D748B1">
        <w:t>INSERT INTO client(</w:t>
      </w:r>
      <w:proofErr w:type="spellStart"/>
      <w:r w:rsidRPr="00D748B1">
        <w:t>c_id,c_name,c_mail,c_id_card,c_phone,c_password</w:t>
      </w:r>
      <w:proofErr w:type="spellEnd"/>
      <w:r w:rsidRPr="00D748B1">
        <w:t>) VALUES (6,'</w:t>
      </w:r>
      <w:r w:rsidRPr="00D748B1">
        <w:t>张六</w:t>
      </w:r>
      <w:r w:rsidRPr="00D748B1">
        <w:t>','zhangliu@huawei.com','340211199301010006','18815650006','gaussdb_006');</w:t>
      </w:r>
    </w:p>
    <w:p w14:paraId="01CED60B" w14:textId="77777777" w:rsidR="00EE7FF6" w:rsidRPr="00D748B1" w:rsidRDefault="00EE7FF6" w:rsidP="002176D9">
      <w:pPr>
        <w:pStyle w:val="affffff5"/>
      </w:pPr>
      <w:r w:rsidRPr="00D748B1">
        <w:t>INSERT INTO client(</w:t>
      </w:r>
      <w:proofErr w:type="spellStart"/>
      <w:r w:rsidRPr="00D748B1">
        <w:t>c_id,c_name,c_mail,c_id_card,c_phone,c_password</w:t>
      </w:r>
      <w:proofErr w:type="spellEnd"/>
      <w:r w:rsidRPr="00D748B1">
        <w:t>) VALUES (7,'</w:t>
      </w:r>
      <w:r w:rsidRPr="00D748B1">
        <w:t>张七</w:t>
      </w:r>
      <w:r w:rsidRPr="00D748B1">
        <w:t>','zhangqi@huawei.com','340211199301010007','18815650007','gaussdb_007');</w:t>
      </w:r>
    </w:p>
    <w:p w14:paraId="76F6111A" w14:textId="77777777" w:rsidR="00EE7FF6" w:rsidRPr="00D748B1" w:rsidRDefault="00EE7FF6" w:rsidP="002176D9">
      <w:pPr>
        <w:pStyle w:val="affffff5"/>
      </w:pPr>
      <w:r w:rsidRPr="00D748B1">
        <w:t>INSERT INTO client(</w:t>
      </w:r>
      <w:proofErr w:type="spellStart"/>
      <w:r w:rsidRPr="00D748B1">
        <w:t>c_id,c_name,c_mail,c_id_card,c_phone,c_password</w:t>
      </w:r>
      <w:proofErr w:type="spellEnd"/>
      <w:r w:rsidRPr="00D748B1">
        <w:t>) VALUES (8,'</w:t>
      </w:r>
      <w:r w:rsidRPr="00D748B1">
        <w:t>张八</w:t>
      </w:r>
      <w:r w:rsidRPr="00D748B1">
        <w:t>','zhangba@huawei.com','340211199301010008','18815650008','gaussdb_008');</w:t>
      </w:r>
    </w:p>
    <w:p w14:paraId="58FAF99F" w14:textId="77777777" w:rsidR="00EE7FF6" w:rsidRPr="00D748B1" w:rsidRDefault="00EE7FF6" w:rsidP="002176D9">
      <w:pPr>
        <w:pStyle w:val="affffff5"/>
      </w:pPr>
      <w:r w:rsidRPr="00D748B1">
        <w:t>INSERT INTO client(</w:t>
      </w:r>
      <w:proofErr w:type="spellStart"/>
      <w:r w:rsidRPr="00D748B1">
        <w:t>c_id,c_name,c_mail,c_id_card,c_phone,c_password</w:t>
      </w:r>
      <w:proofErr w:type="spellEnd"/>
      <w:r w:rsidRPr="00D748B1">
        <w:t>) VALUES (9,'</w:t>
      </w:r>
      <w:r w:rsidRPr="00D748B1">
        <w:t>张九</w:t>
      </w:r>
      <w:r w:rsidRPr="00D748B1">
        <w:t>','zhangjiu@huawei.com','340211199301010009','18815650009','gaussdb_009');</w:t>
      </w:r>
    </w:p>
    <w:p w14:paraId="2F473E2D" w14:textId="77777777" w:rsidR="00EE7FF6" w:rsidRPr="00D748B1" w:rsidRDefault="00EE7FF6" w:rsidP="002176D9">
      <w:pPr>
        <w:pStyle w:val="affffff5"/>
      </w:pPr>
      <w:r w:rsidRPr="00D748B1">
        <w:t>INSERT INTO client(</w:t>
      </w:r>
      <w:proofErr w:type="spellStart"/>
      <w:r w:rsidRPr="00D748B1">
        <w:t>c_id,c_name,c_mail,c_id_card,c_phone,c_password</w:t>
      </w:r>
      <w:proofErr w:type="spellEnd"/>
      <w:r w:rsidRPr="00D748B1">
        <w:t>) VALUES (10,'</w:t>
      </w:r>
      <w:r w:rsidRPr="00D748B1">
        <w:t>李一</w:t>
      </w:r>
      <w:r w:rsidRPr="00D748B1">
        <w:t>','liyi@huawei.com','340211199301010010','18815650010','gaussdb_010');</w:t>
      </w:r>
    </w:p>
    <w:p w14:paraId="5B291006" w14:textId="77777777" w:rsidR="00EE7FF6" w:rsidRPr="00D748B1" w:rsidRDefault="00EE7FF6" w:rsidP="002176D9">
      <w:pPr>
        <w:pStyle w:val="affffff5"/>
      </w:pPr>
      <w:r w:rsidRPr="00D748B1">
        <w:t>INSERT INTO client(</w:t>
      </w:r>
      <w:proofErr w:type="spellStart"/>
      <w:r w:rsidRPr="00D748B1">
        <w:t>c_id,c_name,c_mail,c_id_card,c_phone,c_password</w:t>
      </w:r>
      <w:proofErr w:type="spellEnd"/>
      <w:r w:rsidRPr="00D748B1">
        <w:t>) VALUES (11,'</w:t>
      </w:r>
      <w:r w:rsidRPr="00D748B1">
        <w:t>李二</w:t>
      </w:r>
      <w:r w:rsidRPr="00D748B1">
        <w:t>','lier@huawei.com','340211199301010011','18815650011','gaussdb_011');</w:t>
      </w:r>
    </w:p>
    <w:p w14:paraId="5158A18D" w14:textId="77777777" w:rsidR="00EE7FF6" w:rsidRPr="00D748B1" w:rsidRDefault="00EE7FF6" w:rsidP="002176D9">
      <w:pPr>
        <w:pStyle w:val="affffff5"/>
      </w:pPr>
      <w:r w:rsidRPr="00D748B1">
        <w:t>INSERT INTO client(</w:t>
      </w:r>
      <w:proofErr w:type="spellStart"/>
      <w:r w:rsidRPr="00D748B1">
        <w:t>c_id,c_name,c_mail,c_id_card,c_phone,c_password</w:t>
      </w:r>
      <w:proofErr w:type="spellEnd"/>
      <w:r w:rsidRPr="00D748B1">
        <w:t>) VALUES (12,'</w:t>
      </w:r>
      <w:r w:rsidRPr="00D748B1">
        <w:t>李三</w:t>
      </w:r>
      <w:r w:rsidRPr="00D748B1">
        <w:t>','lisan@huawei.com','340211199301010012','18815650012','gaussdb_012');</w:t>
      </w:r>
    </w:p>
    <w:p w14:paraId="503A833A" w14:textId="77777777" w:rsidR="00EE7FF6" w:rsidRPr="00D748B1" w:rsidRDefault="00EE7FF6" w:rsidP="002176D9">
      <w:pPr>
        <w:pStyle w:val="affffff5"/>
      </w:pPr>
      <w:r w:rsidRPr="00D748B1">
        <w:t>INSERT INTO client(</w:t>
      </w:r>
      <w:proofErr w:type="spellStart"/>
      <w:r w:rsidRPr="00D748B1">
        <w:t>c_id,c_name,c_mail,c_id_card,c_phone,c_password</w:t>
      </w:r>
      <w:proofErr w:type="spellEnd"/>
      <w:r w:rsidRPr="00D748B1">
        <w:t>) VALUES (13,'</w:t>
      </w:r>
      <w:r w:rsidRPr="00D748B1">
        <w:t>李四</w:t>
      </w:r>
      <w:r w:rsidRPr="00D748B1">
        <w:t>','lisi@huawei.com','340211199301010013','18815650013','gaussdb_013');</w:t>
      </w:r>
    </w:p>
    <w:p w14:paraId="6FC91C36" w14:textId="77777777" w:rsidR="00EE7FF6" w:rsidRPr="00D748B1" w:rsidRDefault="00EE7FF6" w:rsidP="002176D9">
      <w:pPr>
        <w:pStyle w:val="affffff5"/>
      </w:pPr>
      <w:r w:rsidRPr="00D748B1">
        <w:t>INSERT INTO client(</w:t>
      </w:r>
      <w:proofErr w:type="spellStart"/>
      <w:r w:rsidRPr="00D748B1">
        <w:t>c_id,c_name,c_mail,c_id_card,c_phone,c_password</w:t>
      </w:r>
      <w:proofErr w:type="spellEnd"/>
      <w:r w:rsidRPr="00D748B1">
        <w:t>) VALUES (14,'</w:t>
      </w:r>
      <w:r w:rsidRPr="00D748B1">
        <w:t>李五</w:t>
      </w:r>
      <w:r w:rsidRPr="00D748B1">
        <w:t>','liwu@huawei.com','340211199301010014','18815650014','gaussdb_014');</w:t>
      </w:r>
    </w:p>
    <w:p w14:paraId="114C4326" w14:textId="77777777" w:rsidR="00EE7FF6" w:rsidRPr="00D748B1" w:rsidRDefault="00EE7FF6" w:rsidP="002176D9">
      <w:pPr>
        <w:pStyle w:val="affffff5"/>
      </w:pPr>
      <w:r w:rsidRPr="00D748B1">
        <w:t>INSERT INTO client(</w:t>
      </w:r>
      <w:proofErr w:type="spellStart"/>
      <w:r w:rsidRPr="00D748B1">
        <w:t>c_id,c_name,c_mail,c_id_card,c_phone,c_password</w:t>
      </w:r>
      <w:proofErr w:type="spellEnd"/>
      <w:r w:rsidRPr="00D748B1">
        <w:t>) VALUES (15,'</w:t>
      </w:r>
      <w:r w:rsidRPr="00D748B1">
        <w:t>李六</w:t>
      </w:r>
      <w:r w:rsidRPr="00D748B1">
        <w:t>','liliu@huawei.com','340211199301010015','18815650015','gaussdb_015');</w:t>
      </w:r>
    </w:p>
    <w:p w14:paraId="35B8C247" w14:textId="77777777" w:rsidR="00EE7FF6" w:rsidRPr="00D748B1" w:rsidRDefault="00EE7FF6" w:rsidP="002176D9">
      <w:pPr>
        <w:pStyle w:val="affffff5"/>
      </w:pPr>
      <w:r w:rsidRPr="00D748B1">
        <w:t>INSERT INTO client(</w:t>
      </w:r>
      <w:proofErr w:type="spellStart"/>
      <w:r w:rsidRPr="00D748B1">
        <w:t>c_id,c_name,c_mail,c_id_card,c_phone,c_password</w:t>
      </w:r>
      <w:proofErr w:type="spellEnd"/>
      <w:r w:rsidRPr="00D748B1">
        <w:t>) VALUES (16,'</w:t>
      </w:r>
      <w:r w:rsidRPr="00D748B1">
        <w:t>李七</w:t>
      </w:r>
      <w:r w:rsidRPr="00D748B1">
        <w:t>','liqi@huawei.com','340211199301010016','18815650016','gaussdb_016');</w:t>
      </w:r>
    </w:p>
    <w:p w14:paraId="0C01DD7C" w14:textId="77777777" w:rsidR="00EE7FF6" w:rsidRPr="00D748B1" w:rsidRDefault="00EE7FF6" w:rsidP="002176D9">
      <w:pPr>
        <w:pStyle w:val="affffff5"/>
      </w:pPr>
      <w:r w:rsidRPr="00D748B1">
        <w:t>INSERT INTO client(</w:t>
      </w:r>
      <w:proofErr w:type="spellStart"/>
      <w:r w:rsidRPr="00D748B1">
        <w:t>c_id,c_name,c_mail,c_id_card,c_phone,c_password</w:t>
      </w:r>
      <w:proofErr w:type="spellEnd"/>
      <w:r w:rsidRPr="00D748B1">
        <w:t>) VALUES (17,'</w:t>
      </w:r>
      <w:r w:rsidRPr="00D748B1">
        <w:t>李八</w:t>
      </w:r>
      <w:r w:rsidRPr="00D748B1">
        <w:t>','liba@huawei.com','340211199301010017','18815650017','gaussdb_017');</w:t>
      </w:r>
    </w:p>
    <w:p w14:paraId="3E9AA0A9" w14:textId="77777777" w:rsidR="00EE7FF6" w:rsidRPr="00D748B1" w:rsidRDefault="00EE7FF6" w:rsidP="002176D9">
      <w:pPr>
        <w:pStyle w:val="affffff5"/>
      </w:pPr>
      <w:r w:rsidRPr="00D748B1">
        <w:t>INSERT INTO client(</w:t>
      </w:r>
      <w:proofErr w:type="spellStart"/>
      <w:r w:rsidRPr="00D748B1">
        <w:t>c_id,c_name,c_mail,c_id_card,c_phone,c_password</w:t>
      </w:r>
      <w:proofErr w:type="spellEnd"/>
      <w:r w:rsidRPr="00D748B1">
        <w:t>) VALUES (18,'</w:t>
      </w:r>
      <w:r w:rsidRPr="00D748B1">
        <w:t>李九</w:t>
      </w:r>
      <w:r w:rsidRPr="00D748B1">
        <w:t>','lijiu@huawei.com','340211199301010018','18815650018','gaussdb_018');</w:t>
      </w:r>
    </w:p>
    <w:p w14:paraId="4D12393A" w14:textId="77777777" w:rsidR="00EE7FF6" w:rsidRPr="00D748B1" w:rsidRDefault="00EE7FF6" w:rsidP="002176D9">
      <w:pPr>
        <w:pStyle w:val="affffff5"/>
      </w:pPr>
      <w:r w:rsidRPr="00D748B1">
        <w:t>INSERT INTO client(</w:t>
      </w:r>
      <w:proofErr w:type="spellStart"/>
      <w:r w:rsidRPr="00D748B1">
        <w:t>c_id,c_name,c_mail,c_id_card,c_phone,c_password</w:t>
      </w:r>
      <w:proofErr w:type="spellEnd"/>
      <w:r w:rsidRPr="00D748B1">
        <w:t>) VALUES (19,'</w:t>
      </w:r>
      <w:r w:rsidRPr="00D748B1">
        <w:t>王一</w:t>
      </w:r>
      <w:r w:rsidRPr="00D748B1">
        <w:t>','wangyi@huawei.com','340211199301010019','18815650019','gaussdb_019');</w:t>
      </w:r>
    </w:p>
    <w:p w14:paraId="4F2A4B00" w14:textId="77777777" w:rsidR="00EE7FF6" w:rsidRPr="00D748B1" w:rsidRDefault="00EE7FF6" w:rsidP="002176D9">
      <w:pPr>
        <w:pStyle w:val="affffff5"/>
      </w:pPr>
      <w:r w:rsidRPr="00D748B1">
        <w:t>INSERT INTO client(</w:t>
      </w:r>
      <w:proofErr w:type="spellStart"/>
      <w:r w:rsidRPr="00D748B1">
        <w:t>c_id,c_name,c_mail,c_id_card,c_phone,c_password</w:t>
      </w:r>
      <w:proofErr w:type="spellEnd"/>
      <w:r w:rsidRPr="00D748B1">
        <w:t>) VALUES (20,'</w:t>
      </w:r>
      <w:r w:rsidRPr="00D748B1">
        <w:t>王二</w:t>
      </w:r>
      <w:r w:rsidRPr="00D748B1">
        <w:t>','wanger@huawei.com','340211199301010020','18815650020','gaussdb_020');</w:t>
      </w:r>
    </w:p>
    <w:p w14:paraId="248C0C2E" w14:textId="77777777" w:rsidR="00EE7FF6" w:rsidRPr="00D748B1" w:rsidRDefault="00EE7FF6" w:rsidP="002176D9">
      <w:pPr>
        <w:pStyle w:val="affffff5"/>
      </w:pPr>
      <w:r w:rsidRPr="00D748B1">
        <w:t>INSERT INTO client(</w:t>
      </w:r>
      <w:proofErr w:type="spellStart"/>
      <w:r w:rsidRPr="00D748B1">
        <w:t>c_id,c_name,c_mail,c_id_card,c_phone,c_password</w:t>
      </w:r>
      <w:proofErr w:type="spellEnd"/>
      <w:r w:rsidRPr="00D748B1">
        <w:t>) VALUES (21,'</w:t>
      </w:r>
      <w:r w:rsidRPr="00D748B1">
        <w:t>王三</w:t>
      </w:r>
      <w:r w:rsidRPr="00D748B1">
        <w:t>','wangsan@huawei.com','340211199301010021','18815650021','gaussdb_021');</w:t>
      </w:r>
    </w:p>
    <w:p w14:paraId="2BBBF7A3" w14:textId="77777777" w:rsidR="00EE7FF6" w:rsidRPr="00D748B1" w:rsidRDefault="00EE7FF6" w:rsidP="002176D9">
      <w:pPr>
        <w:pStyle w:val="affffff5"/>
      </w:pPr>
      <w:r w:rsidRPr="00D748B1">
        <w:lastRenderedPageBreak/>
        <w:t>INSERT INTO client(</w:t>
      </w:r>
      <w:proofErr w:type="spellStart"/>
      <w:r w:rsidRPr="00D748B1">
        <w:t>c_id,c_name,c_mail,c_id_card,c_phone,c_password</w:t>
      </w:r>
      <w:proofErr w:type="spellEnd"/>
      <w:r w:rsidRPr="00D748B1">
        <w:t>) VALUES (22,'</w:t>
      </w:r>
      <w:r w:rsidRPr="00D748B1">
        <w:t>王四</w:t>
      </w:r>
      <w:r w:rsidRPr="00D748B1">
        <w:t>','wangsi@huawei.com','340211199301010022','18815650022','gaussdb_022');</w:t>
      </w:r>
    </w:p>
    <w:p w14:paraId="6517E129" w14:textId="77777777" w:rsidR="00EE7FF6" w:rsidRPr="00D748B1" w:rsidRDefault="00EE7FF6" w:rsidP="002176D9">
      <w:pPr>
        <w:pStyle w:val="affffff5"/>
      </w:pPr>
      <w:r w:rsidRPr="00D748B1">
        <w:t>INSERT INTO client(</w:t>
      </w:r>
      <w:proofErr w:type="spellStart"/>
      <w:r w:rsidRPr="00D748B1">
        <w:t>c_id,c_name,c_mail,c_id_card,c_phone,c_password</w:t>
      </w:r>
      <w:proofErr w:type="spellEnd"/>
      <w:r w:rsidRPr="00D748B1">
        <w:t>) VALUES (23,'</w:t>
      </w:r>
      <w:r w:rsidRPr="00D748B1">
        <w:t>王五</w:t>
      </w:r>
      <w:r w:rsidRPr="00D748B1">
        <w:t>','wangwu@huawei.com','340211199301010023','18815650023','gaussdb_023');</w:t>
      </w:r>
    </w:p>
    <w:p w14:paraId="6025BD88" w14:textId="77777777" w:rsidR="00EE7FF6" w:rsidRPr="00D748B1" w:rsidRDefault="00EE7FF6" w:rsidP="002176D9">
      <w:pPr>
        <w:pStyle w:val="affffff5"/>
      </w:pPr>
      <w:r w:rsidRPr="00D748B1">
        <w:t>INSERT INTO client(</w:t>
      </w:r>
      <w:proofErr w:type="spellStart"/>
      <w:r w:rsidRPr="00D748B1">
        <w:t>c_id,c_name,c_mail,c_id_card,c_phone,c_password</w:t>
      </w:r>
      <w:proofErr w:type="spellEnd"/>
      <w:r w:rsidRPr="00D748B1">
        <w:t>) VALUES (24,'</w:t>
      </w:r>
      <w:r w:rsidRPr="00D748B1">
        <w:t>王六</w:t>
      </w:r>
      <w:r w:rsidRPr="00D748B1">
        <w:t>','wangliu@huawei.com','340211199301010024','18815650024','gaussdb_024');</w:t>
      </w:r>
    </w:p>
    <w:p w14:paraId="22E4E9DE" w14:textId="77777777" w:rsidR="00EE7FF6" w:rsidRPr="00D748B1" w:rsidRDefault="00EE7FF6" w:rsidP="002176D9">
      <w:pPr>
        <w:pStyle w:val="affffff5"/>
      </w:pPr>
      <w:r w:rsidRPr="00D748B1">
        <w:t>INSERT INTO client(</w:t>
      </w:r>
      <w:proofErr w:type="spellStart"/>
      <w:r w:rsidRPr="00D748B1">
        <w:t>c_id,c_name,c_mail,c_id_card,c_phone,c_password</w:t>
      </w:r>
      <w:proofErr w:type="spellEnd"/>
      <w:r w:rsidRPr="00D748B1">
        <w:t>) VALUES (25,'</w:t>
      </w:r>
      <w:r w:rsidRPr="00D748B1">
        <w:t>王七</w:t>
      </w:r>
      <w:r w:rsidRPr="00D748B1">
        <w:t>','wangqi@huawei.com','340211199301010025','18815650025','gaussdb_025');</w:t>
      </w:r>
    </w:p>
    <w:p w14:paraId="42ECACDC" w14:textId="77777777" w:rsidR="00EE7FF6" w:rsidRPr="00D748B1" w:rsidRDefault="00EE7FF6" w:rsidP="002176D9">
      <w:pPr>
        <w:pStyle w:val="affffff5"/>
      </w:pPr>
      <w:r w:rsidRPr="00D748B1">
        <w:t>INSERT INTO client(</w:t>
      </w:r>
      <w:proofErr w:type="spellStart"/>
      <w:r w:rsidRPr="00D748B1">
        <w:t>c_id,c_name,c_mail,c_id_card,c_phone,c_password</w:t>
      </w:r>
      <w:proofErr w:type="spellEnd"/>
      <w:r w:rsidRPr="00D748B1">
        <w:t>) VALUES (26,'</w:t>
      </w:r>
      <w:r w:rsidRPr="00D748B1">
        <w:t>王八</w:t>
      </w:r>
      <w:r w:rsidRPr="00D748B1">
        <w:t>','wangba@huawei.com','340211199301010026','18815650026','gaussdb_026');</w:t>
      </w:r>
    </w:p>
    <w:p w14:paraId="0CB04B24" w14:textId="77777777" w:rsidR="00EE7FF6" w:rsidRPr="00D748B1" w:rsidRDefault="00EE7FF6" w:rsidP="002176D9">
      <w:pPr>
        <w:pStyle w:val="affffff5"/>
      </w:pPr>
      <w:r w:rsidRPr="00D748B1">
        <w:t>INSERT INTO client(</w:t>
      </w:r>
      <w:proofErr w:type="spellStart"/>
      <w:r w:rsidRPr="00D748B1">
        <w:t>c_id,c_name,c_mail,c_id_card,c_phone,c_password</w:t>
      </w:r>
      <w:proofErr w:type="spellEnd"/>
      <w:r w:rsidRPr="00D748B1">
        <w:t>) VALUES (27,'</w:t>
      </w:r>
      <w:r w:rsidRPr="00D748B1">
        <w:t>王九</w:t>
      </w:r>
      <w:r w:rsidRPr="00D748B1">
        <w:t>','wangjiu@huawei.com','340211199301010027','18815650027','gaussdb_027');</w:t>
      </w:r>
    </w:p>
    <w:p w14:paraId="623F6809" w14:textId="77777777" w:rsidR="00EE7FF6" w:rsidRPr="00D748B1" w:rsidRDefault="00EE7FF6" w:rsidP="002176D9">
      <w:pPr>
        <w:pStyle w:val="affffff5"/>
      </w:pPr>
      <w:r w:rsidRPr="00D748B1">
        <w:t>INSERT INTO client(</w:t>
      </w:r>
      <w:proofErr w:type="spellStart"/>
      <w:r w:rsidRPr="00D748B1">
        <w:t>c_id,c_name,c_mail,c_id_card,c_phone,c_password</w:t>
      </w:r>
      <w:proofErr w:type="spellEnd"/>
      <w:r w:rsidRPr="00D748B1">
        <w:t>) VALUES (28,'</w:t>
      </w:r>
      <w:r w:rsidRPr="00D748B1">
        <w:t>钱一</w:t>
      </w:r>
      <w:r w:rsidRPr="00D748B1">
        <w:t>','qianyi@huawei.com','340211199301010028','18815650028','gaussdb_028');</w:t>
      </w:r>
    </w:p>
    <w:p w14:paraId="358717CF" w14:textId="77777777" w:rsidR="00EE7FF6" w:rsidRPr="00D748B1" w:rsidRDefault="00EE7FF6" w:rsidP="002176D9">
      <w:pPr>
        <w:pStyle w:val="affffff5"/>
      </w:pPr>
      <w:r w:rsidRPr="00D748B1">
        <w:t>INSERT INTO client(</w:t>
      </w:r>
      <w:proofErr w:type="spellStart"/>
      <w:r w:rsidRPr="00D748B1">
        <w:t>c_id,c_name,c_mail,c_id_card,c_phone,c_password</w:t>
      </w:r>
      <w:proofErr w:type="spellEnd"/>
      <w:r w:rsidRPr="00D748B1">
        <w:t>) VALUES (29,'</w:t>
      </w:r>
      <w:r w:rsidRPr="00D748B1">
        <w:t>钱二</w:t>
      </w:r>
      <w:r w:rsidRPr="00D748B1">
        <w:t>','qianer@huawei.com','340211199301010029','18815650029','gaussdb_029');</w:t>
      </w:r>
    </w:p>
    <w:p w14:paraId="1AA92151" w14:textId="77777777" w:rsidR="00EE7FF6" w:rsidRPr="00D748B1" w:rsidRDefault="00EE7FF6" w:rsidP="002176D9">
      <w:pPr>
        <w:pStyle w:val="affffff5"/>
      </w:pPr>
      <w:r w:rsidRPr="00D748B1">
        <w:t>INSERT INTO client(</w:t>
      </w:r>
      <w:proofErr w:type="spellStart"/>
      <w:r w:rsidRPr="00D748B1">
        <w:t>c_id,c_name,c_mail,c_id_card,c_phone,c_password</w:t>
      </w:r>
      <w:proofErr w:type="spellEnd"/>
      <w:r w:rsidRPr="00D748B1">
        <w:t>) VALUES (30,'</w:t>
      </w:r>
      <w:r w:rsidRPr="00D748B1">
        <w:t>钱三</w:t>
      </w:r>
      <w:r w:rsidRPr="00D748B1">
        <w:t>','qiansan@huawei.com','340211199301010030','18815650030','gaussdb_030');</w:t>
      </w:r>
    </w:p>
    <w:p w14:paraId="656FCDFB" w14:textId="26F0DE14" w:rsidR="00EE7FF6" w:rsidRPr="00D748B1" w:rsidRDefault="00EE7FF6" w:rsidP="002176D9">
      <w:pPr>
        <w:pStyle w:val="1e"/>
      </w:pPr>
      <w:r w:rsidRPr="00D748B1">
        <w:t>查询插入结果</w:t>
      </w:r>
      <w:r w:rsidR="00420FC7" w:rsidRPr="00D748B1">
        <w:t>。</w:t>
      </w:r>
    </w:p>
    <w:p w14:paraId="0D3E00CF" w14:textId="77777777" w:rsidR="00EE7FF6" w:rsidRPr="00D748B1" w:rsidRDefault="00EE7FF6" w:rsidP="002176D9">
      <w:pPr>
        <w:pStyle w:val="affffff5"/>
      </w:pPr>
      <w:r w:rsidRPr="00D748B1">
        <w:t>select count(*) from client;</w:t>
      </w:r>
    </w:p>
    <w:p w14:paraId="1EB1CAE3" w14:textId="77777777" w:rsidR="00EE7FF6" w:rsidRPr="00D748B1" w:rsidRDefault="00EE7FF6" w:rsidP="002176D9">
      <w:pPr>
        <w:pStyle w:val="1e"/>
      </w:pPr>
      <w:r w:rsidRPr="00D748B1">
        <w:t>结果为：</w:t>
      </w:r>
    </w:p>
    <w:p w14:paraId="25C11718" w14:textId="77777777" w:rsidR="00EE7FF6" w:rsidRPr="00D748B1" w:rsidRDefault="00EE7FF6" w:rsidP="002176D9">
      <w:pPr>
        <w:pStyle w:val="affffff5"/>
      </w:pPr>
      <w:r w:rsidRPr="00D748B1">
        <w:t>count(*)</w:t>
      </w:r>
    </w:p>
    <w:p w14:paraId="7B9FC922" w14:textId="77777777" w:rsidR="00EE7FF6" w:rsidRPr="00D748B1" w:rsidRDefault="00EE7FF6" w:rsidP="002176D9">
      <w:pPr>
        <w:pStyle w:val="affffff5"/>
      </w:pPr>
      <w:r w:rsidRPr="00D748B1">
        <w:t>-------------</w:t>
      </w:r>
    </w:p>
    <w:p w14:paraId="3BF42040" w14:textId="77777777" w:rsidR="00EE7FF6" w:rsidRPr="00D748B1" w:rsidRDefault="00EE7FF6" w:rsidP="002176D9">
      <w:pPr>
        <w:pStyle w:val="affffff5"/>
      </w:pPr>
      <w:r w:rsidRPr="00D748B1">
        <w:t>30</w:t>
      </w:r>
    </w:p>
    <w:p w14:paraId="1F861DAE" w14:textId="01EFC123" w:rsidR="00EE7FF6" w:rsidRPr="00D748B1" w:rsidRDefault="00EE7FF6" w:rsidP="00F05ABE">
      <w:pPr>
        <w:pStyle w:val="30"/>
      </w:pPr>
      <w:proofErr w:type="spellStart"/>
      <w:r w:rsidRPr="00D748B1">
        <w:t>对</w:t>
      </w:r>
      <w:r w:rsidRPr="00D748B1">
        <w:t>bank_card</w:t>
      </w:r>
      <w:r w:rsidRPr="00D748B1">
        <w:t>表进行数据初始化</w:t>
      </w:r>
      <w:proofErr w:type="spellEnd"/>
      <w:r w:rsidR="00420FC7" w:rsidRPr="00D748B1">
        <w:t>。</w:t>
      </w:r>
    </w:p>
    <w:p w14:paraId="772D5B4C" w14:textId="65D0FAF5" w:rsidR="00EE7FF6" w:rsidRPr="00D748B1" w:rsidRDefault="00EE7FF6" w:rsidP="002176D9">
      <w:pPr>
        <w:pStyle w:val="1e"/>
      </w:pPr>
      <w:r w:rsidRPr="00D748B1">
        <w:t>执行</w:t>
      </w:r>
      <w:r w:rsidRPr="00D748B1">
        <w:t>insert</w:t>
      </w:r>
      <w:r w:rsidRPr="00D748B1">
        <w:t>操作。</w:t>
      </w:r>
    </w:p>
    <w:p w14:paraId="22147091" w14:textId="77777777" w:rsidR="00EE7FF6" w:rsidRPr="00D748B1" w:rsidRDefault="00EE7FF6" w:rsidP="002176D9">
      <w:pPr>
        <w:pStyle w:val="affffff5"/>
      </w:pPr>
      <w:r w:rsidRPr="00D748B1">
        <w:t xml:space="preserve">INSERT INTO </w:t>
      </w:r>
      <w:proofErr w:type="spellStart"/>
      <w:r w:rsidRPr="00D748B1">
        <w:t>bank_card</w:t>
      </w:r>
      <w:proofErr w:type="spellEnd"/>
      <w:r w:rsidRPr="00D748B1">
        <w:t>(</w:t>
      </w:r>
      <w:proofErr w:type="spellStart"/>
      <w:r w:rsidRPr="00D748B1">
        <w:t>b_number,b_type,b_c_id</w:t>
      </w:r>
      <w:proofErr w:type="spellEnd"/>
      <w:r w:rsidRPr="00D748B1">
        <w:t>) VALUES ('6222021302020000001','</w:t>
      </w:r>
      <w:r w:rsidRPr="00D748B1">
        <w:t>信用卡</w:t>
      </w:r>
      <w:r w:rsidRPr="00D748B1">
        <w:t>',1);</w:t>
      </w:r>
    </w:p>
    <w:p w14:paraId="052F2B31" w14:textId="77777777" w:rsidR="00EE7FF6" w:rsidRPr="00D748B1" w:rsidRDefault="00EE7FF6" w:rsidP="002176D9">
      <w:pPr>
        <w:pStyle w:val="affffff5"/>
      </w:pPr>
      <w:r w:rsidRPr="00D748B1">
        <w:t xml:space="preserve">INSERT INTO </w:t>
      </w:r>
      <w:proofErr w:type="spellStart"/>
      <w:r w:rsidRPr="00D748B1">
        <w:t>bank_card</w:t>
      </w:r>
      <w:proofErr w:type="spellEnd"/>
      <w:r w:rsidRPr="00D748B1">
        <w:t>(</w:t>
      </w:r>
      <w:proofErr w:type="spellStart"/>
      <w:r w:rsidRPr="00D748B1">
        <w:t>b_number,b_type,b_c_id</w:t>
      </w:r>
      <w:proofErr w:type="spellEnd"/>
      <w:r w:rsidRPr="00D748B1">
        <w:t>) VALUES ('6222021302020000002','</w:t>
      </w:r>
      <w:r w:rsidRPr="00D748B1">
        <w:t>信用卡</w:t>
      </w:r>
      <w:r w:rsidRPr="00D748B1">
        <w:t>',3);</w:t>
      </w:r>
    </w:p>
    <w:p w14:paraId="7D98B955" w14:textId="77777777" w:rsidR="00EE7FF6" w:rsidRPr="00D748B1" w:rsidRDefault="00EE7FF6" w:rsidP="002176D9">
      <w:pPr>
        <w:pStyle w:val="affffff5"/>
      </w:pPr>
      <w:r w:rsidRPr="00D748B1">
        <w:t xml:space="preserve">INSERT INTO </w:t>
      </w:r>
      <w:proofErr w:type="spellStart"/>
      <w:r w:rsidRPr="00D748B1">
        <w:t>bank_card</w:t>
      </w:r>
      <w:proofErr w:type="spellEnd"/>
      <w:r w:rsidRPr="00D748B1">
        <w:t>(</w:t>
      </w:r>
      <w:proofErr w:type="spellStart"/>
      <w:r w:rsidRPr="00D748B1">
        <w:t>b_number,b_type,b_c_id</w:t>
      </w:r>
      <w:proofErr w:type="spellEnd"/>
      <w:r w:rsidRPr="00D748B1">
        <w:t>) VALUES ('6222021302020000003','</w:t>
      </w:r>
      <w:r w:rsidRPr="00D748B1">
        <w:t>信用卡</w:t>
      </w:r>
      <w:r w:rsidRPr="00D748B1">
        <w:t>',5);</w:t>
      </w:r>
    </w:p>
    <w:p w14:paraId="670AFD78" w14:textId="77777777" w:rsidR="00EE7FF6" w:rsidRPr="00D748B1" w:rsidRDefault="00EE7FF6" w:rsidP="002176D9">
      <w:pPr>
        <w:pStyle w:val="affffff5"/>
      </w:pPr>
      <w:r w:rsidRPr="00D748B1">
        <w:t xml:space="preserve">INSERT INTO </w:t>
      </w:r>
      <w:proofErr w:type="spellStart"/>
      <w:r w:rsidRPr="00D748B1">
        <w:t>bank_card</w:t>
      </w:r>
      <w:proofErr w:type="spellEnd"/>
      <w:r w:rsidRPr="00D748B1">
        <w:t>(</w:t>
      </w:r>
      <w:proofErr w:type="spellStart"/>
      <w:r w:rsidRPr="00D748B1">
        <w:t>b_number,b_type,b_c_id</w:t>
      </w:r>
      <w:proofErr w:type="spellEnd"/>
      <w:r w:rsidRPr="00D748B1">
        <w:t>) VALUES ('6222021302020000004','</w:t>
      </w:r>
      <w:r w:rsidRPr="00D748B1">
        <w:t>信用卡</w:t>
      </w:r>
      <w:r w:rsidRPr="00D748B1">
        <w:t>',7);</w:t>
      </w:r>
    </w:p>
    <w:p w14:paraId="2BAACDB8" w14:textId="77777777" w:rsidR="00EE7FF6" w:rsidRPr="00D748B1" w:rsidRDefault="00EE7FF6" w:rsidP="002176D9">
      <w:pPr>
        <w:pStyle w:val="affffff5"/>
      </w:pPr>
      <w:r w:rsidRPr="00D748B1">
        <w:t xml:space="preserve">INSERT INTO </w:t>
      </w:r>
      <w:proofErr w:type="spellStart"/>
      <w:r w:rsidRPr="00D748B1">
        <w:t>bank_card</w:t>
      </w:r>
      <w:proofErr w:type="spellEnd"/>
      <w:r w:rsidRPr="00D748B1">
        <w:t>(</w:t>
      </w:r>
      <w:proofErr w:type="spellStart"/>
      <w:r w:rsidRPr="00D748B1">
        <w:t>b_number,b_type,b_c_id</w:t>
      </w:r>
      <w:proofErr w:type="spellEnd"/>
      <w:r w:rsidRPr="00D748B1">
        <w:t>) VALUES ('6222021302020000005','</w:t>
      </w:r>
      <w:r w:rsidRPr="00D748B1">
        <w:t>信用卡</w:t>
      </w:r>
      <w:r w:rsidRPr="00D748B1">
        <w:t>',9);</w:t>
      </w:r>
    </w:p>
    <w:p w14:paraId="52A2DF9D" w14:textId="77777777" w:rsidR="00EE7FF6" w:rsidRPr="00D748B1" w:rsidRDefault="00EE7FF6" w:rsidP="002176D9">
      <w:pPr>
        <w:pStyle w:val="affffff5"/>
      </w:pPr>
      <w:r w:rsidRPr="00D748B1">
        <w:t xml:space="preserve">INSERT INTO </w:t>
      </w:r>
      <w:proofErr w:type="spellStart"/>
      <w:r w:rsidRPr="00D748B1">
        <w:t>bank_card</w:t>
      </w:r>
      <w:proofErr w:type="spellEnd"/>
      <w:r w:rsidRPr="00D748B1">
        <w:t>(</w:t>
      </w:r>
      <w:proofErr w:type="spellStart"/>
      <w:r w:rsidRPr="00D748B1">
        <w:t>b_number,b_type,b_c_id</w:t>
      </w:r>
      <w:proofErr w:type="spellEnd"/>
      <w:r w:rsidRPr="00D748B1">
        <w:t>) VALUES ('6222021302020000006','</w:t>
      </w:r>
      <w:r w:rsidRPr="00D748B1">
        <w:t>信用卡</w:t>
      </w:r>
      <w:r w:rsidRPr="00D748B1">
        <w:t>',10);</w:t>
      </w:r>
    </w:p>
    <w:p w14:paraId="4D6966B9" w14:textId="77777777" w:rsidR="00EE7FF6" w:rsidRPr="00D748B1" w:rsidRDefault="00EE7FF6" w:rsidP="002176D9">
      <w:pPr>
        <w:pStyle w:val="affffff5"/>
      </w:pPr>
      <w:r w:rsidRPr="00D748B1">
        <w:t xml:space="preserve">INSERT INTO </w:t>
      </w:r>
      <w:proofErr w:type="spellStart"/>
      <w:r w:rsidRPr="00D748B1">
        <w:t>bank_card</w:t>
      </w:r>
      <w:proofErr w:type="spellEnd"/>
      <w:r w:rsidRPr="00D748B1">
        <w:t>(</w:t>
      </w:r>
      <w:proofErr w:type="spellStart"/>
      <w:r w:rsidRPr="00D748B1">
        <w:t>b_number,b_type,b_c_id</w:t>
      </w:r>
      <w:proofErr w:type="spellEnd"/>
      <w:r w:rsidRPr="00D748B1">
        <w:t>) VALUES ('6222021302020000007','</w:t>
      </w:r>
      <w:r w:rsidRPr="00D748B1">
        <w:t>信用卡</w:t>
      </w:r>
      <w:r w:rsidRPr="00D748B1">
        <w:t>',12);</w:t>
      </w:r>
    </w:p>
    <w:p w14:paraId="5F969521" w14:textId="77777777" w:rsidR="00EE7FF6" w:rsidRPr="00D748B1" w:rsidRDefault="00EE7FF6" w:rsidP="002176D9">
      <w:pPr>
        <w:pStyle w:val="affffff5"/>
      </w:pPr>
      <w:r w:rsidRPr="00D748B1">
        <w:t xml:space="preserve">INSERT INTO </w:t>
      </w:r>
      <w:proofErr w:type="spellStart"/>
      <w:r w:rsidRPr="00D748B1">
        <w:t>bank_card</w:t>
      </w:r>
      <w:proofErr w:type="spellEnd"/>
      <w:r w:rsidRPr="00D748B1">
        <w:t>(</w:t>
      </w:r>
      <w:proofErr w:type="spellStart"/>
      <w:r w:rsidRPr="00D748B1">
        <w:t>b_number,b_type,b_c_id</w:t>
      </w:r>
      <w:proofErr w:type="spellEnd"/>
      <w:r w:rsidRPr="00D748B1">
        <w:t>) VALUES ('6222021302020000008','</w:t>
      </w:r>
      <w:r w:rsidRPr="00D748B1">
        <w:t>信用卡</w:t>
      </w:r>
      <w:r w:rsidRPr="00D748B1">
        <w:t>',14);</w:t>
      </w:r>
    </w:p>
    <w:p w14:paraId="2EE40F98" w14:textId="77777777" w:rsidR="00EE7FF6" w:rsidRPr="00D748B1" w:rsidRDefault="00EE7FF6" w:rsidP="002176D9">
      <w:pPr>
        <w:pStyle w:val="affffff5"/>
      </w:pPr>
      <w:r w:rsidRPr="00D748B1">
        <w:t xml:space="preserve">INSERT INTO </w:t>
      </w:r>
      <w:proofErr w:type="spellStart"/>
      <w:r w:rsidRPr="00D748B1">
        <w:t>bank_card</w:t>
      </w:r>
      <w:proofErr w:type="spellEnd"/>
      <w:r w:rsidRPr="00D748B1">
        <w:t>(</w:t>
      </w:r>
      <w:proofErr w:type="spellStart"/>
      <w:r w:rsidRPr="00D748B1">
        <w:t>b_number,b_type,b_c_id</w:t>
      </w:r>
      <w:proofErr w:type="spellEnd"/>
      <w:r w:rsidRPr="00D748B1">
        <w:t>) VALUES ('6222021302020000009','</w:t>
      </w:r>
      <w:r w:rsidRPr="00D748B1">
        <w:t>信用卡</w:t>
      </w:r>
      <w:r w:rsidRPr="00D748B1">
        <w:t>',16);</w:t>
      </w:r>
    </w:p>
    <w:p w14:paraId="7E3716AD" w14:textId="77777777" w:rsidR="00EE7FF6" w:rsidRPr="00D748B1" w:rsidRDefault="00EE7FF6" w:rsidP="002176D9">
      <w:pPr>
        <w:pStyle w:val="affffff5"/>
      </w:pPr>
      <w:r w:rsidRPr="00D748B1">
        <w:t xml:space="preserve">INSERT INTO </w:t>
      </w:r>
      <w:proofErr w:type="spellStart"/>
      <w:r w:rsidRPr="00D748B1">
        <w:t>bank_card</w:t>
      </w:r>
      <w:proofErr w:type="spellEnd"/>
      <w:r w:rsidRPr="00D748B1">
        <w:t>(</w:t>
      </w:r>
      <w:proofErr w:type="spellStart"/>
      <w:r w:rsidRPr="00D748B1">
        <w:t>b_number,b_type,b_c_id</w:t>
      </w:r>
      <w:proofErr w:type="spellEnd"/>
      <w:r w:rsidRPr="00D748B1">
        <w:t>) VALUES ('6222021302020000010','</w:t>
      </w:r>
      <w:r w:rsidRPr="00D748B1">
        <w:t>信用卡</w:t>
      </w:r>
      <w:r w:rsidRPr="00D748B1">
        <w:t>',18);</w:t>
      </w:r>
    </w:p>
    <w:p w14:paraId="226DF099" w14:textId="77777777" w:rsidR="00EE7FF6" w:rsidRPr="00D748B1" w:rsidRDefault="00EE7FF6" w:rsidP="002176D9">
      <w:pPr>
        <w:pStyle w:val="affffff5"/>
      </w:pPr>
      <w:r w:rsidRPr="00D748B1">
        <w:t xml:space="preserve">INSERT INTO </w:t>
      </w:r>
      <w:proofErr w:type="spellStart"/>
      <w:r w:rsidRPr="00D748B1">
        <w:t>bank_card</w:t>
      </w:r>
      <w:proofErr w:type="spellEnd"/>
      <w:r w:rsidRPr="00D748B1">
        <w:t>(</w:t>
      </w:r>
      <w:proofErr w:type="spellStart"/>
      <w:r w:rsidRPr="00D748B1">
        <w:t>b_number,b_type,b_c_id</w:t>
      </w:r>
      <w:proofErr w:type="spellEnd"/>
      <w:r w:rsidRPr="00D748B1">
        <w:t>) VALUES ('6222021302020000011','</w:t>
      </w:r>
      <w:r w:rsidRPr="00D748B1">
        <w:t>储蓄卡</w:t>
      </w:r>
      <w:r w:rsidRPr="00D748B1">
        <w:t>',19);</w:t>
      </w:r>
    </w:p>
    <w:p w14:paraId="6EB3D9E6" w14:textId="77777777" w:rsidR="00EE7FF6" w:rsidRPr="00D748B1" w:rsidRDefault="00EE7FF6" w:rsidP="002176D9">
      <w:pPr>
        <w:pStyle w:val="affffff5"/>
      </w:pPr>
      <w:r w:rsidRPr="00D748B1">
        <w:t xml:space="preserve">INSERT INTO </w:t>
      </w:r>
      <w:proofErr w:type="spellStart"/>
      <w:r w:rsidRPr="00D748B1">
        <w:t>bank_card</w:t>
      </w:r>
      <w:proofErr w:type="spellEnd"/>
      <w:r w:rsidRPr="00D748B1">
        <w:t>(</w:t>
      </w:r>
      <w:proofErr w:type="spellStart"/>
      <w:r w:rsidRPr="00D748B1">
        <w:t>b_number,b_type,b_c_id</w:t>
      </w:r>
      <w:proofErr w:type="spellEnd"/>
      <w:r w:rsidRPr="00D748B1">
        <w:t>) VALUES ('6222021302020000012','</w:t>
      </w:r>
      <w:r w:rsidRPr="00D748B1">
        <w:t>储蓄卡</w:t>
      </w:r>
      <w:r w:rsidRPr="00D748B1">
        <w:t>',21);</w:t>
      </w:r>
    </w:p>
    <w:p w14:paraId="04BB2EDD" w14:textId="77777777" w:rsidR="00EE7FF6" w:rsidRPr="00D748B1" w:rsidRDefault="00EE7FF6" w:rsidP="002176D9">
      <w:pPr>
        <w:pStyle w:val="affffff5"/>
      </w:pPr>
      <w:r w:rsidRPr="00D748B1">
        <w:t xml:space="preserve">INSERT INTO </w:t>
      </w:r>
      <w:proofErr w:type="spellStart"/>
      <w:r w:rsidRPr="00D748B1">
        <w:t>bank_card</w:t>
      </w:r>
      <w:proofErr w:type="spellEnd"/>
      <w:r w:rsidRPr="00D748B1">
        <w:t>(</w:t>
      </w:r>
      <w:proofErr w:type="spellStart"/>
      <w:r w:rsidRPr="00D748B1">
        <w:t>b_number,b_type,b_c_id</w:t>
      </w:r>
      <w:proofErr w:type="spellEnd"/>
      <w:r w:rsidRPr="00D748B1">
        <w:t>) VALUES ('6222021302020000013','</w:t>
      </w:r>
      <w:r w:rsidRPr="00D748B1">
        <w:t>储蓄卡</w:t>
      </w:r>
      <w:r w:rsidRPr="00D748B1">
        <w:t>',7);</w:t>
      </w:r>
    </w:p>
    <w:p w14:paraId="1C0193C0" w14:textId="77777777" w:rsidR="00EE7FF6" w:rsidRPr="00D748B1" w:rsidRDefault="00EE7FF6" w:rsidP="002176D9">
      <w:pPr>
        <w:pStyle w:val="affffff5"/>
      </w:pPr>
      <w:r w:rsidRPr="00D748B1">
        <w:t xml:space="preserve">INSERT INTO </w:t>
      </w:r>
      <w:proofErr w:type="spellStart"/>
      <w:r w:rsidRPr="00D748B1">
        <w:t>bank_card</w:t>
      </w:r>
      <w:proofErr w:type="spellEnd"/>
      <w:r w:rsidRPr="00D748B1">
        <w:t>(</w:t>
      </w:r>
      <w:proofErr w:type="spellStart"/>
      <w:r w:rsidRPr="00D748B1">
        <w:t>b_number,b_type,b_c_id</w:t>
      </w:r>
      <w:proofErr w:type="spellEnd"/>
      <w:r w:rsidRPr="00D748B1">
        <w:t>) VALUES ('6222021302020000014','</w:t>
      </w:r>
      <w:r w:rsidRPr="00D748B1">
        <w:t>储蓄卡</w:t>
      </w:r>
      <w:r w:rsidRPr="00D748B1">
        <w:t>',23);</w:t>
      </w:r>
    </w:p>
    <w:p w14:paraId="038E00D3" w14:textId="77777777" w:rsidR="00EE7FF6" w:rsidRPr="00D748B1" w:rsidRDefault="00EE7FF6" w:rsidP="002176D9">
      <w:pPr>
        <w:pStyle w:val="affffff5"/>
      </w:pPr>
      <w:r w:rsidRPr="00D748B1">
        <w:lastRenderedPageBreak/>
        <w:t xml:space="preserve">INSERT INTO </w:t>
      </w:r>
      <w:proofErr w:type="spellStart"/>
      <w:r w:rsidRPr="00D748B1">
        <w:t>bank_card</w:t>
      </w:r>
      <w:proofErr w:type="spellEnd"/>
      <w:r w:rsidRPr="00D748B1">
        <w:t>(</w:t>
      </w:r>
      <w:proofErr w:type="spellStart"/>
      <w:r w:rsidRPr="00D748B1">
        <w:t>b_number,b_type,b_c_id</w:t>
      </w:r>
      <w:proofErr w:type="spellEnd"/>
      <w:r w:rsidRPr="00D748B1">
        <w:t>) VALUES ('6222021302020000015','</w:t>
      </w:r>
      <w:r w:rsidRPr="00D748B1">
        <w:t>储蓄卡</w:t>
      </w:r>
      <w:r w:rsidRPr="00D748B1">
        <w:t>',24);</w:t>
      </w:r>
    </w:p>
    <w:p w14:paraId="79C24A7B" w14:textId="77777777" w:rsidR="00EE7FF6" w:rsidRPr="00D748B1" w:rsidRDefault="00EE7FF6" w:rsidP="002176D9">
      <w:pPr>
        <w:pStyle w:val="affffff5"/>
      </w:pPr>
      <w:r w:rsidRPr="00D748B1">
        <w:t xml:space="preserve">INSERT INTO </w:t>
      </w:r>
      <w:proofErr w:type="spellStart"/>
      <w:r w:rsidRPr="00D748B1">
        <w:t>bank_card</w:t>
      </w:r>
      <w:proofErr w:type="spellEnd"/>
      <w:r w:rsidRPr="00D748B1">
        <w:t>(</w:t>
      </w:r>
      <w:proofErr w:type="spellStart"/>
      <w:r w:rsidRPr="00D748B1">
        <w:t>b_number,b_type,b_c_id</w:t>
      </w:r>
      <w:proofErr w:type="spellEnd"/>
      <w:r w:rsidRPr="00D748B1">
        <w:t>) VALUES ('6222021302020000016','</w:t>
      </w:r>
      <w:r w:rsidRPr="00D748B1">
        <w:t>储蓄卡</w:t>
      </w:r>
      <w:r w:rsidRPr="00D748B1">
        <w:t>',3);</w:t>
      </w:r>
    </w:p>
    <w:p w14:paraId="2DB05ADA" w14:textId="77777777" w:rsidR="00EE7FF6" w:rsidRPr="00D748B1" w:rsidRDefault="00EE7FF6" w:rsidP="002176D9">
      <w:pPr>
        <w:pStyle w:val="affffff5"/>
      </w:pPr>
      <w:r w:rsidRPr="00D748B1">
        <w:t xml:space="preserve">INSERT INTO </w:t>
      </w:r>
      <w:proofErr w:type="spellStart"/>
      <w:r w:rsidRPr="00D748B1">
        <w:t>bank_card</w:t>
      </w:r>
      <w:proofErr w:type="spellEnd"/>
      <w:r w:rsidRPr="00D748B1">
        <w:t>(</w:t>
      </w:r>
      <w:proofErr w:type="spellStart"/>
      <w:r w:rsidRPr="00D748B1">
        <w:t>b_number,b_type,b_c_id</w:t>
      </w:r>
      <w:proofErr w:type="spellEnd"/>
      <w:r w:rsidRPr="00D748B1">
        <w:t>) VALUES ('6222021302020000017','</w:t>
      </w:r>
      <w:r w:rsidRPr="00D748B1">
        <w:t>储蓄卡</w:t>
      </w:r>
      <w:r w:rsidRPr="00D748B1">
        <w:t>',26);</w:t>
      </w:r>
    </w:p>
    <w:p w14:paraId="619A34EF" w14:textId="77777777" w:rsidR="00EE7FF6" w:rsidRPr="00D748B1" w:rsidRDefault="00EE7FF6" w:rsidP="002176D9">
      <w:pPr>
        <w:pStyle w:val="affffff5"/>
      </w:pPr>
      <w:r w:rsidRPr="00D748B1">
        <w:t xml:space="preserve">INSERT INTO </w:t>
      </w:r>
      <w:proofErr w:type="spellStart"/>
      <w:r w:rsidRPr="00D748B1">
        <w:t>bank_card</w:t>
      </w:r>
      <w:proofErr w:type="spellEnd"/>
      <w:r w:rsidRPr="00D748B1">
        <w:t>(</w:t>
      </w:r>
      <w:proofErr w:type="spellStart"/>
      <w:r w:rsidRPr="00D748B1">
        <w:t>b_number,b_type,b_c_id</w:t>
      </w:r>
      <w:proofErr w:type="spellEnd"/>
      <w:r w:rsidRPr="00D748B1">
        <w:t>) VALUES ('6222021302020000018','</w:t>
      </w:r>
      <w:r w:rsidRPr="00D748B1">
        <w:t>储蓄卡</w:t>
      </w:r>
      <w:r w:rsidRPr="00D748B1">
        <w:t>',27);</w:t>
      </w:r>
    </w:p>
    <w:p w14:paraId="73EDA98F" w14:textId="77777777" w:rsidR="00EE7FF6" w:rsidRPr="00D748B1" w:rsidRDefault="00EE7FF6" w:rsidP="002176D9">
      <w:pPr>
        <w:pStyle w:val="affffff5"/>
      </w:pPr>
      <w:r w:rsidRPr="00D748B1">
        <w:t xml:space="preserve">INSERT INTO </w:t>
      </w:r>
      <w:proofErr w:type="spellStart"/>
      <w:r w:rsidRPr="00D748B1">
        <w:t>bank_card</w:t>
      </w:r>
      <w:proofErr w:type="spellEnd"/>
      <w:r w:rsidRPr="00D748B1">
        <w:t>(</w:t>
      </w:r>
      <w:proofErr w:type="spellStart"/>
      <w:r w:rsidRPr="00D748B1">
        <w:t>b_number,b_type,b_c_id</w:t>
      </w:r>
      <w:proofErr w:type="spellEnd"/>
      <w:r w:rsidRPr="00D748B1">
        <w:t>) VALUES ('6222021302020000019','</w:t>
      </w:r>
      <w:r w:rsidRPr="00D748B1">
        <w:t>储蓄卡</w:t>
      </w:r>
      <w:r w:rsidRPr="00D748B1">
        <w:t>',12);</w:t>
      </w:r>
    </w:p>
    <w:p w14:paraId="7F8ED300" w14:textId="77777777" w:rsidR="00EE7FF6" w:rsidRPr="00D748B1" w:rsidRDefault="00EE7FF6" w:rsidP="002176D9">
      <w:pPr>
        <w:pStyle w:val="affffff5"/>
      </w:pPr>
      <w:r w:rsidRPr="00D748B1">
        <w:t xml:space="preserve">INSERT INTO </w:t>
      </w:r>
      <w:proofErr w:type="spellStart"/>
      <w:r w:rsidRPr="00D748B1">
        <w:t>bank_card</w:t>
      </w:r>
      <w:proofErr w:type="spellEnd"/>
      <w:r w:rsidRPr="00D748B1">
        <w:t>(</w:t>
      </w:r>
      <w:proofErr w:type="spellStart"/>
      <w:r w:rsidRPr="00D748B1">
        <w:t>b_number,b_type,b_c_id</w:t>
      </w:r>
      <w:proofErr w:type="spellEnd"/>
      <w:r w:rsidRPr="00D748B1">
        <w:t>) VALUES ('6222021302020000020','</w:t>
      </w:r>
      <w:r w:rsidRPr="00D748B1">
        <w:t>储蓄卡</w:t>
      </w:r>
      <w:r w:rsidRPr="00D748B1">
        <w:t>',29);</w:t>
      </w:r>
    </w:p>
    <w:p w14:paraId="2541912D" w14:textId="0179B11D" w:rsidR="00EE7FF6" w:rsidRPr="00D748B1" w:rsidRDefault="00EE7FF6" w:rsidP="002176D9">
      <w:pPr>
        <w:pStyle w:val="1e"/>
      </w:pPr>
      <w:r w:rsidRPr="00D748B1">
        <w:t>查询插入结果</w:t>
      </w:r>
      <w:r w:rsidR="00420FC7" w:rsidRPr="00D748B1">
        <w:t>。</w:t>
      </w:r>
    </w:p>
    <w:p w14:paraId="5F6B2DA8"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select count(*) from </w:t>
      </w:r>
      <w:proofErr w:type="spellStart"/>
      <w:r w:rsidRPr="002960B1">
        <w:rPr>
          <w:rFonts w:eastAsia="微软雅黑" w:cs="Huawei Sans"/>
          <w:b/>
          <w:color w:val="C7000B"/>
          <w:szCs w:val="18"/>
          <w:shd w:val="pct15" w:color="auto" w:fill="FFFFFF"/>
          <w:lang w:eastAsia="en-US"/>
        </w:rPr>
        <w:t>bank_card</w:t>
      </w:r>
      <w:proofErr w:type="spellEnd"/>
      <w:r w:rsidRPr="002960B1">
        <w:rPr>
          <w:rFonts w:eastAsia="微软雅黑" w:cs="Huawei Sans"/>
          <w:b/>
          <w:color w:val="C7000B"/>
          <w:szCs w:val="18"/>
          <w:shd w:val="pct15" w:color="auto" w:fill="FFFFFF"/>
          <w:lang w:eastAsia="en-US"/>
        </w:rPr>
        <w:t>;</w:t>
      </w:r>
    </w:p>
    <w:p w14:paraId="2DC37CB8" w14:textId="77777777" w:rsidR="00EE7FF6" w:rsidRPr="00D748B1" w:rsidRDefault="00EE7FF6" w:rsidP="002176D9">
      <w:pPr>
        <w:pStyle w:val="1e"/>
      </w:pPr>
      <w:r w:rsidRPr="00D748B1">
        <w:t>结果为：</w:t>
      </w:r>
    </w:p>
    <w:p w14:paraId="3F946DE5" w14:textId="77777777" w:rsidR="00EE7FF6" w:rsidRPr="00D748B1" w:rsidRDefault="00EE7FF6" w:rsidP="002176D9">
      <w:pPr>
        <w:pStyle w:val="affffff5"/>
      </w:pPr>
      <w:r w:rsidRPr="00D748B1">
        <w:t>count(*)</w:t>
      </w:r>
    </w:p>
    <w:p w14:paraId="3C48B5DF" w14:textId="77777777" w:rsidR="00EE7FF6" w:rsidRPr="00D748B1" w:rsidRDefault="00EE7FF6" w:rsidP="002176D9">
      <w:pPr>
        <w:pStyle w:val="affffff5"/>
      </w:pPr>
      <w:r w:rsidRPr="00D748B1">
        <w:t>-------------</w:t>
      </w:r>
    </w:p>
    <w:p w14:paraId="4C75F105" w14:textId="77777777" w:rsidR="00EE7FF6" w:rsidRPr="00D748B1" w:rsidRDefault="00EE7FF6" w:rsidP="002176D9">
      <w:pPr>
        <w:pStyle w:val="affffff5"/>
      </w:pPr>
      <w:r w:rsidRPr="00D748B1">
        <w:t>20</w:t>
      </w:r>
    </w:p>
    <w:p w14:paraId="63AC31D1" w14:textId="192035AF" w:rsidR="00EE7FF6" w:rsidRPr="00D748B1" w:rsidRDefault="00EE7FF6" w:rsidP="00F05ABE">
      <w:pPr>
        <w:pStyle w:val="30"/>
      </w:pPr>
      <w:proofErr w:type="spellStart"/>
      <w:r w:rsidRPr="00D748B1">
        <w:t>对</w:t>
      </w:r>
      <w:r w:rsidRPr="00D748B1">
        <w:t>finances_product</w:t>
      </w:r>
      <w:r w:rsidRPr="00D748B1">
        <w:t>表进行数据初始化</w:t>
      </w:r>
      <w:proofErr w:type="spellEnd"/>
      <w:r w:rsidR="00D748B1">
        <w:rPr>
          <w:rFonts w:hint="eastAsia"/>
        </w:rPr>
        <w:t>。</w:t>
      </w:r>
    </w:p>
    <w:p w14:paraId="6000196F" w14:textId="19803A77" w:rsidR="00EE7FF6" w:rsidRPr="00D748B1" w:rsidRDefault="00EE7FF6" w:rsidP="002176D9">
      <w:pPr>
        <w:pStyle w:val="1e"/>
      </w:pPr>
      <w:r w:rsidRPr="00D748B1">
        <w:t>执行</w:t>
      </w:r>
      <w:r w:rsidRPr="00D748B1">
        <w:t>insert</w:t>
      </w:r>
      <w:r w:rsidRPr="00D748B1">
        <w:t>操作。</w:t>
      </w:r>
    </w:p>
    <w:p w14:paraId="7EDC907C" w14:textId="77777777" w:rsidR="00EE7FF6" w:rsidRPr="00D748B1" w:rsidRDefault="00EE7FF6" w:rsidP="002176D9">
      <w:pPr>
        <w:pStyle w:val="affffff5"/>
      </w:pPr>
      <w:r w:rsidRPr="00D748B1">
        <w:t xml:space="preserve">INSERT INTO </w:t>
      </w:r>
      <w:proofErr w:type="spellStart"/>
      <w:r w:rsidRPr="00D748B1">
        <w:t>finances_product</w:t>
      </w:r>
      <w:proofErr w:type="spellEnd"/>
      <w:r w:rsidRPr="00D748B1">
        <w:t>(</w:t>
      </w:r>
      <w:proofErr w:type="spellStart"/>
      <w:r w:rsidRPr="00D748B1">
        <w:t>p_name,p_id,p_description,p_amount,p_year</w:t>
      </w:r>
      <w:proofErr w:type="spellEnd"/>
      <w:r w:rsidRPr="00D748B1">
        <w:t>) VALUES ('</w:t>
      </w:r>
      <w:r w:rsidRPr="00D748B1">
        <w:t>债券</w:t>
      </w:r>
      <w:r w:rsidRPr="00D748B1">
        <w:t>',1,'</w:t>
      </w:r>
      <w:r w:rsidRPr="00D748B1">
        <w:t>以国债、金融债、央行票据、企业债为主要投资方向的银行理财产品。</w:t>
      </w:r>
      <w:r w:rsidRPr="00D748B1">
        <w:t>',50000,6);</w:t>
      </w:r>
    </w:p>
    <w:p w14:paraId="6E9FEB17" w14:textId="77777777" w:rsidR="00EE7FF6" w:rsidRPr="00D748B1" w:rsidRDefault="00EE7FF6" w:rsidP="002176D9">
      <w:pPr>
        <w:pStyle w:val="affffff5"/>
      </w:pPr>
      <w:r w:rsidRPr="00D748B1">
        <w:t xml:space="preserve">INSERT INTO </w:t>
      </w:r>
      <w:proofErr w:type="spellStart"/>
      <w:r w:rsidRPr="00D748B1">
        <w:t>finances_product</w:t>
      </w:r>
      <w:proofErr w:type="spellEnd"/>
      <w:r w:rsidRPr="00D748B1">
        <w:t>(</w:t>
      </w:r>
      <w:proofErr w:type="spellStart"/>
      <w:r w:rsidRPr="00D748B1">
        <w:t>p_name,p_id,p_description,p_amount,p_year</w:t>
      </w:r>
      <w:proofErr w:type="spellEnd"/>
      <w:r w:rsidRPr="00D748B1">
        <w:t>) VALUES ('</w:t>
      </w:r>
      <w:r w:rsidRPr="00D748B1">
        <w:t>信贷资产</w:t>
      </w:r>
      <w:r w:rsidRPr="00D748B1">
        <w:t>',2,'</w:t>
      </w:r>
      <w:r w:rsidRPr="00D748B1">
        <w:t>一般指银行作为委托人将通过发行理财产品募集资金委托给信托公司，信托公司作为受托人成立信托计划，将信托资产购买理财产品发售银行或第三方信贷资产。</w:t>
      </w:r>
      <w:r w:rsidRPr="00D748B1">
        <w:t>',50000,6);</w:t>
      </w:r>
    </w:p>
    <w:p w14:paraId="080ACFEA" w14:textId="77777777" w:rsidR="00EE7FF6" w:rsidRPr="00D748B1" w:rsidRDefault="00EE7FF6" w:rsidP="002176D9">
      <w:pPr>
        <w:pStyle w:val="affffff5"/>
      </w:pPr>
      <w:r w:rsidRPr="00D748B1">
        <w:t xml:space="preserve">INSERT INTO </w:t>
      </w:r>
      <w:proofErr w:type="spellStart"/>
      <w:r w:rsidRPr="00D748B1">
        <w:t>finances_product</w:t>
      </w:r>
      <w:proofErr w:type="spellEnd"/>
      <w:r w:rsidRPr="00D748B1">
        <w:t>(</w:t>
      </w:r>
      <w:proofErr w:type="spellStart"/>
      <w:r w:rsidRPr="00D748B1">
        <w:t>p_name,p_id,p_description,p_amount,p_year</w:t>
      </w:r>
      <w:proofErr w:type="spellEnd"/>
      <w:r w:rsidRPr="00D748B1">
        <w:t>) VALUES ('</w:t>
      </w:r>
      <w:r w:rsidRPr="00D748B1">
        <w:t>股票</w:t>
      </w:r>
      <w:r w:rsidRPr="00D748B1">
        <w:t>',3,'</w:t>
      </w:r>
      <w:r w:rsidRPr="00D748B1">
        <w:t>与股票挂钩的理财产品。目前市场上主要以港股挂钩居多</w:t>
      </w:r>
      <w:r w:rsidRPr="00D748B1">
        <w:t>',50000,6);</w:t>
      </w:r>
    </w:p>
    <w:p w14:paraId="21D6EF8B" w14:textId="77777777" w:rsidR="00EE7FF6" w:rsidRPr="00D748B1" w:rsidRDefault="00EE7FF6" w:rsidP="002176D9">
      <w:pPr>
        <w:pStyle w:val="affffff5"/>
      </w:pPr>
      <w:r w:rsidRPr="00D748B1">
        <w:t xml:space="preserve">INSERT INTO </w:t>
      </w:r>
      <w:proofErr w:type="spellStart"/>
      <w:r w:rsidRPr="00D748B1">
        <w:t>finances_product</w:t>
      </w:r>
      <w:proofErr w:type="spellEnd"/>
      <w:r w:rsidRPr="00D748B1">
        <w:t>(</w:t>
      </w:r>
      <w:proofErr w:type="spellStart"/>
      <w:r w:rsidRPr="00D748B1">
        <w:t>p_name,p_id,p_description,p_amount,p_year</w:t>
      </w:r>
      <w:proofErr w:type="spellEnd"/>
      <w:r w:rsidRPr="00D748B1">
        <w:t>) VALUES ('</w:t>
      </w:r>
      <w:r w:rsidRPr="00D748B1">
        <w:t>大宗商品</w:t>
      </w:r>
      <w:r w:rsidRPr="00D748B1">
        <w:t>',4,'</w:t>
      </w:r>
      <w:r w:rsidRPr="00D748B1">
        <w:t>与大宗商品期货挂钩的理财产品。目前市场上主要以挂钩黄金、石油、农产品的理财产品居多。</w:t>
      </w:r>
      <w:r w:rsidRPr="00D748B1">
        <w:t>',50000,6);</w:t>
      </w:r>
    </w:p>
    <w:p w14:paraId="4DB06F6D" w14:textId="010673EB" w:rsidR="00EE7FF6" w:rsidRPr="00D748B1" w:rsidRDefault="00EE7FF6" w:rsidP="002176D9">
      <w:pPr>
        <w:pStyle w:val="1e"/>
      </w:pPr>
      <w:r w:rsidRPr="00D748B1">
        <w:t>查询插入结果</w:t>
      </w:r>
      <w:r w:rsidR="00420FC7" w:rsidRPr="00D748B1">
        <w:t>。</w:t>
      </w:r>
    </w:p>
    <w:p w14:paraId="04AF90D4" w14:textId="77777777" w:rsidR="00EE7FF6" w:rsidRPr="00D748B1" w:rsidRDefault="00EE7FF6" w:rsidP="002176D9">
      <w:pPr>
        <w:pStyle w:val="affffff5"/>
      </w:pPr>
      <w:r w:rsidRPr="00D748B1">
        <w:t xml:space="preserve">select count(*) from </w:t>
      </w:r>
      <w:proofErr w:type="spellStart"/>
      <w:r w:rsidRPr="00D748B1">
        <w:t>finances_product</w:t>
      </w:r>
      <w:proofErr w:type="spellEnd"/>
      <w:r w:rsidRPr="00D748B1">
        <w:t>;</w:t>
      </w:r>
    </w:p>
    <w:p w14:paraId="5E53BB87" w14:textId="77777777" w:rsidR="00EE7FF6" w:rsidRPr="00D748B1" w:rsidRDefault="00EE7FF6" w:rsidP="002176D9">
      <w:pPr>
        <w:pStyle w:val="1e"/>
      </w:pPr>
      <w:r w:rsidRPr="00D748B1">
        <w:t>结果为：</w:t>
      </w:r>
    </w:p>
    <w:p w14:paraId="4D4E11D1" w14:textId="77777777" w:rsidR="00EE7FF6" w:rsidRPr="00D748B1" w:rsidRDefault="00EE7FF6" w:rsidP="002176D9">
      <w:pPr>
        <w:pStyle w:val="affffff5"/>
      </w:pPr>
      <w:r w:rsidRPr="00D748B1">
        <w:t>count(*)</w:t>
      </w:r>
    </w:p>
    <w:p w14:paraId="470E6EB8" w14:textId="77777777" w:rsidR="00EE7FF6" w:rsidRPr="00D748B1" w:rsidRDefault="00EE7FF6" w:rsidP="002176D9">
      <w:pPr>
        <w:pStyle w:val="affffff5"/>
      </w:pPr>
      <w:r w:rsidRPr="00D748B1">
        <w:t>-------------</w:t>
      </w:r>
    </w:p>
    <w:p w14:paraId="0FBA62FC" w14:textId="77777777" w:rsidR="00EE7FF6" w:rsidRPr="00D748B1" w:rsidRDefault="00EE7FF6" w:rsidP="002176D9">
      <w:pPr>
        <w:pStyle w:val="affffff5"/>
      </w:pPr>
      <w:r w:rsidRPr="00D748B1">
        <w:t>4</w:t>
      </w:r>
    </w:p>
    <w:p w14:paraId="7C7424BA" w14:textId="08E6B6C0" w:rsidR="00EE7FF6" w:rsidRPr="00D748B1" w:rsidRDefault="00EE7FF6" w:rsidP="00F05ABE">
      <w:pPr>
        <w:pStyle w:val="30"/>
      </w:pPr>
      <w:proofErr w:type="spellStart"/>
      <w:r w:rsidRPr="00D748B1">
        <w:t>对</w:t>
      </w:r>
      <w:r w:rsidRPr="00D748B1">
        <w:t>insurance</w:t>
      </w:r>
      <w:r w:rsidRPr="00D748B1">
        <w:t>表进行数据初始化</w:t>
      </w:r>
      <w:proofErr w:type="spellEnd"/>
      <w:r w:rsidR="00D748B1">
        <w:rPr>
          <w:rFonts w:hint="eastAsia"/>
        </w:rPr>
        <w:t>。</w:t>
      </w:r>
    </w:p>
    <w:p w14:paraId="0EB1E2D8" w14:textId="6F99B6F0" w:rsidR="00EE7FF6" w:rsidRPr="00D748B1" w:rsidRDefault="00EE7FF6" w:rsidP="002176D9">
      <w:pPr>
        <w:pStyle w:val="1e"/>
      </w:pPr>
      <w:r w:rsidRPr="00D748B1">
        <w:t>执行</w:t>
      </w:r>
      <w:r w:rsidRPr="00D748B1">
        <w:t>insert</w:t>
      </w:r>
      <w:r w:rsidRPr="00D748B1">
        <w:t>操作。</w:t>
      </w:r>
    </w:p>
    <w:p w14:paraId="595821E7" w14:textId="77777777" w:rsidR="00EE7FF6" w:rsidRPr="00D748B1" w:rsidRDefault="00EE7FF6" w:rsidP="002176D9">
      <w:pPr>
        <w:pStyle w:val="affffff5"/>
      </w:pPr>
      <w:r w:rsidRPr="00D748B1">
        <w:t>INSERT INTO insurance(</w:t>
      </w:r>
      <w:proofErr w:type="spellStart"/>
      <w:r w:rsidRPr="00D748B1">
        <w:t>i_name,i_id,i_amount,i_person,i_year,i_project</w:t>
      </w:r>
      <w:proofErr w:type="spellEnd"/>
      <w:r w:rsidRPr="00D748B1">
        <w:t>) VALUES ('</w:t>
      </w:r>
      <w:r w:rsidRPr="00D748B1">
        <w:t>健康保险</w:t>
      </w:r>
      <w:r w:rsidRPr="00D748B1">
        <w:t>',1,2000,'</w:t>
      </w:r>
      <w:r w:rsidRPr="00D748B1">
        <w:t>老人</w:t>
      </w:r>
      <w:r w:rsidRPr="00D748B1">
        <w:t>',30,'</w:t>
      </w:r>
      <w:r w:rsidRPr="00D748B1">
        <w:t>平安保险</w:t>
      </w:r>
      <w:r w:rsidRPr="00D748B1">
        <w:t>');</w:t>
      </w:r>
    </w:p>
    <w:p w14:paraId="251985EB" w14:textId="77777777" w:rsidR="00EE7FF6" w:rsidRPr="00D748B1" w:rsidRDefault="00EE7FF6" w:rsidP="002176D9">
      <w:pPr>
        <w:pStyle w:val="affffff5"/>
      </w:pPr>
      <w:r w:rsidRPr="00D748B1">
        <w:t>INSERT INTO insurance(</w:t>
      </w:r>
      <w:proofErr w:type="spellStart"/>
      <w:r w:rsidRPr="00D748B1">
        <w:t>i_name,i_id,i_amount,i_person,i_year,i_project</w:t>
      </w:r>
      <w:proofErr w:type="spellEnd"/>
      <w:r w:rsidRPr="00D748B1">
        <w:t>) VALUES ('</w:t>
      </w:r>
      <w:r w:rsidRPr="00D748B1">
        <w:t>人寿保险</w:t>
      </w:r>
      <w:r w:rsidRPr="00D748B1">
        <w:t>',2,3000,'</w:t>
      </w:r>
      <w:r w:rsidRPr="00D748B1">
        <w:t>老人</w:t>
      </w:r>
      <w:r w:rsidRPr="00D748B1">
        <w:t>',30,'</w:t>
      </w:r>
      <w:r w:rsidRPr="00D748B1">
        <w:t>平安保险</w:t>
      </w:r>
      <w:r w:rsidRPr="00D748B1">
        <w:t>');</w:t>
      </w:r>
    </w:p>
    <w:p w14:paraId="5F334A88" w14:textId="77777777" w:rsidR="00EE7FF6" w:rsidRPr="00D748B1" w:rsidRDefault="00EE7FF6" w:rsidP="002176D9">
      <w:pPr>
        <w:pStyle w:val="affffff5"/>
      </w:pPr>
      <w:r w:rsidRPr="00D748B1">
        <w:t>INSERT INTO insurance(</w:t>
      </w:r>
      <w:proofErr w:type="spellStart"/>
      <w:r w:rsidRPr="00D748B1">
        <w:t>i_name,i_id,i_amount,i_person,i_year,i_project</w:t>
      </w:r>
      <w:proofErr w:type="spellEnd"/>
      <w:r w:rsidRPr="00D748B1">
        <w:t>) VALUES ('</w:t>
      </w:r>
      <w:r w:rsidRPr="00D748B1">
        <w:t>意外保险</w:t>
      </w:r>
      <w:r w:rsidRPr="00D748B1">
        <w:t>',3,5000,'</w:t>
      </w:r>
      <w:r w:rsidRPr="00D748B1">
        <w:t>所有人</w:t>
      </w:r>
      <w:r w:rsidRPr="00D748B1">
        <w:t>',30,'</w:t>
      </w:r>
      <w:r w:rsidRPr="00D748B1">
        <w:t>平安保险</w:t>
      </w:r>
      <w:r w:rsidRPr="00D748B1">
        <w:t>');</w:t>
      </w:r>
    </w:p>
    <w:p w14:paraId="4DBF2C28" w14:textId="77777777" w:rsidR="00EE7FF6" w:rsidRPr="00D748B1" w:rsidRDefault="00EE7FF6" w:rsidP="002176D9">
      <w:pPr>
        <w:pStyle w:val="affffff5"/>
      </w:pPr>
      <w:r w:rsidRPr="00D748B1">
        <w:lastRenderedPageBreak/>
        <w:t>INSERT INTO insurance(</w:t>
      </w:r>
      <w:proofErr w:type="spellStart"/>
      <w:r w:rsidRPr="00D748B1">
        <w:t>i_name,i_id,i_amount,i_person,i_year,i_project</w:t>
      </w:r>
      <w:proofErr w:type="spellEnd"/>
      <w:r w:rsidRPr="00D748B1">
        <w:t>) VALUES ('</w:t>
      </w:r>
      <w:r w:rsidRPr="00D748B1">
        <w:t>医疗保险</w:t>
      </w:r>
      <w:r w:rsidRPr="00D748B1">
        <w:t>',4,2000,'</w:t>
      </w:r>
      <w:r w:rsidRPr="00D748B1">
        <w:t>所有人</w:t>
      </w:r>
      <w:r w:rsidRPr="00D748B1">
        <w:t>',30,'</w:t>
      </w:r>
      <w:r w:rsidRPr="00D748B1">
        <w:t>平安保险</w:t>
      </w:r>
      <w:r w:rsidRPr="00D748B1">
        <w:t>');</w:t>
      </w:r>
    </w:p>
    <w:p w14:paraId="3A0DD1D3" w14:textId="77777777" w:rsidR="00EE7FF6" w:rsidRPr="00D748B1" w:rsidRDefault="00EE7FF6" w:rsidP="002176D9">
      <w:pPr>
        <w:pStyle w:val="affffff5"/>
      </w:pPr>
      <w:r w:rsidRPr="00D748B1">
        <w:t>INSERT INTO insurance(</w:t>
      </w:r>
      <w:proofErr w:type="spellStart"/>
      <w:r w:rsidRPr="00D748B1">
        <w:t>i_name,i_id,i_amount,i_person,i_year,i_project</w:t>
      </w:r>
      <w:proofErr w:type="spellEnd"/>
      <w:r w:rsidRPr="00D748B1">
        <w:t>) VALUES ('</w:t>
      </w:r>
      <w:r w:rsidRPr="00D748B1">
        <w:t>财产损失保险</w:t>
      </w:r>
      <w:r w:rsidRPr="00D748B1">
        <w:t>',5,1500,'</w:t>
      </w:r>
      <w:r w:rsidRPr="00D748B1">
        <w:t>中年人</w:t>
      </w:r>
      <w:r w:rsidRPr="00D748B1">
        <w:t>',30,'</w:t>
      </w:r>
      <w:r w:rsidRPr="00D748B1">
        <w:t>平安保险</w:t>
      </w:r>
      <w:r w:rsidRPr="00D748B1">
        <w:t>');</w:t>
      </w:r>
    </w:p>
    <w:p w14:paraId="3F375695" w14:textId="3AFA36C9" w:rsidR="00EE7FF6" w:rsidRPr="00D748B1" w:rsidRDefault="00EE7FF6" w:rsidP="002176D9">
      <w:pPr>
        <w:pStyle w:val="1e"/>
      </w:pPr>
      <w:r w:rsidRPr="00D748B1">
        <w:t>查询插入结果</w:t>
      </w:r>
      <w:r w:rsidR="00420FC7" w:rsidRPr="00D748B1">
        <w:t>。</w:t>
      </w:r>
    </w:p>
    <w:p w14:paraId="49015E2E" w14:textId="77777777" w:rsidR="00EE7FF6" w:rsidRPr="00D748B1" w:rsidRDefault="00EE7FF6" w:rsidP="002176D9">
      <w:pPr>
        <w:pStyle w:val="affffff5"/>
      </w:pPr>
      <w:r w:rsidRPr="00D748B1">
        <w:t>select count(*) from insurance;</w:t>
      </w:r>
    </w:p>
    <w:p w14:paraId="5486F290" w14:textId="77777777" w:rsidR="00EE7FF6" w:rsidRPr="00D748B1" w:rsidRDefault="00EE7FF6" w:rsidP="002176D9">
      <w:pPr>
        <w:pStyle w:val="1e"/>
      </w:pPr>
      <w:r w:rsidRPr="00D748B1">
        <w:t>结果为：</w:t>
      </w:r>
    </w:p>
    <w:p w14:paraId="58144EB6" w14:textId="77777777" w:rsidR="00EE7FF6" w:rsidRPr="00D748B1" w:rsidRDefault="00EE7FF6" w:rsidP="002176D9">
      <w:pPr>
        <w:pStyle w:val="affffff5"/>
      </w:pPr>
      <w:r w:rsidRPr="00D748B1">
        <w:t>count(*)</w:t>
      </w:r>
    </w:p>
    <w:p w14:paraId="1E1C7223" w14:textId="77777777" w:rsidR="00EE7FF6" w:rsidRPr="00D748B1" w:rsidRDefault="00EE7FF6" w:rsidP="002176D9">
      <w:pPr>
        <w:pStyle w:val="affffff5"/>
      </w:pPr>
      <w:r w:rsidRPr="00D748B1">
        <w:t>-------------</w:t>
      </w:r>
    </w:p>
    <w:p w14:paraId="44537045" w14:textId="77777777" w:rsidR="00EE7FF6" w:rsidRPr="00D748B1" w:rsidRDefault="00EE7FF6" w:rsidP="002176D9">
      <w:pPr>
        <w:pStyle w:val="affffff5"/>
      </w:pPr>
      <w:r w:rsidRPr="00D748B1">
        <w:t>5</w:t>
      </w:r>
    </w:p>
    <w:p w14:paraId="5006F2D0" w14:textId="5E6379A6" w:rsidR="00EE7FF6" w:rsidRPr="00D748B1" w:rsidRDefault="00EE7FF6" w:rsidP="00F05ABE">
      <w:pPr>
        <w:pStyle w:val="30"/>
        <w:rPr>
          <w:lang w:eastAsia="zh-CN"/>
        </w:rPr>
      </w:pPr>
      <w:r w:rsidRPr="00D748B1">
        <w:rPr>
          <w:lang w:eastAsia="zh-CN"/>
        </w:rPr>
        <w:t>对</w:t>
      </w:r>
      <w:r w:rsidRPr="00D748B1">
        <w:rPr>
          <w:lang w:eastAsia="zh-CN"/>
        </w:rPr>
        <w:t>fund</w:t>
      </w:r>
      <w:r w:rsidRPr="00D748B1">
        <w:rPr>
          <w:lang w:eastAsia="zh-CN"/>
        </w:rPr>
        <w:t>表进行数据初始化</w:t>
      </w:r>
      <w:r w:rsidR="00D748B1">
        <w:rPr>
          <w:rFonts w:hint="eastAsia"/>
          <w:lang w:eastAsia="zh-CN"/>
        </w:rPr>
        <w:t>。</w:t>
      </w:r>
    </w:p>
    <w:p w14:paraId="359DF70C" w14:textId="2C1497FC" w:rsidR="00EE7FF6" w:rsidRPr="00D748B1" w:rsidRDefault="00EE7FF6" w:rsidP="002176D9">
      <w:pPr>
        <w:pStyle w:val="1e"/>
      </w:pPr>
      <w:r w:rsidRPr="00D748B1">
        <w:t>执行</w:t>
      </w:r>
      <w:r w:rsidRPr="00D748B1">
        <w:t>insert</w:t>
      </w:r>
      <w:r w:rsidRPr="00D748B1">
        <w:t>操作。</w:t>
      </w:r>
    </w:p>
    <w:p w14:paraId="081B46E7" w14:textId="77777777" w:rsidR="00EE7FF6" w:rsidRPr="00D748B1" w:rsidRDefault="00EE7FF6" w:rsidP="002176D9">
      <w:pPr>
        <w:pStyle w:val="affffff5"/>
      </w:pPr>
      <w:r w:rsidRPr="00D748B1">
        <w:t>INSERT INTO fund(</w:t>
      </w:r>
      <w:proofErr w:type="spellStart"/>
      <w:r w:rsidRPr="00D748B1">
        <w:t>f_name,f_id,f_type,f_amount,risk_level,f_manager</w:t>
      </w:r>
      <w:proofErr w:type="spellEnd"/>
      <w:r w:rsidRPr="00D748B1">
        <w:t>) VALUES ('</w:t>
      </w:r>
      <w:r w:rsidRPr="00D748B1">
        <w:t>股票</w:t>
      </w:r>
      <w:r w:rsidRPr="00D748B1">
        <w:t>',1,'</w:t>
      </w:r>
      <w:r w:rsidRPr="00D748B1">
        <w:t>股票型</w:t>
      </w:r>
      <w:r w:rsidRPr="00D748B1">
        <w:t>',10000,'</w:t>
      </w:r>
      <w:r w:rsidRPr="00D748B1">
        <w:t>高</w:t>
      </w:r>
      <w:r w:rsidRPr="00D748B1">
        <w:t>',1);</w:t>
      </w:r>
    </w:p>
    <w:p w14:paraId="197BC098" w14:textId="77777777" w:rsidR="00EE7FF6" w:rsidRPr="00D748B1" w:rsidRDefault="00EE7FF6" w:rsidP="002176D9">
      <w:pPr>
        <w:pStyle w:val="affffff5"/>
      </w:pPr>
      <w:r w:rsidRPr="00D748B1">
        <w:t>INSERT INTO fund(</w:t>
      </w:r>
      <w:proofErr w:type="spellStart"/>
      <w:r w:rsidRPr="00D748B1">
        <w:t>f_name,f_id,f_type,f_amount,risk_level,f_manager</w:t>
      </w:r>
      <w:proofErr w:type="spellEnd"/>
      <w:r w:rsidRPr="00D748B1">
        <w:t>) VALUES ('</w:t>
      </w:r>
      <w:r w:rsidRPr="00D748B1">
        <w:t>投资</w:t>
      </w:r>
      <w:r w:rsidRPr="00D748B1">
        <w:t>',2,'</w:t>
      </w:r>
      <w:r w:rsidRPr="00D748B1">
        <w:t>债券型</w:t>
      </w:r>
      <w:r w:rsidRPr="00D748B1">
        <w:t>',10000,'</w:t>
      </w:r>
      <w:r w:rsidRPr="00D748B1">
        <w:t>中</w:t>
      </w:r>
      <w:r w:rsidRPr="00D748B1">
        <w:t>',2);</w:t>
      </w:r>
    </w:p>
    <w:p w14:paraId="3B98554B" w14:textId="77777777" w:rsidR="00EE7FF6" w:rsidRPr="00D748B1" w:rsidRDefault="00EE7FF6" w:rsidP="002176D9">
      <w:pPr>
        <w:pStyle w:val="affffff5"/>
      </w:pPr>
      <w:r w:rsidRPr="00D748B1">
        <w:t>INSERT INTO fund(</w:t>
      </w:r>
      <w:proofErr w:type="spellStart"/>
      <w:r w:rsidRPr="00D748B1">
        <w:t>f_name,f_id,f_type,f_amount,risk_level,f_manager</w:t>
      </w:r>
      <w:proofErr w:type="spellEnd"/>
      <w:r w:rsidRPr="00D748B1">
        <w:t>) VALUES ('</w:t>
      </w:r>
      <w:r w:rsidRPr="00D748B1">
        <w:t>国债</w:t>
      </w:r>
      <w:r w:rsidRPr="00D748B1">
        <w:t>',3,'</w:t>
      </w:r>
      <w:r w:rsidRPr="00D748B1">
        <w:t>货币型</w:t>
      </w:r>
      <w:r w:rsidRPr="00D748B1">
        <w:t>',10000,'</w:t>
      </w:r>
      <w:r w:rsidRPr="00D748B1">
        <w:t>低</w:t>
      </w:r>
      <w:r w:rsidRPr="00D748B1">
        <w:t>',3);</w:t>
      </w:r>
    </w:p>
    <w:p w14:paraId="5E0D026C" w14:textId="77777777" w:rsidR="00EE7FF6" w:rsidRPr="00D748B1" w:rsidRDefault="00EE7FF6" w:rsidP="002176D9">
      <w:pPr>
        <w:pStyle w:val="affffff5"/>
      </w:pPr>
      <w:r w:rsidRPr="00D748B1">
        <w:t>INSERT INTO fund(</w:t>
      </w:r>
      <w:proofErr w:type="spellStart"/>
      <w:r w:rsidRPr="00D748B1">
        <w:t>f_name,f_id,f_type,f_amount,risk_level,f_manager</w:t>
      </w:r>
      <w:proofErr w:type="spellEnd"/>
      <w:r w:rsidRPr="00D748B1">
        <w:t>) VALUES ('</w:t>
      </w:r>
      <w:r w:rsidRPr="00D748B1">
        <w:t>沪深</w:t>
      </w:r>
      <w:r w:rsidRPr="00D748B1">
        <w:t>300</w:t>
      </w:r>
      <w:r w:rsidRPr="00D748B1">
        <w:t>指数</w:t>
      </w:r>
      <w:r w:rsidRPr="00D748B1">
        <w:t>',4,'</w:t>
      </w:r>
      <w:r w:rsidRPr="00D748B1">
        <w:t>指数型</w:t>
      </w:r>
      <w:r w:rsidRPr="00D748B1">
        <w:t>',10000,'</w:t>
      </w:r>
      <w:r w:rsidRPr="00D748B1">
        <w:t>中</w:t>
      </w:r>
      <w:r w:rsidRPr="00D748B1">
        <w:t>',4);</w:t>
      </w:r>
    </w:p>
    <w:p w14:paraId="3422E3D1" w14:textId="213CC0F1" w:rsidR="00EE7FF6" w:rsidRPr="00D748B1" w:rsidRDefault="00EE7FF6" w:rsidP="002176D9">
      <w:pPr>
        <w:pStyle w:val="1e"/>
      </w:pPr>
      <w:r w:rsidRPr="00D748B1">
        <w:t>查询插入结果</w:t>
      </w:r>
      <w:r w:rsidR="00420FC7" w:rsidRPr="00D748B1">
        <w:t>。</w:t>
      </w:r>
    </w:p>
    <w:p w14:paraId="398AA90F" w14:textId="77777777" w:rsidR="00EE7FF6" w:rsidRPr="00D748B1" w:rsidRDefault="00EE7FF6" w:rsidP="002176D9">
      <w:pPr>
        <w:pStyle w:val="affffff5"/>
      </w:pPr>
      <w:r w:rsidRPr="00D748B1">
        <w:t>select count(*) from fund;</w:t>
      </w:r>
    </w:p>
    <w:p w14:paraId="17848004" w14:textId="77777777" w:rsidR="00EE7FF6" w:rsidRPr="00D748B1" w:rsidRDefault="00EE7FF6" w:rsidP="002176D9">
      <w:pPr>
        <w:pStyle w:val="1e"/>
      </w:pPr>
      <w:r w:rsidRPr="00D748B1">
        <w:t>结果为：</w:t>
      </w:r>
    </w:p>
    <w:p w14:paraId="512FCB94" w14:textId="77777777" w:rsidR="00EE7FF6" w:rsidRPr="00D748B1" w:rsidRDefault="00EE7FF6" w:rsidP="002176D9">
      <w:pPr>
        <w:pStyle w:val="affffff5"/>
      </w:pPr>
      <w:r w:rsidRPr="00D748B1">
        <w:t>count(*)</w:t>
      </w:r>
    </w:p>
    <w:p w14:paraId="31A1DA76" w14:textId="77777777" w:rsidR="00EE7FF6" w:rsidRPr="00D748B1" w:rsidRDefault="00EE7FF6" w:rsidP="002176D9">
      <w:pPr>
        <w:pStyle w:val="affffff5"/>
      </w:pPr>
      <w:r w:rsidRPr="00D748B1">
        <w:t>-------------</w:t>
      </w:r>
    </w:p>
    <w:p w14:paraId="2946B7B6" w14:textId="77777777" w:rsidR="00EE7FF6" w:rsidRPr="00D748B1" w:rsidRDefault="00EE7FF6" w:rsidP="002176D9">
      <w:pPr>
        <w:pStyle w:val="affffff5"/>
      </w:pPr>
      <w:r w:rsidRPr="00D748B1">
        <w:t>4</w:t>
      </w:r>
    </w:p>
    <w:p w14:paraId="1902889A" w14:textId="0BF81C10" w:rsidR="00EE7FF6" w:rsidRPr="00D748B1" w:rsidRDefault="00EE7FF6" w:rsidP="00F05ABE">
      <w:pPr>
        <w:pStyle w:val="30"/>
      </w:pPr>
      <w:proofErr w:type="spellStart"/>
      <w:r w:rsidRPr="00D748B1">
        <w:t>对</w:t>
      </w:r>
      <w:r w:rsidRPr="00D748B1">
        <w:t>property</w:t>
      </w:r>
      <w:r w:rsidRPr="00D748B1">
        <w:t>表进行数据初始化</w:t>
      </w:r>
      <w:proofErr w:type="spellEnd"/>
      <w:r w:rsidR="00D748B1">
        <w:rPr>
          <w:rFonts w:hint="eastAsia"/>
        </w:rPr>
        <w:t>。</w:t>
      </w:r>
    </w:p>
    <w:p w14:paraId="113F3A5D" w14:textId="32C29AEB" w:rsidR="00EE7FF6" w:rsidRPr="00D748B1" w:rsidRDefault="00EE7FF6" w:rsidP="002176D9">
      <w:pPr>
        <w:pStyle w:val="1e"/>
      </w:pPr>
      <w:r w:rsidRPr="00D748B1">
        <w:t>执行</w:t>
      </w:r>
      <w:r w:rsidRPr="00D748B1">
        <w:t>insert</w:t>
      </w:r>
      <w:r w:rsidRPr="00D748B1">
        <w:t>操作。</w:t>
      </w:r>
    </w:p>
    <w:p w14:paraId="6398B975" w14:textId="77777777" w:rsidR="002E5A78" w:rsidRPr="00D748B1" w:rsidRDefault="002E5A78" w:rsidP="002E5A78">
      <w:pPr>
        <w:pStyle w:val="affffff5"/>
      </w:pPr>
      <w:r w:rsidRPr="00D748B1">
        <w:t>INSERT INTO property(</w:t>
      </w:r>
      <w:r>
        <w:t>pro_id,</w:t>
      </w:r>
      <w:r w:rsidRPr="00D748B1">
        <w:t>pro_c_id,pro_</w:t>
      </w:r>
      <w:r>
        <w:t>pif_</w:t>
      </w:r>
      <w:r w:rsidRPr="00D748B1">
        <w:t>id,</w:t>
      </w:r>
      <w:r>
        <w:t>pro_type,</w:t>
      </w:r>
      <w:r w:rsidRPr="00D748B1">
        <w:t>pro_status,pro_quantity,pro_income,pro_purchase_time) VALUES (</w:t>
      </w:r>
      <w:r>
        <w:t>1,</w:t>
      </w:r>
      <w:r w:rsidRPr="00D748B1">
        <w:t>5,1,</w:t>
      </w:r>
      <w:r>
        <w:t>1,</w:t>
      </w:r>
      <w:r w:rsidRPr="00D748B1">
        <w:t>'</w:t>
      </w:r>
      <w:r w:rsidRPr="00D748B1">
        <w:t>可用</w:t>
      </w:r>
      <w:r w:rsidRPr="00D748B1">
        <w:t>',4,8000,'2018-07-01');</w:t>
      </w:r>
    </w:p>
    <w:p w14:paraId="750F9DB5" w14:textId="77777777" w:rsidR="002E5A78" w:rsidRPr="00D748B1" w:rsidRDefault="002E5A78" w:rsidP="002E5A78">
      <w:pPr>
        <w:pStyle w:val="affffff5"/>
      </w:pPr>
      <w:r w:rsidRPr="00D748B1">
        <w:t>INSERT INTO property(</w:t>
      </w:r>
      <w:r>
        <w:t>pro_id,</w:t>
      </w:r>
      <w:r w:rsidRPr="00D748B1">
        <w:t>pro_c_id,pro_</w:t>
      </w:r>
      <w:r>
        <w:t>pif_</w:t>
      </w:r>
      <w:r w:rsidRPr="00D748B1">
        <w:t>id,</w:t>
      </w:r>
      <w:r>
        <w:t>pro_type,</w:t>
      </w:r>
      <w:r w:rsidRPr="00D748B1">
        <w:t>pro_status,pro_quantity,pro_income,pro_purchase_time) VALUES (</w:t>
      </w:r>
      <w:r>
        <w:t>2,</w:t>
      </w:r>
      <w:r w:rsidRPr="00D748B1">
        <w:t>10,2,</w:t>
      </w:r>
      <w:r>
        <w:t>2,</w:t>
      </w:r>
      <w:r w:rsidRPr="00D748B1">
        <w:t>'</w:t>
      </w:r>
      <w:r w:rsidRPr="00D748B1">
        <w:t>可用</w:t>
      </w:r>
      <w:r w:rsidRPr="00D748B1">
        <w:t>',4,8000,'2018-07-01');</w:t>
      </w:r>
    </w:p>
    <w:p w14:paraId="732231A5" w14:textId="4E9C2F5F" w:rsidR="002E5A78" w:rsidRPr="00D748B1" w:rsidRDefault="002E5A78" w:rsidP="002E5A78">
      <w:pPr>
        <w:pStyle w:val="affffff5"/>
      </w:pPr>
      <w:r w:rsidRPr="00D748B1">
        <w:t>INSERT INTO property(</w:t>
      </w:r>
      <w:r>
        <w:t>pro_id,</w:t>
      </w:r>
      <w:r w:rsidRPr="00D748B1">
        <w:t>pro_c_id,pro_</w:t>
      </w:r>
      <w:r>
        <w:t>pif_</w:t>
      </w:r>
      <w:r w:rsidRPr="00D748B1">
        <w:t>id,</w:t>
      </w:r>
      <w:r>
        <w:t>pro_type,</w:t>
      </w:r>
      <w:r w:rsidRPr="00D748B1">
        <w:t>pro_status,pro_quantity,pro_income,pro_purchase_time) VALUES (</w:t>
      </w:r>
      <w:r>
        <w:t>3,</w:t>
      </w:r>
      <w:r w:rsidRPr="00D748B1">
        <w:t>15,3,</w:t>
      </w:r>
      <w:r>
        <w:t>3</w:t>
      </w:r>
      <w:r w:rsidR="00E757FA">
        <w:rPr>
          <w:rFonts w:hint="eastAsia"/>
        </w:rPr>
        <w:t>,</w:t>
      </w:r>
      <w:r w:rsidRPr="00D748B1">
        <w:t>'</w:t>
      </w:r>
      <w:r w:rsidRPr="00D748B1">
        <w:t>可用</w:t>
      </w:r>
      <w:r w:rsidRPr="00D748B1">
        <w:t>',4,8000,'2018-07-01');</w:t>
      </w:r>
    </w:p>
    <w:p w14:paraId="01D781C1" w14:textId="77777777" w:rsidR="002E5A78" w:rsidRPr="00D748B1" w:rsidRDefault="002E5A78" w:rsidP="002E5A78">
      <w:pPr>
        <w:pStyle w:val="affffff5"/>
      </w:pPr>
      <w:r w:rsidRPr="00D748B1">
        <w:t>INSERT INTO property(</w:t>
      </w:r>
      <w:r>
        <w:t>pro_id,</w:t>
      </w:r>
      <w:r w:rsidRPr="00D748B1">
        <w:t>pro_c_id,pro_</w:t>
      </w:r>
      <w:r>
        <w:t>pif_</w:t>
      </w:r>
      <w:r w:rsidRPr="00D748B1">
        <w:t>id,</w:t>
      </w:r>
      <w:r>
        <w:t>pro_type,</w:t>
      </w:r>
      <w:r w:rsidRPr="00D748B1">
        <w:t>pro_status,pro_quantity,pro_income,pro_purchase_time) VALUES (</w:t>
      </w:r>
      <w:r>
        <w:t>4,</w:t>
      </w:r>
      <w:r w:rsidRPr="00D748B1">
        <w:t>20,4,</w:t>
      </w:r>
      <w:r>
        <w:t>1,</w:t>
      </w:r>
      <w:r w:rsidRPr="00D748B1">
        <w:t>'</w:t>
      </w:r>
      <w:r w:rsidRPr="00D748B1">
        <w:t>冻结</w:t>
      </w:r>
      <w:r w:rsidRPr="00D748B1">
        <w:t>',4,8000,'2018-07-01');</w:t>
      </w:r>
    </w:p>
    <w:p w14:paraId="2D685455" w14:textId="6565E393" w:rsidR="00EE7FF6" w:rsidRPr="00D748B1" w:rsidRDefault="00EE7FF6" w:rsidP="002176D9">
      <w:pPr>
        <w:pStyle w:val="1e"/>
      </w:pPr>
      <w:r w:rsidRPr="00D748B1">
        <w:t>查询插入结果</w:t>
      </w:r>
      <w:r w:rsidR="00420FC7" w:rsidRPr="00D748B1">
        <w:t>。</w:t>
      </w:r>
    </w:p>
    <w:p w14:paraId="16780059" w14:textId="77777777" w:rsidR="00EE7FF6" w:rsidRPr="00D748B1" w:rsidRDefault="00EE7FF6" w:rsidP="002176D9">
      <w:pPr>
        <w:pStyle w:val="affffff5"/>
      </w:pPr>
      <w:r w:rsidRPr="00D748B1">
        <w:t>select count(*) from property;</w:t>
      </w:r>
    </w:p>
    <w:p w14:paraId="14B2040B" w14:textId="77777777" w:rsidR="00EE7FF6" w:rsidRPr="00D748B1" w:rsidRDefault="00EE7FF6" w:rsidP="002176D9">
      <w:pPr>
        <w:pStyle w:val="1e"/>
      </w:pPr>
      <w:r w:rsidRPr="00D748B1">
        <w:t>结果为：</w:t>
      </w:r>
    </w:p>
    <w:p w14:paraId="0C51C5D5" w14:textId="77777777" w:rsidR="00EE7FF6" w:rsidRPr="00D748B1" w:rsidRDefault="00EE7FF6" w:rsidP="002176D9">
      <w:pPr>
        <w:pStyle w:val="affffff5"/>
      </w:pPr>
      <w:r w:rsidRPr="00D748B1">
        <w:t>count(*)</w:t>
      </w:r>
    </w:p>
    <w:p w14:paraId="381F39D2" w14:textId="77777777" w:rsidR="00EE7FF6" w:rsidRPr="00D748B1" w:rsidRDefault="00EE7FF6" w:rsidP="002176D9">
      <w:pPr>
        <w:pStyle w:val="affffff5"/>
      </w:pPr>
      <w:r w:rsidRPr="00D748B1">
        <w:t>-------------</w:t>
      </w:r>
    </w:p>
    <w:p w14:paraId="20FA0508" w14:textId="77777777" w:rsidR="00EE7FF6" w:rsidRPr="00D748B1" w:rsidRDefault="00EE7FF6" w:rsidP="002176D9">
      <w:pPr>
        <w:pStyle w:val="affffff5"/>
      </w:pPr>
      <w:r w:rsidRPr="00D748B1">
        <w:lastRenderedPageBreak/>
        <w:t>4</w:t>
      </w:r>
    </w:p>
    <w:p w14:paraId="329FD248" w14:textId="77777777" w:rsidR="00EE7FF6" w:rsidRPr="00D748B1" w:rsidRDefault="00EE7FF6" w:rsidP="00EE7FF6">
      <w:pPr>
        <w:pStyle w:val="3"/>
        <w:numPr>
          <w:ilvl w:val="2"/>
          <w:numId w:val="4"/>
        </w:numPr>
        <w:rPr>
          <w:rFonts w:cs="Huawei Sans"/>
        </w:rPr>
      </w:pPr>
      <w:bookmarkStart w:id="53" w:name="_Toc16353965"/>
      <w:bookmarkStart w:id="54" w:name="_Toc19795487"/>
      <w:bookmarkStart w:id="55" w:name="_Toc45098039"/>
      <w:bookmarkStart w:id="56" w:name="_Toc57396643"/>
      <w:r w:rsidRPr="00D748B1">
        <w:rPr>
          <w:rFonts w:cs="Huawei Sans"/>
        </w:rPr>
        <w:t>手工插入一条数据</w:t>
      </w:r>
      <w:bookmarkEnd w:id="53"/>
      <w:bookmarkEnd w:id="54"/>
      <w:bookmarkEnd w:id="55"/>
      <w:bookmarkEnd w:id="56"/>
    </w:p>
    <w:p w14:paraId="3852EDD9" w14:textId="77777777" w:rsidR="00EE7FF6" w:rsidRPr="00D748B1" w:rsidRDefault="00EE7FF6" w:rsidP="002176D9">
      <w:pPr>
        <w:pStyle w:val="1e"/>
      </w:pPr>
      <w:r w:rsidRPr="00D748B1">
        <w:t>当</w:t>
      </w:r>
      <w:r w:rsidRPr="00D748B1">
        <w:t>C</w:t>
      </w:r>
      <w:r w:rsidRPr="00D748B1">
        <w:t>银行有新的信息需要加入数据库时，系统需要在对应的数据表中手动插入一条新的数据。因此，针对主键属性定义的场景，介绍如何手动插入一条数据。</w:t>
      </w:r>
    </w:p>
    <w:p w14:paraId="607B6191" w14:textId="77777777" w:rsidR="00EE7FF6" w:rsidRPr="00D748B1" w:rsidRDefault="00EE7FF6" w:rsidP="00F05ABE">
      <w:pPr>
        <w:pStyle w:val="30"/>
      </w:pPr>
      <w:r w:rsidRPr="00D748B1">
        <w:rPr>
          <w:lang w:eastAsia="zh-CN"/>
        </w:rPr>
        <w:t>在金融数据库的客户信息表中添加一个客户的信息。</w:t>
      </w:r>
      <w:r w:rsidRPr="00D748B1">
        <w:t>（</w:t>
      </w:r>
      <w:proofErr w:type="spellStart"/>
      <w:r w:rsidRPr="00D748B1">
        <w:t>属性冲突的场景</w:t>
      </w:r>
      <w:proofErr w:type="spellEnd"/>
      <w:r w:rsidRPr="00D748B1">
        <w:t>）</w:t>
      </w:r>
    </w:p>
    <w:p w14:paraId="785AD94E" w14:textId="70D3DF59" w:rsidR="00EE7FF6" w:rsidRPr="00D748B1" w:rsidRDefault="00EE7FF6" w:rsidP="002176D9">
      <w:pPr>
        <w:pStyle w:val="1e"/>
      </w:pPr>
      <w:proofErr w:type="spellStart"/>
      <w:r w:rsidRPr="00D748B1">
        <w:t>c_id_card</w:t>
      </w:r>
      <w:proofErr w:type="spellEnd"/>
      <w:r w:rsidRPr="00D748B1">
        <w:t>和</w:t>
      </w:r>
      <w:proofErr w:type="spellStart"/>
      <w:r w:rsidRPr="00D748B1">
        <w:t>c_phone</w:t>
      </w:r>
      <w:proofErr w:type="spellEnd"/>
      <w:r w:rsidRPr="00D748B1">
        <w:t>非唯一</w:t>
      </w:r>
      <w:r w:rsidR="00420FC7" w:rsidRPr="00D748B1">
        <w:t>。</w:t>
      </w:r>
    </w:p>
    <w:p w14:paraId="504F792D"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INSERT INTO client(</w:t>
      </w:r>
      <w:proofErr w:type="spellStart"/>
      <w:r w:rsidRPr="002960B1">
        <w:rPr>
          <w:rFonts w:eastAsia="微软雅黑" w:cs="Huawei Sans"/>
          <w:b/>
          <w:color w:val="C7000B"/>
          <w:szCs w:val="18"/>
          <w:shd w:val="pct15" w:color="auto" w:fill="FFFFFF"/>
          <w:lang w:eastAsia="en-US"/>
        </w:rPr>
        <w:t>c_id,c_name,c_mail,c_id_card,c_phone,c_password</w:t>
      </w:r>
      <w:proofErr w:type="spellEnd"/>
      <w:r w:rsidRPr="002960B1">
        <w:rPr>
          <w:rFonts w:eastAsia="微软雅黑" w:cs="Huawei Sans"/>
          <w:b/>
          <w:color w:val="C7000B"/>
          <w:szCs w:val="18"/>
          <w:shd w:val="pct15" w:color="auto" w:fill="FFFFFF"/>
          <w:lang w:eastAsia="en-US"/>
        </w:rPr>
        <w:t>) VALUES (31,'</w:t>
      </w:r>
      <w:r w:rsidRPr="002960B1">
        <w:rPr>
          <w:rFonts w:eastAsia="微软雅黑" w:cs="Huawei Sans"/>
          <w:b/>
          <w:color w:val="C7000B"/>
          <w:szCs w:val="18"/>
          <w:shd w:val="pct15" w:color="auto" w:fill="FFFFFF"/>
          <w:lang w:eastAsia="en-US"/>
        </w:rPr>
        <w:t>李丽</w:t>
      </w:r>
      <w:r w:rsidRPr="002960B1">
        <w:rPr>
          <w:rFonts w:eastAsia="微软雅黑" w:cs="Huawei Sans"/>
          <w:b/>
          <w:color w:val="C7000B"/>
          <w:szCs w:val="18"/>
          <w:shd w:val="pct15" w:color="auto" w:fill="FFFFFF"/>
          <w:lang w:eastAsia="en-US"/>
        </w:rPr>
        <w:t>','lili@huawei.com','340211199301010005','18815650005','gaussdb_005');</w:t>
      </w:r>
    </w:p>
    <w:p w14:paraId="13E8864C" w14:textId="77777777" w:rsidR="00EE7FF6" w:rsidRPr="00D748B1" w:rsidRDefault="00EE7FF6" w:rsidP="002176D9">
      <w:pPr>
        <w:pStyle w:val="1e"/>
      </w:pPr>
      <w:r w:rsidRPr="00D748B1">
        <w:t>错误信息如下：</w:t>
      </w:r>
    </w:p>
    <w:p w14:paraId="5A74C802" w14:textId="77777777" w:rsidR="00EE7FF6" w:rsidRPr="00D748B1" w:rsidRDefault="00EE7FF6" w:rsidP="002176D9">
      <w:pPr>
        <w:pStyle w:val="affffff5"/>
      </w:pPr>
      <w:r w:rsidRPr="00D748B1">
        <w:t>duplicate key value violates unique constraint "</w:t>
      </w:r>
      <w:proofErr w:type="spellStart"/>
      <w:r w:rsidRPr="00D748B1">
        <w:t>client_c_id_card_key</w:t>
      </w:r>
      <w:proofErr w:type="spellEnd"/>
      <w:r w:rsidRPr="00D748B1">
        <w:t>"</w:t>
      </w:r>
    </w:p>
    <w:p w14:paraId="4D29C99F" w14:textId="6BDD3D32" w:rsidR="00EE7FF6" w:rsidRPr="00D748B1" w:rsidRDefault="00420FC7" w:rsidP="002176D9">
      <w:pPr>
        <w:pStyle w:val="1e"/>
      </w:pPr>
      <w:r w:rsidRPr="00D748B1">
        <w:t>说明</w:t>
      </w:r>
      <w:r w:rsidR="00EE7FF6" w:rsidRPr="00D748B1">
        <w:t>：由于在表的创建过程中，实验定义了</w:t>
      </w:r>
      <w:proofErr w:type="spellStart"/>
      <w:r w:rsidR="00EE7FF6" w:rsidRPr="00D748B1">
        <w:t>c_id_card</w:t>
      </w:r>
      <w:proofErr w:type="spellEnd"/>
      <w:r w:rsidR="00EE7FF6" w:rsidRPr="00D748B1">
        <w:t>和</w:t>
      </w:r>
      <w:proofErr w:type="spellStart"/>
      <w:r w:rsidR="00EE7FF6" w:rsidRPr="00D748B1">
        <w:t>c_phone</w:t>
      </w:r>
      <w:proofErr w:type="spellEnd"/>
      <w:r w:rsidR="00EE7FF6" w:rsidRPr="00D748B1">
        <w:t>为唯一且非空（</w:t>
      </w:r>
      <w:r w:rsidR="00EE7FF6" w:rsidRPr="00D748B1">
        <w:t>UNIQUE NOT NULL</w:t>
      </w:r>
      <w:r w:rsidR="00EE7FF6" w:rsidRPr="00D748B1">
        <w:t>），所以当表中存在时，插入数据失败。</w:t>
      </w:r>
    </w:p>
    <w:p w14:paraId="5728AAE2" w14:textId="150D8B8D" w:rsidR="00EE7FF6" w:rsidRPr="00D748B1" w:rsidRDefault="00EE7FF6" w:rsidP="00F05ABE">
      <w:pPr>
        <w:pStyle w:val="30"/>
      </w:pPr>
      <w:r w:rsidRPr="00D748B1">
        <w:rPr>
          <w:lang w:eastAsia="zh-CN"/>
        </w:rPr>
        <w:t>在金融数据库的客户信息表中添加一个客户的信息。</w:t>
      </w:r>
      <w:r w:rsidRPr="00D748B1">
        <w:t>（</w:t>
      </w:r>
      <w:proofErr w:type="spellStart"/>
      <w:r w:rsidRPr="00D748B1">
        <w:t>插入成功的场景</w:t>
      </w:r>
      <w:proofErr w:type="spellEnd"/>
      <w:r w:rsidRPr="00D748B1">
        <w:t>）</w:t>
      </w:r>
      <w:r w:rsidR="00D748B1">
        <w:rPr>
          <w:rFonts w:hint="eastAsia"/>
        </w:rPr>
        <w:t>。</w:t>
      </w:r>
    </w:p>
    <w:p w14:paraId="4E307CF0" w14:textId="21E4D57F" w:rsidR="00EE7FF6" w:rsidRPr="00D748B1" w:rsidRDefault="00EE7FF6" w:rsidP="002176D9">
      <w:pPr>
        <w:pStyle w:val="1e"/>
      </w:pPr>
      <w:r w:rsidRPr="00D748B1">
        <w:t>插入成功的示例</w:t>
      </w:r>
      <w:r w:rsidR="00420FC7" w:rsidRPr="00D748B1">
        <w:t>。</w:t>
      </w:r>
    </w:p>
    <w:p w14:paraId="3535DF0D"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INSERT INTO client(</w:t>
      </w:r>
      <w:proofErr w:type="spellStart"/>
      <w:r w:rsidRPr="002960B1">
        <w:rPr>
          <w:rFonts w:eastAsia="微软雅黑" w:cs="Huawei Sans"/>
          <w:b/>
          <w:color w:val="C7000B"/>
          <w:szCs w:val="18"/>
          <w:shd w:val="pct15" w:color="auto" w:fill="FFFFFF"/>
          <w:lang w:eastAsia="en-US"/>
        </w:rPr>
        <w:t>c_id,c_name,c_mail,c_id_card,c_phone,c_password</w:t>
      </w:r>
      <w:proofErr w:type="spellEnd"/>
      <w:r w:rsidRPr="002960B1">
        <w:rPr>
          <w:rFonts w:eastAsia="微软雅黑" w:cs="Huawei Sans"/>
          <w:b/>
          <w:color w:val="C7000B"/>
          <w:szCs w:val="18"/>
          <w:shd w:val="pct15" w:color="auto" w:fill="FFFFFF"/>
          <w:lang w:eastAsia="en-US"/>
        </w:rPr>
        <w:t>) VALUES (31,'</w:t>
      </w:r>
      <w:r w:rsidRPr="002960B1">
        <w:rPr>
          <w:rFonts w:eastAsia="微软雅黑" w:cs="Huawei Sans"/>
          <w:b/>
          <w:color w:val="C7000B"/>
          <w:szCs w:val="18"/>
          <w:shd w:val="pct15" w:color="auto" w:fill="FFFFFF"/>
          <w:lang w:eastAsia="en-US"/>
        </w:rPr>
        <w:t>李丽</w:t>
      </w:r>
      <w:r w:rsidRPr="002960B1">
        <w:rPr>
          <w:rFonts w:eastAsia="微软雅黑" w:cs="Huawei Sans"/>
          <w:b/>
          <w:color w:val="C7000B"/>
          <w:szCs w:val="18"/>
          <w:shd w:val="pct15" w:color="auto" w:fill="FFFFFF"/>
          <w:lang w:eastAsia="en-US"/>
        </w:rPr>
        <w:t>','lili@huawei.com','340211199301010031','18815650031','gaussdb_031');</w:t>
      </w:r>
    </w:p>
    <w:p w14:paraId="6EBAC3B8" w14:textId="77777777" w:rsidR="00EE7FF6" w:rsidRPr="00D748B1" w:rsidRDefault="00EE7FF6" w:rsidP="00EE7FF6">
      <w:pPr>
        <w:pStyle w:val="3"/>
        <w:numPr>
          <w:ilvl w:val="2"/>
          <w:numId w:val="4"/>
        </w:numPr>
        <w:rPr>
          <w:rFonts w:cs="Huawei Sans"/>
        </w:rPr>
      </w:pPr>
      <w:bookmarkStart w:id="57" w:name="_Toc57396644"/>
      <w:bookmarkStart w:id="58" w:name="_Toc16353967"/>
      <w:bookmarkStart w:id="59" w:name="_Toc19795488"/>
      <w:bookmarkStart w:id="60" w:name="_Toc45098040"/>
      <w:r w:rsidRPr="00D748B1">
        <w:rPr>
          <w:rFonts w:cs="Huawei Sans"/>
        </w:rPr>
        <w:t>添加约束</w:t>
      </w:r>
      <w:bookmarkEnd w:id="57"/>
    </w:p>
    <w:p w14:paraId="0DF36D6C" w14:textId="77777777" w:rsidR="00EE7FF6" w:rsidRPr="00D748B1" w:rsidRDefault="00EE7FF6" w:rsidP="00F05ABE">
      <w:pPr>
        <w:pStyle w:val="30"/>
        <w:rPr>
          <w:lang w:eastAsia="zh-CN"/>
        </w:rPr>
      </w:pPr>
      <w:r w:rsidRPr="00D748B1">
        <w:rPr>
          <w:lang w:eastAsia="zh-CN"/>
        </w:rPr>
        <w:t>在理财产品表、保险信息表和基金信息表中，都存在金额这个属性，在现实生活中，金额不会存在负数。因此针对表中金额的属性，增加大于</w:t>
      </w:r>
      <w:r w:rsidRPr="00D748B1">
        <w:rPr>
          <w:lang w:eastAsia="zh-CN"/>
        </w:rPr>
        <w:t>0</w:t>
      </w:r>
      <w:r w:rsidRPr="00D748B1">
        <w:rPr>
          <w:lang w:eastAsia="zh-CN"/>
        </w:rPr>
        <w:t>的约束条件。</w:t>
      </w:r>
    </w:p>
    <w:p w14:paraId="4EB97A36" w14:textId="01CD2A79" w:rsidR="00EE7FF6" w:rsidRPr="00D748B1" w:rsidRDefault="00EE7FF6" w:rsidP="002176D9">
      <w:pPr>
        <w:pStyle w:val="1e"/>
      </w:pPr>
      <w:r w:rsidRPr="00D748B1">
        <w:t>为</w:t>
      </w:r>
      <w:proofErr w:type="spellStart"/>
      <w:r w:rsidRPr="00D748B1">
        <w:t>finances_product</w:t>
      </w:r>
      <w:proofErr w:type="spellEnd"/>
      <w:r w:rsidRPr="00D748B1">
        <w:t>表的</w:t>
      </w:r>
      <w:proofErr w:type="spellStart"/>
      <w:r w:rsidRPr="00D748B1">
        <w:t>p_amount</w:t>
      </w:r>
      <w:proofErr w:type="spellEnd"/>
      <w:r w:rsidRPr="00D748B1">
        <w:t>列添加大于等于</w:t>
      </w:r>
      <w:r w:rsidRPr="00D748B1">
        <w:t>0</w:t>
      </w:r>
      <w:r w:rsidRPr="00D748B1">
        <w:t>的约束</w:t>
      </w:r>
      <w:r w:rsidR="00420FC7" w:rsidRPr="00D748B1">
        <w:t>。</w:t>
      </w:r>
    </w:p>
    <w:p w14:paraId="3C924960"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ALTER table </w:t>
      </w:r>
      <w:proofErr w:type="spellStart"/>
      <w:r w:rsidRPr="002960B1">
        <w:rPr>
          <w:rFonts w:eastAsia="微软雅黑" w:cs="Huawei Sans"/>
          <w:b/>
          <w:color w:val="C7000B"/>
          <w:szCs w:val="18"/>
          <w:shd w:val="pct15" w:color="auto" w:fill="FFFFFF"/>
          <w:lang w:eastAsia="en-US"/>
        </w:rPr>
        <w:t>finances_product</w:t>
      </w:r>
      <w:proofErr w:type="spellEnd"/>
      <w:r w:rsidRPr="002960B1">
        <w:rPr>
          <w:rFonts w:eastAsia="微软雅黑" w:cs="Huawei Sans"/>
          <w:b/>
          <w:color w:val="C7000B"/>
          <w:szCs w:val="18"/>
          <w:shd w:val="pct15" w:color="auto" w:fill="FFFFFF"/>
          <w:lang w:eastAsia="en-US"/>
        </w:rPr>
        <w:t xml:space="preserve"> ADD CONSTRAINT </w:t>
      </w:r>
      <w:proofErr w:type="spellStart"/>
      <w:r w:rsidRPr="002960B1">
        <w:rPr>
          <w:rFonts w:eastAsia="微软雅黑" w:cs="Huawei Sans"/>
          <w:b/>
          <w:color w:val="C7000B"/>
          <w:szCs w:val="18"/>
          <w:shd w:val="pct15" w:color="auto" w:fill="FFFFFF"/>
          <w:lang w:eastAsia="en-US"/>
        </w:rPr>
        <w:t>c_p_mount</w:t>
      </w:r>
      <w:proofErr w:type="spellEnd"/>
      <w:r w:rsidRPr="002960B1">
        <w:rPr>
          <w:rFonts w:eastAsia="微软雅黑" w:cs="Huawei Sans"/>
          <w:b/>
          <w:color w:val="C7000B"/>
          <w:szCs w:val="18"/>
          <w:shd w:val="pct15" w:color="auto" w:fill="FFFFFF"/>
          <w:lang w:eastAsia="en-US"/>
        </w:rPr>
        <w:t xml:space="preserve"> CHECK (</w:t>
      </w:r>
      <w:proofErr w:type="spellStart"/>
      <w:r w:rsidRPr="002960B1">
        <w:rPr>
          <w:rFonts w:eastAsia="微软雅黑" w:cs="Huawei Sans"/>
          <w:b/>
          <w:color w:val="C7000B"/>
          <w:szCs w:val="18"/>
          <w:shd w:val="pct15" w:color="auto" w:fill="FFFFFF"/>
          <w:lang w:eastAsia="en-US"/>
        </w:rPr>
        <w:t>p_amount</w:t>
      </w:r>
      <w:proofErr w:type="spellEnd"/>
      <w:r w:rsidRPr="002960B1">
        <w:rPr>
          <w:rFonts w:eastAsia="微软雅黑" w:cs="Huawei Sans"/>
          <w:b/>
          <w:color w:val="C7000B"/>
          <w:szCs w:val="18"/>
          <w:shd w:val="pct15" w:color="auto" w:fill="FFFFFF"/>
          <w:lang w:eastAsia="en-US"/>
        </w:rPr>
        <w:t xml:space="preserve"> &gt;=0);</w:t>
      </w:r>
    </w:p>
    <w:p w14:paraId="5315C6F5" w14:textId="463A8DAE" w:rsidR="00EE7FF6" w:rsidRPr="00D748B1" w:rsidRDefault="00EE7FF6" w:rsidP="00F05ABE">
      <w:pPr>
        <w:pStyle w:val="30"/>
        <w:rPr>
          <w:lang w:eastAsia="zh-CN"/>
        </w:rPr>
      </w:pPr>
      <w:r w:rsidRPr="00D748B1">
        <w:rPr>
          <w:lang w:eastAsia="zh-CN"/>
        </w:rPr>
        <w:t>尝试手工插入一条金额小于</w:t>
      </w:r>
      <w:r w:rsidRPr="00D748B1">
        <w:rPr>
          <w:lang w:eastAsia="zh-CN"/>
        </w:rPr>
        <w:t>0</w:t>
      </w:r>
      <w:r w:rsidRPr="00D748B1">
        <w:rPr>
          <w:lang w:eastAsia="zh-CN"/>
        </w:rPr>
        <w:t>的记录</w:t>
      </w:r>
      <w:r w:rsidR="00420FC7" w:rsidRPr="00D748B1">
        <w:rPr>
          <w:lang w:eastAsia="zh-CN"/>
        </w:rPr>
        <w:t>。</w:t>
      </w:r>
    </w:p>
    <w:p w14:paraId="057E921A"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INSERT INTO </w:t>
      </w:r>
      <w:proofErr w:type="spellStart"/>
      <w:r w:rsidRPr="002960B1">
        <w:rPr>
          <w:rFonts w:eastAsia="微软雅黑" w:cs="Huawei Sans"/>
          <w:b/>
          <w:color w:val="C7000B"/>
          <w:szCs w:val="18"/>
          <w:shd w:val="pct15" w:color="auto" w:fill="FFFFFF"/>
          <w:lang w:eastAsia="en-US"/>
        </w:rPr>
        <w:t>finances_product</w:t>
      </w:r>
      <w:proofErr w:type="spellEnd"/>
      <w:r w:rsidRPr="002960B1">
        <w:rPr>
          <w:rFonts w:eastAsia="微软雅黑" w:cs="Huawei Sans"/>
          <w:b/>
          <w:color w:val="C7000B"/>
          <w:szCs w:val="18"/>
          <w:shd w:val="pct15" w:color="auto" w:fill="FFFFFF"/>
          <w:lang w:eastAsia="en-US"/>
        </w:rPr>
        <w:t>(</w:t>
      </w:r>
      <w:proofErr w:type="spellStart"/>
      <w:r w:rsidRPr="002960B1">
        <w:rPr>
          <w:rFonts w:eastAsia="微软雅黑" w:cs="Huawei Sans"/>
          <w:b/>
          <w:color w:val="C7000B"/>
          <w:szCs w:val="18"/>
          <w:shd w:val="pct15" w:color="auto" w:fill="FFFFFF"/>
          <w:lang w:eastAsia="en-US"/>
        </w:rPr>
        <w:t>p_name,p_id,p_description,p_amount,p_year</w:t>
      </w:r>
      <w:proofErr w:type="spellEnd"/>
      <w:r w:rsidRPr="002960B1">
        <w:rPr>
          <w:rFonts w:eastAsia="微软雅黑" w:cs="Huawei Sans"/>
          <w:b/>
          <w:color w:val="C7000B"/>
          <w:szCs w:val="18"/>
          <w:shd w:val="pct15" w:color="auto" w:fill="FFFFFF"/>
          <w:lang w:eastAsia="en-US"/>
        </w:rPr>
        <w:t>) VALUES ('</w:t>
      </w:r>
      <w:r w:rsidRPr="002960B1">
        <w:rPr>
          <w:rFonts w:eastAsia="微软雅黑" w:cs="Huawei Sans"/>
          <w:b/>
          <w:color w:val="C7000B"/>
          <w:szCs w:val="18"/>
          <w:shd w:val="pct15" w:color="auto" w:fill="FFFFFF"/>
          <w:lang w:eastAsia="en-US"/>
        </w:rPr>
        <w:t>信贷资产</w:t>
      </w:r>
      <w:r w:rsidRPr="002960B1">
        <w:rPr>
          <w:rFonts w:eastAsia="微软雅黑" w:cs="Huawei Sans"/>
          <w:b/>
          <w:color w:val="C7000B"/>
          <w:szCs w:val="18"/>
          <w:shd w:val="pct15" w:color="auto" w:fill="FFFFFF"/>
          <w:lang w:eastAsia="en-US"/>
        </w:rPr>
        <w:t>',10,'</w:t>
      </w:r>
      <w:r w:rsidRPr="002960B1">
        <w:rPr>
          <w:rFonts w:eastAsia="微软雅黑" w:cs="Huawei Sans"/>
          <w:b/>
          <w:color w:val="C7000B"/>
          <w:szCs w:val="18"/>
          <w:shd w:val="pct15" w:color="auto" w:fill="FFFFFF"/>
          <w:lang w:eastAsia="en-US"/>
        </w:rPr>
        <w:t>一般指银行作为委托人将通过发行理财产品募集资金委托给信托公司，信托公司作为受托人成立信托计划，将信托资产购买理财产品发售银行或第三方信贷资产。</w:t>
      </w:r>
      <w:r w:rsidRPr="002960B1">
        <w:rPr>
          <w:rFonts w:eastAsia="微软雅黑" w:cs="Huawei Sans"/>
          <w:b/>
          <w:color w:val="C7000B"/>
          <w:szCs w:val="18"/>
          <w:shd w:val="pct15" w:color="auto" w:fill="FFFFFF"/>
          <w:lang w:eastAsia="en-US"/>
        </w:rPr>
        <w:t>',-10,6);</w:t>
      </w:r>
    </w:p>
    <w:p w14:paraId="63B7B4E7" w14:textId="29AEAA43" w:rsidR="00EE7FF6" w:rsidRPr="00D748B1" w:rsidRDefault="00EE7FF6" w:rsidP="002176D9">
      <w:pPr>
        <w:pStyle w:val="1e"/>
      </w:pPr>
      <w:r w:rsidRPr="00D748B1">
        <w:t>执行失败，失败原因：</w:t>
      </w:r>
      <w:r w:rsidRPr="00D748B1">
        <w:t>new row for relation "</w:t>
      </w:r>
      <w:proofErr w:type="spellStart"/>
      <w:r w:rsidRPr="00D748B1">
        <w:t>finances_product</w:t>
      </w:r>
      <w:proofErr w:type="spellEnd"/>
      <w:r w:rsidRPr="00D748B1">
        <w:t>" violates check constraint "</w:t>
      </w:r>
      <w:proofErr w:type="spellStart"/>
      <w:r w:rsidRPr="00D748B1">
        <w:t>c_p_mount</w:t>
      </w:r>
      <w:proofErr w:type="spellEnd"/>
      <w:r w:rsidRPr="00D748B1">
        <w:t>"</w:t>
      </w:r>
      <w:r w:rsidR="00D748B1">
        <w:rPr>
          <w:rFonts w:hint="eastAsia"/>
        </w:rPr>
        <w:t>。</w:t>
      </w:r>
    </w:p>
    <w:p w14:paraId="19A3EA5F" w14:textId="65BD43B2" w:rsidR="00EE7FF6" w:rsidRPr="00D748B1" w:rsidRDefault="00EE7FF6" w:rsidP="00F05ABE">
      <w:pPr>
        <w:pStyle w:val="30"/>
      </w:pPr>
      <w:proofErr w:type="spellStart"/>
      <w:r w:rsidRPr="00D748B1">
        <w:t>向</w:t>
      </w:r>
      <w:r w:rsidRPr="00D748B1">
        <w:t>fund</w:t>
      </w:r>
      <w:r w:rsidRPr="00D748B1">
        <w:t>表添加约束</w:t>
      </w:r>
      <w:proofErr w:type="spellEnd"/>
      <w:r w:rsidR="00420FC7" w:rsidRPr="00D748B1">
        <w:t>。</w:t>
      </w:r>
    </w:p>
    <w:p w14:paraId="4062F9EE" w14:textId="42AD032D" w:rsidR="00EE7FF6" w:rsidRPr="00D748B1" w:rsidRDefault="00EE7FF6" w:rsidP="002176D9">
      <w:pPr>
        <w:pStyle w:val="1e"/>
      </w:pPr>
      <w:r w:rsidRPr="00D748B1">
        <w:t>为</w:t>
      </w:r>
      <w:r w:rsidRPr="00D748B1">
        <w:t>fund</w:t>
      </w:r>
      <w:r w:rsidRPr="00D748B1">
        <w:t>表的</w:t>
      </w:r>
      <w:proofErr w:type="spellStart"/>
      <w:r w:rsidRPr="00D748B1">
        <w:t>f_amount</w:t>
      </w:r>
      <w:proofErr w:type="spellEnd"/>
      <w:r w:rsidRPr="00D748B1">
        <w:t>列添加大于等于</w:t>
      </w:r>
      <w:r w:rsidRPr="00D748B1">
        <w:t>0</w:t>
      </w:r>
      <w:r w:rsidRPr="00D748B1">
        <w:t>的约束</w:t>
      </w:r>
      <w:r w:rsidR="00420FC7" w:rsidRPr="00D748B1">
        <w:t>。</w:t>
      </w:r>
    </w:p>
    <w:p w14:paraId="301AFAE0"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ALTER table fund ADD CONSTRAINT </w:t>
      </w:r>
      <w:proofErr w:type="spellStart"/>
      <w:r w:rsidRPr="002960B1">
        <w:rPr>
          <w:rFonts w:eastAsia="微软雅黑" w:cs="Huawei Sans"/>
          <w:b/>
          <w:color w:val="C7000B"/>
          <w:szCs w:val="18"/>
          <w:shd w:val="pct15" w:color="auto" w:fill="FFFFFF"/>
          <w:lang w:eastAsia="en-US"/>
        </w:rPr>
        <w:t>c_f_mount</w:t>
      </w:r>
      <w:proofErr w:type="spellEnd"/>
      <w:r w:rsidRPr="002960B1">
        <w:rPr>
          <w:rFonts w:eastAsia="微软雅黑" w:cs="Huawei Sans"/>
          <w:b/>
          <w:color w:val="C7000B"/>
          <w:szCs w:val="18"/>
          <w:shd w:val="pct15" w:color="auto" w:fill="FFFFFF"/>
          <w:lang w:eastAsia="en-US"/>
        </w:rPr>
        <w:t xml:space="preserve"> CHECK (</w:t>
      </w:r>
      <w:proofErr w:type="spellStart"/>
      <w:r w:rsidRPr="002960B1">
        <w:rPr>
          <w:rFonts w:eastAsia="微软雅黑" w:cs="Huawei Sans"/>
          <w:b/>
          <w:color w:val="C7000B"/>
          <w:szCs w:val="18"/>
          <w:shd w:val="pct15" w:color="auto" w:fill="FFFFFF"/>
          <w:lang w:eastAsia="en-US"/>
        </w:rPr>
        <w:t>f_amount</w:t>
      </w:r>
      <w:proofErr w:type="spellEnd"/>
      <w:r w:rsidRPr="002960B1">
        <w:rPr>
          <w:rFonts w:eastAsia="微软雅黑" w:cs="Huawei Sans"/>
          <w:b/>
          <w:color w:val="C7000B"/>
          <w:szCs w:val="18"/>
          <w:shd w:val="pct15" w:color="auto" w:fill="FFFFFF"/>
          <w:lang w:eastAsia="en-US"/>
        </w:rPr>
        <w:t xml:space="preserve"> &gt;=0);</w:t>
      </w:r>
    </w:p>
    <w:p w14:paraId="16172DEE" w14:textId="5A8F4168" w:rsidR="00EE7FF6" w:rsidRPr="00D748B1" w:rsidRDefault="00EE7FF6" w:rsidP="00F05ABE">
      <w:pPr>
        <w:pStyle w:val="30"/>
      </w:pPr>
      <w:proofErr w:type="spellStart"/>
      <w:r w:rsidRPr="00D748B1">
        <w:lastRenderedPageBreak/>
        <w:t>向</w:t>
      </w:r>
      <w:r w:rsidRPr="00D748B1">
        <w:t>insurance</w:t>
      </w:r>
      <w:r w:rsidRPr="00D748B1">
        <w:t>表添加约束</w:t>
      </w:r>
      <w:proofErr w:type="spellEnd"/>
      <w:r w:rsidR="00420FC7" w:rsidRPr="00D748B1">
        <w:t>。</w:t>
      </w:r>
    </w:p>
    <w:p w14:paraId="1249D30A" w14:textId="14D74F53" w:rsidR="00EE7FF6" w:rsidRPr="00D748B1" w:rsidRDefault="00EE7FF6" w:rsidP="002176D9">
      <w:pPr>
        <w:pStyle w:val="1e"/>
      </w:pPr>
      <w:r w:rsidRPr="00D748B1">
        <w:t>为</w:t>
      </w:r>
      <w:r w:rsidRPr="00D748B1">
        <w:t>insurance</w:t>
      </w:r>
      <w:r w:rsidRPr="00D748B1">
        <w:t>表的</w:t>
      </w:r>
      <w:proofErr w:type="spellStart"/>
      <w:r w:rsidRPr="00D748B1">
        <w:t>i_amount</w:t>
      </w:r>
      <w:proofErr w:type="spellEnd"/>
      <w:r w:rsidRPr="00D748B1">
        <w:t>列添加大于等于</w:t>
      </w:r>
      <w:r w:rsidRPr="00D748B1">
        <w:t>0</w:t>
      </w:r>
      <w:r w:rsidRPr="00D748B1">
        <w:t>的约束</w:t>
      </w:r>
      <w:r w:rsidR="00420FC7" w:rsidRPr="00D748B1">
        <w:t>。</w:t>
      </w:r>
    </w:p>
    <w:p w14:paraId="3531D65D" w14:textId="77777777" w:rsidR="00EE7FF6" w:rsidRPr="00D748B1" w:rsidRDefault="00EE7FF6" w:rsidP="002176D9">
      <w:pPr>
        <w:pStyle w:val="affffff5"/>
      </w:pPr>
      <w:r w:rsidRPr="002960B1">
        <w:rPr>
          <w:rFonts w:eastAsia="微软雅黑" w:cs="Huawei Sans"/>
          <w:b/>
          <w:color w:val="C7000B"/>
          <w:szCs w:val="18"/>
          <w:shd w:val="pct15" w:color="auto" w:fill="FFFFFF"/>
          <w:lang w:eastAsia="en-US"/>
        </w:rPr>
        <w:t xml:space="preserve">ALTER table insurance ADD CONSTRAINT </w:t>
      </w:r>
      <w:proofErr w:type="spellStart"/>
      <w:r w:rsidRPr="002960B1">
        <w:rPr>
          <w:rFonts w:eastAsia="微软雅黑" w:cs="Huawei Sans"/>
          <w:b/>
          <w:color w:val="C7000B"/>
          <w:szCs w:val="18"/>
          <w:shd w:val="pct15" w:color="auto" w:fill="FFFFFF"/>
          <w:lang w:eastAsia="en-US"/>
        </w:rPr>
        <w:t>c_i_mount</w:t>
      </w:r>
      <w:proofErr w:type="spellEnd"/>
      <w:r w:rsidRPr="002960B1">
        <w:rPr>
          <w:rFonts w:eastAsia="微软雅黑" w:cs="Huawei Sans"/>
          <w:b/>
          <w:color w:val="C7000B"/>
          <w:szCs w:val="18"/>
          <w:shd w:val="pct15" w:color="auto" w:fill="FFFFFF"/>
          <w:lang w:eastAsia="en-US"/>
        </w:rPr>
        <w:t xml:space="preserve"> CHECK (</w:t>
      </w:r>
      <w:proofErr w:type="spellStart"/>
      <w:r w:rsidRPr="002960B1">
        <w:rPr>
          <w:rFonts w:eastAsia="微软雅黑" w:cs="Huawei Sans"/>
          <w:b/>
          <w:color w:val="C7000B"/>
          <w:szCs w:val="18"/>
          <w:shd w:val="pct15" w:color="auto" w:fill="FFFFFF"/>
          <w:lang w:eastAsia="en-US"/>
        </w:rPr>
        <w:t>i_amount</w:t>
      </w:r>
      <w:proofErr w:type="spellEnd"/>
      <w:r w:rsidRPr="002960B1">
        <w:rPr>
          <w:rFonts w:eastAsia="微软雅黑" w:cs="Huawei Sans"/>
          <w:b/>
          <w:color w:val="C7000B"/>
          <w:szCs w:val="18"/>
          <w:shd w:val="pct15" w:color="auto" w:fill="FFFFFF"/>
          <w:lang w:eastAsia="en-US"/>
        </w:rPr>
        <w:t xml:space="preserve"> &gt;=0);</w:t>
      </w:r>
    </w:p>
    <w:p w14:paraId="53F97C4F" w14:textId="77777777" w:rsidR="00EE7FF6" w:rsidRPr="00D748B1" w:rsidRDefault="00EE7FF6" w:rsidP="00EE7FF6">
      <w:pPr>
        <w:pStyle w:val="3"/>
        <w:numPr>
          <w:ilvl w:val="2"/>
          <w:numId w:val="4"/>
        </w:numPr>
        <w:rPr>
          <w:rFonts w:cs="Huawei Sans"/>
        </w:rPr>
      </w:pPr>
      <w:bookmarkStart w:id="61" w:name="_Toc57396645"/>
      <w:r w:rsidRPr="00D748B1">
        <w:rPr>
          <w:rFonts w:cs="Huawei Sans"/>
        </w:rPr>
        <w:t>查询数据</w:t>
      </w:r>
      <w:bookmarkEnd w:id="58"/>
      <w:bookmarkEnd w:id="59"/>
      <w:bookmarkEnd w:id="60"/>
      <w:bookmarkEnd w:id="61"/>
    </w:p>
    <w:p w14:paraId="2522CA54" w14:textId="77777777" w:rsidR="00EE7FF6" w:rsidRPr="00D748B1" w:rsidRDefault="00EE7FF6" w:rsidP="002176D9">
      <w:pPr>
        <w:pStyle w:val="1e"/>
      </w:pPr>
      <w:r w:rsidRPr="00D748B1">
        <w:t>在本章的金融数据库实验中，主要目的是为了让读者学习到更深一层的查询操作，让学习者能够更深入的去了解</w:t>
      </w:r>
      <w:proofErr w:type="spellStart"/>
      <w:r w:rsidRPr="00D748B1">
        <w:t>openGauss</w:t>
      </w:r>
      <w:proofErr w:type="spellEnd"/>
      <w:r w:rsidRPr="00D748B1">
        <w:t>数据库的复杂操作。</w:t>
      </w:r>
    </w:p>
    <w:p w14:paraId="42B8B402" w14:textId="367ECD1A" w:rsidR="00EE7FF6" w:rsidRPr="00D748B1" w:rsidRDefault="00EE7FF6" w:rsidP="00F05ABE">
      <w:pPr>
        <w:pStyle w:val="30"/>
      </w:pPr>
      <w:bookmarkStart w:id="62" w:name="_Toc16353968"/>
      <w:proofErr w:type="spellStart"/>
      <w:r w:rsidRPr="00D748B1">
        <w:t>单表查询</w:t>
      </w:r>
      <w:bookmarkEnd w:id="62"/>
      <w:proofErr w:type="spellEnd"/>
      <w:r w:rsidR="00420FC7" w:rsidRPr="00D748B1">
        <w:t>。</w:t>
      </w:r>
    </w:p>
    <w:p w14:paraId="42DE931C" w14:textId="3152A45D" w:rsidR="00EE7FF6" w:rsidRPr="00D748B1" w:rsidRDefault="00EE7FF6" w:rsidP="00EE7FF6">
      <w:pPr>
        <w:pStyle w:val="renwu"/>
        <w:numPr>
          <w:ilvl w:val="0"/>
          <w:numId w:val="6"/>
        </w:numPr>
        <w:ind w:left="1446"/>
        <w:rPr>
          <w:rFonts w:cs="Huawei Sans"/>
        </w:rPr>
      </w:pPr>
      <w:r w:rsidRPr="00D748B1">
        <w:rPr>
          <w:rFonts w:cs="Huawei Sans"/>
        </w:rPr>
        <w:t>查询银行卡信息表</w:t>
      </w:r>
      <w:r w:rsidR="00420FC7" w:rsidRPr="00D748B1">
        <w:rPr>
          <w:rFonts w:cs="Huawei Sans"/>
        </w:rPr>
        <w:t>。</w:t>
      </w:r>
    </w:p>
    <w:p w14:paraId="6FBE5F9A" w14:textId="77777777" w:rsidR="00EE7FF6" w:rsidRPr="00D748B1" w:rsidRDefault="00EE7FF6" w:rsidP="002176D9">
      <w:pPr>
        <w:pStyle w:val="affffff5"/>
      </w:pPr>
      <w:r w:rsidRPr="002960B1">
        <w:rPr>
          <w:rFonts w:eastAsia="微软雅黑" w:cs="Huawei Sans"/>
          <w:b/>
          <w:color w:val="C7000B"/>
          <w:szCs w:val="18"/>
          <w:shd w:val="pct15" w:color="auto" w:fill="FFFFFF"/>
          <w:lang w:eastAsia="en-US"/>
        </w:rPr>
        <w:t xml:space="preserve">SELECT </w:t>
      </w:r>
      <w:proofErr w:type="spellStart"/>
      <w:r w:rsidRPr="002960B1">
        <w:rPr>
          <w:rFonts w:eastAsia="微软雅黑" w:cs="Huawei Sans"/>
          <w:b/>
          <w:color w:val="C7000B"/>
          <w:szCs w:val="18"/>
          <w:shd w:val="pct15" w:color="auto" w:fill="FFFFFF"/>
          <w:lang w:eastAsia="en-US"/>
        </w:rPr>
        <w:t>b_number,b_type</w:t>
      </w:r>
      <w:proofErr w:type="spellEnd"/>
      <w:r w:rsidRPr="002960B1">
        <w:rPr>
          <w:rFonts w:eastAsia="微软雅黑" w:cs="Huawei Sans"/>
          <w:b/>
          <w:color w:val="C7000B"/>
          <w:szCs w:val="18"/>
          <w:shd w:val="pct15" w:color="auto" w:fill="FFFFFF"/>
          <w:lang w:eastAsia="en-US"/>
        </w:rPr>
        <w:t xml:space="preserve"> FROM </w:t>
      </w:r>
      <w:proofErr w:type="spellStart"/>
      <w:r w:rsidRPr="002960B1">
        <w:rPr>
          <w:rFonts w:eastAsia="微软雅黑" w:cs="Huawei Sans"/>
          <w:b/>
          <w:color w:val="C7000B"/>
          <w:szCs w:val="18"/>
          <w:shd w:val="pct15" w:color="auto" w:fill="FFFFFF"/>
          <w:lang w:eastAsia="en-US"/>
        </w:rPr>
        <w:t>bank_card</w:t>
      </w:r>
      <w:proofErr w:type="spellEnd"/>
      <w:r w:rsidRPr="002960B1">
        <w:rPr>
          <w:rFonts w:eastAsia="微软雅黑" w:cs="Huawei Sans"/>
          <w:b/>
          <w:color w:val="C7000B"/>
          <w:szCs w:val="18"/>
          <w:shd w:val="pct15" w:color="auto" w:fill="FFFFFF"/>
          <w:lang w:eastAsia="en-US"/>
        </w:rPr>
        <w:t>;</w:t>
      </w:r>
    </w:p>
    <w:p w14:paraId="75668D41" w14:textId="77777777" w:rsidR="00EE7FF6" w:rsidRPr="00D748B1" w:rsidRDefault="00EE7FF6" w:rsidP="002176D9">
      <w:pPr>
        <w:pStyle w:val="1e"/>
      </w:pPr>
      <w:r w:rsidRPr="00D748B1">
        <w:t>结果如下：</w:t>
      </w:r>
    </w:p>
    <w:p w14:paraId="7A45EF9F" w14:textId="77777777" w:rsidR="00EE7FF6" w:rsidRPr="00D748B1" w:rsidRDefault="00EE7FF6" w:rsidP="002176D9">
      <w:pPr>
        <w:pStyle w:val="affffff5"/>
      </w:pPr>
      <w:r w:rsidRPr="00D748B1">
        <w:t xml:space="preserve">            </w:t>
      </w:r>
      <w:proofErr w:type="spellStart"/>
      <w:r w:rsidRPr="00D748B1">
        <w:t>b_number</w:t>
      </w:r>
      <w:proofErr w:type="spellEnd"/>
      <w:r w:rsidRPr="00D748B1">
        <w:t xml:space="preserve">            |      </w:t>
      </w:r>
      <w:proofErr w:type="spellStart"/>
      <w:r w:rsidRPr="00D748B1">
        <w:t>b_type</w:t>
      </w:r>
      <w:proofErr w:type="spellEnd"/>
    </w:p>
    <w:p w14:paraId="68068E16" w14:textId="77777777" w:rsidR="00EE7FF6" w:rsidRPr="00D748B1" w:rsidRDefault="00EE7FF6" w:rsidP="002176D9">
      <w:pPr>
        <w:pStyle w:val="affffff5"/>
      </w:pPr>
      <w:r w:rsidRPr="00D748B1">
        <w:t>--------------------------------+-------------------</w:t>
      </w:r>
    </w:p>
    <w:p w14:paraId="5E85CE69" w14:textId="77777777" w:rsidR="00EE7FF6" w:rsidRPr="00D748B1" w:rsidRDefault="00EE7FF6" w:rsidP="002176D9">
      <w:pPr>
        <w:pStyle w:val="affffff5"/>
      </w:pPr>
      <w:r w:rsidRPr="00D748B1">
        <w:t xml:space="preserve"> 6222021302020000001            | </w:t>
      </w:r>
      <w:r w:rsidRPr="00D748B1">
        <w:t>信用卡</w:t>
      </w:r>
    </w:p>
    <w:p w14:paraId="4E4C8BFA" w14:textId="77777777" w:rsidR="00EE7FF6" w:rsidRPr="00D748B1" w:rsidRDefault="00EE7FF6" w:rsidP="002176D9">
      <w:pPr>
        <w:pStyle w:val="affffff5"/>
      </w:pPr>
      <w:r w:rsidRPr="00D748B1">
        <w:t xml:space="preserve"> 6222021302020000002            | </w:t>
      </w:r>
      <w:r w:rsidRPr="00D748B1">
        <w:t>信用卡</w:t>
      </w:r>
    </w:p>
    <w:p w14:paraId="69A2DCFF" w14:textId="77777777" w:rsidR="00EE7FF6" w:rsidRPr="00D748B1" w:rsidRDefault="00EE7FF6" w:rsidP="002176D9">
      <w:pPr>
        <w:pStyle w:val="affffff5"/>
      </w:pPr>
      <w:r w:rsidRPr="00D748B1">
        <w:t xml:space="preserve"> 6222021302020000003            | </w:t>
      </w:r>
      <w:r w:rsidRPr="00D748B1">
        <w:t>信用卡</w:t>
      </w:r>
    </w:p>
    <w:p w14:paraId="2805010C" w14:textId="77777777" w:rsidR="00EE7FF6" w:rsidRPr="00D748B1" w:rsidRDefault="00EE7FF6" w:rsidP="002176D9">
      <w:pPr>
        <w:pStyle w:val="affffff5"/>
      </w:pPr>
      <w:r w:rsidRPr="00D748B1">
        <w:t xml:space="preserve"> 6222021302020000004            | </w:t>
      </w:r>
      <w:r w:rsidRPr="00D748B1">
        <w:t>信用卡</w:t>
      </w:r>
    </w:p>
    <w:p w14:paraId="6305FE1A" w14:textId="77777777" w:rsidR="00EE7FF6" w:rsidRPr="00D748B1" w:rsidRDefault="00EE7FF6" w:rsidP="002176D9">
      <w:pPr>
        <w:pStyle w:val="affffff5"/>
      </w:pPr>
      <w:r w:rsidRPr="00D748B1">
        <w:t xml:space="preserve"> 6222021302020000005            | </w:t>
      </w:r>
      <w:r w:rsidRPr="00D748B1">
        <w:t>信用卡</w:t>
      </w:r>
    </w:p>
    <w:p w14:paraId="77F215FE" w14:textId="77777777" w:rsidR="00EE7FF6" w:rsidRPr="00D748B1" w:rsidRDefault="00EE7FF6" w:rsidP="002176D9">
      <w:pPr>
        <w:pStyle w:val="affffff5"/>
      </w:pPr>
      <w:r w:rsidRPr="00D748B1">
        <w:t xml:space="preserve"> 6222021302020000006            | </w:t>
      </w:r>
      <w:r w:rsidRPr="00D748B1">
        <w:t>信用卡</w:t>
      </w:r>
    </w:p>
    <w:p w14:paraId="1D42965B" w14:textId="77777777" w:rsidR="00EE7FF6" w:rsidRPr="00D748B1" w:rsidRDefault="00EE7FF6" w:rsidP="002176D9">
      <w:pPr>
        <w:pStyle w:val="affffff5"/>
      </w:pPr>
      <w:r w:rsidRPr="00D748B1">
        <w:t xml:space="preserve"> 6222021302020000007            | </w:t>
      </w:r>
      <w:r w:rsidRPr="00D748B1">
        <w:t>信用卡</w:t>
      </w:r>
    </w:p>
    <w:p w14:paraId="1E8ED5E3" w14:textId="77777777" w:rsidR="00EE7FF6" w:rsidRPr="00D748B1" w:rsidRDefault="00EE7FF6" w:rsidP="002176D9">
      <w:pPr>
        <w:pStyle w:val="affffff5"/>
      </w:pPr>
      <w:r w:rsidRPr="00D748B1">
        <w:t xml:space="preserve"> 6222021302020000008            | </w:t>
      </w:r>
      <w:r w:rsidRPr="00D748B1">
        <w:t>信用卡</w:t>
      </w:r>
    </w:p>
    <w:p w14:paraId="68B01B1D" w14:textId="77777777" w:rsidR="00EE7FF6" w:rsidRPr="00D748B1" w:rsidRDefault="00EE7FF6" w:rsidP="002176D9">
      <w:pPr>
        <w:pStyle w:val="affffff5"/>
      </w:pPr>
      <w:r w:rsidRPr="00D748B1">
        <w:t xml:space="preserve"> 6222021302020000009            | </w:t>
      </w:r>
      <w:r w:rsidRPr="00D748B1">
        <w:t>信用卡</w:t>
      </w:r>
    </w:p>
    <w:p w14:paraId="470D0379" w14:textId="77777777" w:rsidR="00EE7FF6" w:rsidRPr="00D748B1" w:rsidRDefault="00EE7FF6" w:rsidP="002176D9">
      <w:pPr>
        <w:pStyle w:val="affffff5"/>
      </w:pPr>
      <w:r w:rsidRPr="00D748B1">
        <w:t xml:space="preserve"> 6222021302020000010            | </w:t>
      </w:r>
      <w:r w:rsidRPr="00D748B1">
        <w:t>信用卡</w:t>
      </w:r>
    </w:p>
    <w:p w14:paraId="594B0DED" w14:textId="77777777" w:rsidR="00EE7FF6" w:rsidRPr="00D748B1" w:rsidRDefault="00EE7FF6" w:rsidP="002176D9">
      <w:pPr>
        <w:pStyle w:val="affffff5"/>
      </w:pPr>
      <w:r w:rsidRPr="00D748B1">
        <w:t xml:space="preserve"> 6222021302020000011            | </w:t>
      </w:r>
      <w:r w:rsidRPr="00D748B1">
        <w:t>储蓄卡</w:t>
      </w:r>
    </w:p>
    <w:p w14:paraId="2F621630" w14:textId="77777777" w:rsidR="00EE7FF6" w:rsidRPr="00D748B1" w:rsidRDefault="00EE7FF6" w:rsidP="002176D9">
      <w:pPr>
        <w:pStyle w:val="affffff5"/>
      </w:pPr>
      <w:r w:rsidRPr="00D748B1">
        <w:t xml:space="preserve"> 6222021302020000012            | </w:t>
      </w:r>
      <w:r w:rsidRPr="00D748B1">
        <w:t>储蓄卡</w:t>
      </w:r>
    </w:p>
    <w:p w14:paraId="60FA0827" w14:textId="77777777" w:rsidR="00EE7FF6" w:rsidRPr="00D748B1" w:rsidRDefault="00EE7FF6" w:rsidP="002176D9">
      <w:pPr>
        <w:pStyle w:val="affffff5"/>
      </w:pPr>
      <w:r w:rsidRPr="00D748B1">
        <w:t xml:space="preserve"> 6222021302020000013            | </w:t>
      </w:r>
      <w:r w:rsidRPr="00D748B1">
        <w:t>储蓄卡</w:t>
      </w:r>
    </w:p>
    <w:p w14:paraId="73179C67" w14:textId="77777777" w:rsidR="00EE7FF6" w:rsidRPr="00D748B1" w:rsidRDefault="00EE7FF6" w:rsidP="002176D9">
      <w:pPr>
        <w:pStyle w:val="affffff5"/>
      </w:pPr>
      <w:r w:rsidRPr="00D748B1">
        <w:t xml:space="preserve"> 6222021302020000014            | </w:t>
      </w:r>
      <w:r w:rsidRPr="00D748B1">
        <w:t>储蓄卡</w:t>
      </w:r>
    </w:p>
    <w:p w14:paraId="6BD80C42" w14:textId="77777777" w:rsidR="00EE7FF6" w:rsidRPr="00D748B1" w:rsidRDefault="00EE7FF6" w:rsidP="002176D9">
      <w:pPr>
        <w:pStyle w:val="affffff5"/>
      </w:pPr>
      <w:r w:rsidRPr="00D748B1">
        <w:t xml:space="preserve"> 6222021302020000015            | </w:t>
      </w:r>
      <w:r w:rsidRPr="00D748B1">
        <w:t>储蓄卡</w:t>
      </w:r>
    </w:p>
    <w:p w14:paraId="5A5B2F18" w14:textId="77777777" w:rsidR="00EE7FF6" w:rsidRPr="00D748B1" w:rsidRDefault="00EE7FF6" w:rsidP="002176D9">
      <w:pPr>
        <w:pStyle w:val="affffff5"/>
      </w:pPr>
      <w:r w:rsidRPr="00D748B1">
        <w:t xml:space="preserve"> 6222021302020000016            | </w:t>
      </w:r>
      <w:r w:rsidRPr="00D748B1">
        <w:t>储蓄卡</w:t>
      </w:r>
    </w:p>
    <w:p w14:paraId="772A93F1" w14:textId="77777777" w:rsidR="00EE7FF6" w:rsidRPr="00D748B1" w:rsidRDefault="00EE7FF6" w:rsidP="002176D9">
      <w:pPr>
        <w:pStyle w:val="affffff5"/>
      </w:pPr>
      <w:r w:rsidRPr="00D748B1">
        <w:t xml:space="preserve"> 6222021302020000017            | </w:t>
      </w:r>
      <w:r w:rsidRPr="00D748B1">
        <w:t>储蓄卡</w:t>
      </w:r>
    </w:p>
    <w:p w14:paraId="377A77CB" w14:textId="77777777" w:rsidR="00EE7FF6" w:rsidRPr="00D748B1" w:rsidRDefault="00EE7FF6" w:rsidP="002176D9">
      <w:pPr>
        <w:pStyle w:val="affffff5"/>
      </w:pPr>
      <w:r w:rsidRPr="00D748B1">
        <w:t xml:space="preserve"> 6222021302020000018            | </w:t>
      </w:r>
      <w:r w:rsidRPr="00D748B1">
        <w:t>储蓄卡</w:t>
      </w:r>
    </w:p>
    <w:p w14:paraId="7052684E" w14:textId="77777777" w:rsidR="00EE7FF6" w:rsidRPr="00D748B1" w:rsidRDefault="00EE7FF6" w:rsidP="002176D9">
      <w:pPr>
        <w:pStyle w:val="affffff5"/>
      </w:pPr>
      <w:r w:rsidRPr="00D748B1">
        <w:t xml:space="preserve"> 6222021302020000019            | </w:t>
      </w:r>
      <w:r w:rsidRPr="00D748B1">
        <w:t>储蓄卡</w:t>
      </w:r>
    </w:p>
    <w:p w14:paraId="24787611" w14:textId="77777777" w:rsidR="00EE7FF6" w:rsidRPr="00D748B1" w:rsidRDefault="00EE7FF6" w:rsidP="002176D9">
      <w:pPr>
        <w:pStyle w:val="affffff5"/>
      </w:pPr>
      <w:r w:rsidRPr="00D748B1">
        <w:t xml:space="preserve"> 6222021302020000020            | </w:t>
      </w:r>
      <w:r w:rsidRPr="00D748B1">
        <w:t>储蓄卡</w:t>
      </w:r>
    </w:p>
    <w:p w14:paraId="3C563C39" w14:textId="6B51184C" w:rsidR="00EE7FF6" w:rsidRPr="00D748B1" w:rsidRDefault="00EE7FF6" w:rsidP="00F05ABE">
      <w:pPr>
        <w:pStyle w:val="30"/>
      </w:pPr>
      <w:proofErr w:type="spellStart"/>
      <w:r w:rsidRPr="00D748B1">
        <w:t>条件查询</w:t>
      </w:r>
      <w:proofErr w:type="spellEnd"/>
      <w:r w:rsidR="00420FC7" w:rsidRPr="00D748B1">
        <w:t>。</w:t>
      </w:r>
    </w:p>
    <w:p w14:paraId="53512C93" w14:textId="21EB125E" w:rsidR="00EE7FF6" w:rsidRPr="00D748B1" w:rsidRDefault="00EE7FF6" w:rsidP="00EE7FF6">
      <w:pPr>
        <w:pStyle w:val="renwu"/>
        <w:numPr>
          <w:ilvl w:val="0"/>
          <w:numId w:val="6"/>
        </w:numPr>
        <w:ind w:left="1446"/>
        <w:rPr>
          <w:rFonts w:cs="Huawei Sans"/>
        </w:rPr>
      </w:pPr>
      <w:r w:rsidRPr="00D748B1">
        <w:rPr>
          <w:rFonts w:cs="Huawei Sans"/>
        </w:rPr>
        <w:t>查询资产信息中</w:t>
      </w:r>
      <w:r w:rsidRPr="00D748B1">
        <w:rPr>
          <w:rFonts w:cs="Huawei Sans"/>
        </w:rPr>
        <w:t>‘</w:t>
      </w:r>
      <w:r w:rsidRPr="00D748B1">
        <w:rPr>
          <w:rFonts w:cs="Huawei Sans"/>
        </w:rPr>
        <w:t>可用</w:t>
      </w:r>
      <w:r w:rsidRPr="00D748B1">
        <w:rPr>
          <w:rFonts w:cs="Huawei Sans"/>
        </w:rPr>
        <w:t>’</w:t>
      </w:r>
      <w:r w:rsidRPr="00D748B1">
        <w:rPr>
          <w:rFonts w:cs="Huawei Sans"/>
        </w:rPr>
        <w:t>的资产数据</w:t>
      </w:r>
      <w:r w:rsidR="00420FC7" w:rsidRPr="00D748B1">
        <w:rPr>
          <w:rFonts w:cs="Huawei Sans"/>
        </w:rPr>
        <w:t>。</w:t>
      </w:r>
    </w:p>
    <w:p w14:paraId="6C27E362" w14:textId="77777777" w:rsidR="00EE7FF6" w:rsidRPr="00D748B1" w:rsidRDefault="00EE7FF6" w:rsidP="002176D9">
      <w:pPr>
        <w:pStyle w:val="affffff5"/>
      </w:pPr>
      <w:r w:rsidRPr="002960B1">
        <w:rPr>
          <w:rFonts w:eastAsia="微软雅黑" w:cs="Huawei Sans"/>
          <w:b/>
          <w:color w:val="C7000B"/>
          <w:szCs w:val="18"/>
          <w:shd w:val="pct15" w:color="auto" w:fill="FFFFFF"/>
          <w:lang w:eastAsia="en-US"/>
        </w:rPr>
        <w:lastRenderedPageBreak/>
        <w:t xml:space="preserve">select * from property where </w:t>
      </w:r>
      <w:proofErr w:type="spellStart"/>
      <w:r w:rsidRPr="002960B1">
        <w:rPr>
          <w:rFonts w:eastAsia="微软雅黑" w:cs="Huawei Sans"/>
          <w:b/>
          <w:color w:val="C7000B"/>
          <w:szCs w:val="18"/>
          <w:shd w:val="pct15" w:color="auto" w:fill="FFFFFF"/>
          <w:lang w:eastAsia="en-US"/>
        </w:rPr>
        <w:t>pro_status</w:t>
      </w:r>
      <w:proofErr w:type="spellEnd"/>
      <w:r w:rsidRPr="002960B1">
        <w:rPr>
          <w:rFonts w:eastAsia="微软雅黑" w:cs="Huawei Sans"/>
          <w:b/>
          <w:color w:val="C7000B"/>
          <w:szCs w:val="18"/>
          <w:shd w:val="pct15" w:color="auto" w:fill="FFFFFF"/>
          <w:lang w:eastAsia="en-US"/>
        </w:rPr>
        <w:t>='</w:t>
      </w:r>
      <w:proofErr w:type="spellStart"/>
      <w:r w:rsidRPr="002960B1">
        <w:rPr>
          <w:rFonts w:eastAsia="微软雅黑" w:cs="Huawei Sans"/>
          <w:b/>
          <w:color w:val="C7000B"/>
          <w:szCs w:val="18"/>
          <w:shd w:val="pct15" w:color="auto" w:fill="FFFFFF"/>
          <w:lang w:eastAsia="en-US"/>
        </w:rPr>
        <w:t>可用</w:t>
      </w:r>
      <w:proofErr w:type="spellEnd"/>
      <w:r w:rsidRPr="002960B1">
        <w:rPr>
          <w:rFonts w:eastAsia="微软雅黑" w:cs="Huawei Sans"/>
          <w:b/>
          <w:color w:val="C7000B"/>
          <w:szCs w:val="18"/>
          <w:shd w:val="pct15" w:color="auto" w:fill="FFFFFF"/>
          <w:lang w:eastAsia="en-US"/>
        </w:rPr>
        <w:t>';</w:t>
      </w:r>
    </w:p>
    <w:p w14:paraId="514B1A97" w14:textId="77777777" w:rsidR="00EE7FF6" w:rsidRPr="00D748B1" w:rsidRDefault="00EE7FF6" w:rsidP="002176D9">
      <w:pPr>
        <w:pStyle w:val="1e"/>
      </w:pPr>
      <w:r w:rsidRPr="00D748B1">
        <w:t>结果如下：</w:t>
      </w:r>
    </w:p>
    <w:p w14:paraId="0DCB98D9" w14:textId="77777777" w:rsidR="00E9528B" w:rsidRDefault="00E9528B" w:rsidP="00E9528B">
      <w:pPr>
        <w:pStyle w:val="affffff5"/>
      </w:pPr>
      <w:proofErr w:type="spellStart"/>
      <w:r>
        <w:t>pro_id</w:t>
      </w:r>
      <w:proofErr w:type="spellEnd"/>
      <w:r>
        <w:t xml:space="preserve"> | </w:t>
      </w:r>
      <w:proofErr w:type="spellStart"/>
      <w:r>
        <w:t>pro_c_id</w:t>
      </w:r>
      <w:proofErr w:type="spellEnd"/>
      <w:r>
        <w:t xml:space="preserve"> | </w:t>
      </w:r>
      <w:proofErr w:type="spellStart"/>
      <w:r>
        <w:t>pro_pif_id</w:t>
      </w:r>
      <w:proofErr w:type="spellEnd"/>
      <w:r>
        <w:t xml:space="preserve"> | </w:t>
      </w:r>
      <w:proofErr w:type="spellStart"/>
      <w:r>
        <w:t>pro_type</w:t>
      </w:r>
      <w:proofErr w:type="spellEnd"/>
      <w:r>
        <w:t xml:space="preserve"> |     </w:t>
      </w:r>
      <w:proofErr w:type="spellStart"/>
      <w:r>
        <w:t>pro_status</w:t>
      </w:r>
      <w:proofErr w:type="spellEnd"/>
      <w:r>
        <w:t xml:space="preserve">     | </w:t>
      </w:r>
      <w:proofErr w:type="spellStart"/>
      <w:r>
        <w:t>pro_quantity</w:t>
      </w:r>
      <w:proofErr w:type="spellEnd"/>
      <w:r>
        <w:t xml:space="preserve"> | </w:t>
      </w:r>
      <w:proofErr w:type="spellStart"/>
      <w:r>
        <w:t>pro_income</w:t>
      </w:r>
      <w:proofErr w:type="spellEnd"/>
      <w:r>
        <w:t xml:space="preserve"> |  </w:t>
      </w:r>
      <w:proofErr w:type="spellStart"/>
      <w:r>
        <w:t>pro_purchase_time</w:t>
      </w:r>
      <w:proofErr w:type="spellEnd"/>
    </w:p>
    <w:p w14:paraId="56B376AD" w14:textId="77777777" w:rsidR="00E9528B" w:rsidRDefault="00E9528B" w:rsidP="00E9528B">
      <w:pPr>
        <w:pStyle w:val="affffff5"/>
      </w:pPr>
      <w:r>
        <w:t>--------+----------+------------+----------+--------------------+--------------+------------+---------------------</w:t>
      </w:r>
    </w:p>
    <w:p w14:paraId="3DDCAD61" w14:textId="77777777" w:rsidR="00E9528B" w:rsidRDefault="00E9528B" w:rsidP="00E9528B">
      <w:pPr>
        <w:pStyle w:val="affffff5"/>
      </w:pPr>
      <w:r>
        <w:t xml:space="preserve">      1 |        5 |          1 |        1 | </w:t>
      </w:r>
      <w:r>
        <w:t>可用</w:t>
      </w:r>
      <w:r>
        <w:t xml:space="preserve">               |            4 |       8000 | 2018-07-01 00:00:00</w:t>
      </w:r>
    </w:p>
    <w:p w14:paraId="55F4369B" w14:textId="77777777" w:rsidR="00E9528B" w:rsidRDefault="00E9528B" w:rsidP="00E9528B">
      <w:pPr>
        <w:pStyle w:val="affffff5"/>
      </w:pPr>
      <w:r>
        <w:t xml:space="preserve">      2 |       10 |          2 |        2 | </w:t>
      </w:r>
      <w:r>
        <w:t>可用</w:t>
      </w:r>
      <w:r>
        <w:t xml:space="preserve">               |            4 |       8000 | 2018-07-01 00:00:00</w:t>
      </w:r>
    </w:p>
    <w:p w14:paraId="08CBC9D0" w14:textId="14DFC662" w:rsidR="00E9528B" w:rsidRDefault="00E9528B" w:rsidP="00E9528B">
      <w:pPr>
        <w:pStyle w:val="affffff5"/>
      </w:pPr>
      <w:r>
        <w:t xml:space="preserve">      3 |       15 |          3 |        3 | </w:t>
      </w:r>
      <w:r>
        <w:t>可用</w:t>
      </w:r>
      <w:r>
        <w:t xml:space="preserve">               |            4 |       8000 | 2018-07-01 00:00:00</w:t>
      </w:r>
    </w:p>
    <w:p w14:paraId="752E0EDD" w14:textId="449A4AC3" w:rsidR="00F5786E" w:rsidRPr="00D748B1" w:rsidRDefault="00F5786E" w:rsidP="00F5786E">
      <w:pPr>
        <w:pStyle w:val="affffff5"/>
      </w:pPr>
      <w:r w:rsidRPr="007778C4">
        <w:t>(3 rows)</w:t>
      </w:r>
    </w:p>
    <w:p w14:paraId="1E80D930" w14:textId="2C02785A" w:rsidR="00EE7FF6" w:rsidRPr="00D748B1" w:rsidRDefault="00EE7FF6" w:rsidP="00F05ABE">
      <w:pPr>
        <w:pStyle w:val="30"/>
      </w:pPr>
      <w:bookmarkStart w:id="63" w:name="_Toc16353971"/>
      <w:proofErr w:type="spellStart"/>
      <w:r w:rsidRPr="00D748B1">
        <w:t>聚合查询</w:t>
      </w:r>
      <w:proofErr w:type="spellEnd"/>
      <w:r w:rsidR="00420FC7" w:rsidRPr="00D748B1">
        <w:t>。</w:t>
      </w:r>
    </w:p>
    <w:p w14:paraId="5018D3D6" w14:textId="006EFCB1" w:rsidR="00EE7FF6" w:rsidRPr="00D748B1" w:rsidRDefault="00EE7FF6" w:rsidP="00EE7FF6">
      <w:pPr>
        <w:pStyle w:val="4a"/>
        <w:rPr>
          <w:rFonts w:cs="Huawei Sans"/>
        </w:rPr>
      </w:pPr>
      <w:r w:rsidRPr="00D748B1">
        <w:rPr>
          <w:rFonts w:cs="Huawei Sans"/>
        </w:rPr>
        <w:t>查询用户表中有多少个用户</w:t>
      </w:r>
      <w:r w:rsidR="00420FC7" w:rsidRPr="00D748B1">
        <w:rPr>
          <w:rFonts w:cs="Huawei Sans"/>
        </w:rPr>
        <w:t>。</w:t>
      </w:r>
    </w:p>
    <w:p w14:paraId="6383AAEE" w14:textId="77777777" w:rsidR="00EE7FF6" w:rsidRPr="00D748B1" w:rsidRDefault="00EE7FF6" w:rsidP="002176D9">
      <w:pPr>
        <w:pStyle w:val="affffff5"/>
      </w:pPr>
      <w:r w:rsidRPr="002960B1">
        <w:rPr>
          <w:rFonts w:eastAsia="微软雅黑" w:cs="Huawei Sans"/>
          <w:b/>
          <w:color w:val="C7000B"/>
          <w:szCs w:val="18"/>
          <w:shd w:val="pct15" w:color="auto" w:fill="FFFFFF"/>
          <w:lang w:eastAsia="en-US"/>
        </w:rPr>
        <w:t>SELECT count(*) FROM client;</w:t>
      </w:r>
    </w:p>
    <w:p w14:paraId="4D4165C5" w14:textId="77777777" w:rsidR="00EE7FF6" w:rsidRPr="00D748B1" w:rsidRDefault="00EE7FF6" w:rsidP="002176D9">
      <w:pPr>
        <w:pStyle w:val="1e"/>
      </w:pPr>
      <w:r w:rsidRPr="00D748B1">
        <w:t>结果如下：</w:t>
      </w:r>
    </w:p>
    <w:p w14:paraId="60EA1353" w14:textId="77777777" w:rsidR="00EE7FF6" w:rsidRPr="00D748B1" w:rsidRDefault="00EE7FF6" w:rsidP="002176D9">
      <w:pPr>
        <w:pStyle w:val="affffff5"/>
      </w:pPr>
      <w:r w:rsidRPr="00D748B1">
        <w:t>count</w:t>
      </w:r>
    </w:p>
    <w:p w14:paraId="0EF4526A" w14:textId="77777777" w:rsidR="00EE7FF6" w:rsidRPr="00D748B1" w:rsidRDefault="00EE7FF6" w:rsidP="002176D9">
      <w:pPr>
        <w:pStyle w:val="affffff5"/>
      </w:pPr>
      <w:r w:rsidRPr="00D748B1">
        <w:t>-------</w:t>
      </w:r>
    </w:p>
    <w:p w14:paraId="4E0A5844" w14:textId="77777777" w:rsidR="00EE7FF6" w:rsidRPr="00D748B1" w:rsidRDefault="00EE7FF6" w:rsidP="002176D9">
      <w:pPr>
        <w:pStyle w:val="affffff5"/>
      </w:pPr>
      <w:r w:rsidRPr="00D748B1">
        <w:t xml:space="preserve">    31</w:t>
      </w:r>
    </w:p>
    <w:p w14:paraId="7DE90589" w14:textId="5BDD2D37" w:rsidR="00EE7FF6" w:rsidRPr="00D748B1" w:rsidRDefault="00EE7FF6" w:rsidP="00EE7FF6">
      <w:pPr>
        <w:pStyle w:val="4a"/>
        <w:rPr>
          <w:rFonts w:cs="Huawei Sans"/>
        </w:rPr>
      </w:pPr>
      <w:r w:rsidRPr="00D748B1">
        <w:rPr>
          <w:rFonts w:cs="Huawei Sans"/>
        </w:rPr>
        <w:t>查询银行卡信息表中，储蓄卡和信用卡的个数</w:t>
      </w:r>
      <w:r w:rsidR="00420FC7" w:rsidRPr="00D748B1">
        <w:rPr>
          <w:rFonts w:cs="Huawei Sans"/>
        </w:rPr>
        <w:t>。</w:t>
      </w:r>
    </w:p>
    <w:p w14:paraId="6F865AFE" w14:textId="77777777" w:rsidR="00EE7FF6" w:rsidRPr="00D748B1" w:rsidRDefault="00EE7FF6" w:rsidP="002176D9">
      <w:pPr>
        <w:pStyle w:val="affffff5"/>
      </w:pPr>
      <w:r w:rsidRPr="002960B1">
        <w:rPr>
          <w:rFonts w:eastAsia="微软雅黑" w:cs="Huawei Sans"/>
          <w:b/>
          <w:color w:val="C7000B"/>
          <w:szCs w:val="18"/>
          <w:shd w:val="pct15" w:color="auto" w:fill="FFFFFF"/>
          <w:lang w:eastAsia="en-US"/>
        </w:rPr>
        <w:t xml:space="preserve">SELECT </w:t>
      </w:r>
      <w:proofErr w:type="spellStart"/>
      <w:r w:rsidRPr="002960B1">
        <w:rPr>
          <w:rFonts w:eastAsia="微软雅黑" w:cs="Huawei Sans"/>
          <w:b/>
          <w:color w:val="C7000B"/>
          <w:szCs w:val="18"/>
          <w:shd w:val="pct15" w:color="auto" w:fill="FFFFFF"/>
          <w:lang w:eastAsia="en-US"/>
        </w:rPr>
        <w:t>b_type,COUNT</w:t>
      </w:r>
      <w:proofErr w:type="spellEnd"/>
      <w:r w:rsidRPr="002960B1">
        <w:rPr>
          <w:rFonts w:eastAsia="微软雅黑" w:cs="Huawei Sans"/>
          <w:b/>
          <w:color w:val="C7000B"/>
          <w:szCs w:val="18"/>
          <w:shd w:val="pct15" w:color="auto" w:fill="FFFFFF"/>
          <w:lang w:eastAsia="en-US"/>
        </w:rPr>
        <w:t xml:space="preserve">(*) FROM </w:t>
      </w:r>
      <w:proofErr w:type="spellStart"/>
      <w:r w:rsidRPr="002960B1">
        <w:rPr>
          <w:rFonts w:eastAsia="微软雅黑" w:cs="Huawei Sans"/>
          <w:b/>
          <w:color w:val="C7000B"/>
          <w:szCs w:val="18"/>
          <w:shd w:val="pct15" w:color="auto" w:fill="FFFFFF"/>
          <w:lang w:eastAsia="en-US"/>
        </w:rPr>
        <w:t>bank_card</w:t>
      </w:r>
      <w:proofErr w:type="spellEnd"/>
      <w:r w:rsidRPr="002960B1">
        <w:rPr>
          <w:rFonts w:eastAsia="微软雅黑" w:cs="Huawei Sans"/>
          <w:b/>
          <w:color w:val="C7000B"/>
          <w:szCs w:val="18"/>
          <w:shd w:val="pct15" w:color="auto" w:fill="FFFFFF"/>
          <w:lang w:eastAsia="en-US"/>
        </w:rPr>
        <w:t xml:space="preserve"> GROUP BY </w:t>
      </w:r>
      <w:proofErr w:type="spellStart"/>
      <w:r w:rsidRPr="002960B1">
        <w:rPr>
          <w:rFonts w:eastAsia="微软雅黑" w:cs="Huawei Sans"/>
          <w:b/>
          <w:color w:val="C7000B"/>
          <w:szCs w:val="18"/>
          <w:shd w:val="pct15" w:color="auto" w:fill="FFFFFF"/>
          <w:lang w:eastAsia="en-US"/>
        </w:rPr>
        <w:t>b_type</w:t>
      </w:r>
      <w:proofErr w:type="spellEnd"/>
      <w:r w:rsidRPr="002960B1">
        <w:rPr>
          <w:rFonts w:eastAsia="微软雅黑" w:cs="Huawei Sans"/>
          <w:b/>
          <w:color w:val="C7000B"/>
          <w:szCs w:val="18"/>
          <w:shd w:val="pct15" w:color="auto" w:fill="FFFFFF"/>
          <w:lang w:eastAsia="en-US"/>
        </w:rPr>
        <w:t>;</w:t>
      </w:r>
    </w:p>
    <w:p w14:paraId="105DB6CA" w14:textId="77777777" w:rsidR="00EE7FF6" w:rsidRPr="00D748B1" w:rsidRDefault="00EE7FF6" w:rsidP="002176D9">
      <w:pPr>
        <w:pStyle w:val="1e"/>
      </w:pPr>
      <w:r w:rsidRPr="00D748B1">
        <w:t>结果如下：</w:t>
      </w:r>
    </w:p>
    <w:p w14:paraId="763A283D" w14:textId="77777777" w:rsidR="00EE7FF6" w:rsidRPr="00D748B1" w:rsidRDefault="00EE7FF6" w:rsidP="002176D9">
      <w:pPr>
        <w:pStyle w:val="affffff5"/>
      </w:pPr>
      <w:r w:rsidRPr="00D748B1">
        <w:t xml:space="preserve">      </w:t>
      </w:r>
      <w:proofErr w:type="spellStart"/>
      <w:r w:rsidRPr="00D748B1">
        <w:t>b_type</w:t>
      </w:r>
      <w:proofErr w:type="spellEnd"/>
      <w:r w:rsidRPr="00D748B1">
        <w:t xml:space="preserve">       | count</w:t>
      </w:r>
    </w:p>
    <w:p w14:paraId="3026A997" w14:textId="77777777" w:rsidR="00EE7FF6" w:rsidRPr="00D748B1" w:rsidRDefault="00EE7FF6" w:rsidP="002176D9">
      <w:pPr>
        <w:pStyle w:val="affffff5"/>
      </w:pPr>
      <w:r w:rsidRPr="00D748B1">
        <w:t>-------------------+-------</w:t>
      </w:r>
    </w:p>
    <w:p w14:paraId="5644E264" w14:textId="77777777" w:rsidR="00EE7FF6" w:rsidRPr="00D748B1" w:rsidRDefault="00EE7FF6" w:rsidP="002176D9">
      <w:pPr>
        <w:pStyle w:val="affffff5"/>
      </w:pPr>
      <w:r w:rsidRPr="00D748B1">
        <w:t xml:space="preserve"> </w:t>
      </w:r>
      <w:r w:rsidRPr="00D748B1">
        <w:t>储蓄卡</w:t>
      </w:r>
      <w:r w:rsidRPr="00D748B1">
        <w:t xml:space="preserve">            |    10</w:t>
      </w:r>
    </w:p>
    <w:p w14:paraId="2BADFCAF" w14:textId="77777777" w:rsidR="00EE7FF6" w:rsidRPr="00D748B1" w:rsidRDefault="00EE7FF6" w:rsidP="002176D9">
      <w:pPr>
        <w:pStyle w:val="affffff5"/>
      </w:pPr>
      <w:r w:rsidRPr="00D748B1">
        <w:t xml:space="preserve"> </w:t>
      </w:r>
      <w:r w:rsidRPr="00D748B1">
        <w:t>信用卡</w:t>
      </w:r>
      <w:r w:rsidRPr="00D748B1">
        <w:t xml:space="preserve">            |    10</w:t>
      </w:r>
    </w:p>
    <w:p w14:paraId="4CC37DB2" w14:textId="2CDF07A0" w:rsidR="00EE7FF6" w:rsidRPr="00D748B1" w:rsidRDefault="00EE7FF6" w:rsidP="00EE7FF6">
      <w:pPr>
        <w:pStyle w:val="4a"/>
        <w:rPr>
          <w:rFonts w:cs="Huawei Sans"/>
        </w:rPr>
      </w:pPr>
      <w:r w:rsidRPr="00D748B1">
        <w:rPr>
          <w:rFonts w:cs="Huawei Sans"/>
        </w:rPr>
        <w:t>查询保险信息表中，保险金额的平均值</w:t>
      </w:r>
      <w:r w:rsidR="00420FC7" w:rsidRPr="00D748B1">
        <w:rPr>
          <w:rFonts w:cs="Huawei Sans"/>
        </w:rPr>
        <w:t>。</w:t>
      </w:r>
    </w:p>
    <w:p w14:paraId="02B9F161"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SELECT AVG(</w:t>
      </w:r>
      <w:proofErr w:type="spellStart"/>
      <w:r w:rsidRPr="002960B1">
        <w:rPr>
          <w:rFonts w:eastAsia="微软雅黑" w:cs="Huawei Sans"/>
          <w:b/>
          <w:color w:val="C7000B"/>
          <w:szCs w:val="18"/>
          <w:shd w:val="pct15" w:color="auto" w:fill="FFFFFF"/>
          <w:lang w:eastAsia="en-US"/>
        </w:rPr>
        <w:t>i_amount</w:t>
      </w:r>
      <w:proofErr w:type="spellEnd"/>
      <w:r w:rsidRPr="002960B1">
        <w:rPr>
          <w:rFonts w:eastAsia="微软雅黑" w:cs="Huawei Sans"/>
          <w:b/>
          <w:color w:val="C7000B"/>
          <w:szCs w:val="18"/>
          <w:shd w:val="pct15" w:color="auto" w:fill="FFFFFF"/>
          <w:lang w:eastAsia="en-US"/>
        </w:rPr>
        <w:t>) FROM insurance;</w:t>
      </w:r>
    </w:p>
    <w:p w14:paraId="326DD64E" w14:textId="77777777" w:rsidR="00EE7FF6" w:rsidRPr="00D748B1" w:rsidRDefault="00EE7FF6" w:rsidP="002176D9">
      <w:pPr>
        <w:pStyle w:val="1e"/>
      </w:pPr>
      <w:r w:rsidRPr="00D748B1">
        <w:t>结果如下：</w:t>
      </w:r>
    </w:p>
    <w:p w14:paraId="3AC32D6E" w14:textId="77777777" w:rsidR="00EE7FF6" w:rsidRPr="00D748B1" w:rsidRDefault="00EE7FF6" w:rsidP="002176D9">
      <w:pPr>
        <w:pStyle w:val="affffff5"/>
      </w:pPr>
      <w:r w:rsidRPr="00D748B1">
        <w:t xml:space="preserve">          avg</w:t>
      </w:r>
    </w:p>
    <w:p w14:paraId="6CB29D30" w14:textId="77777777" w:rsidR="00EE7FF6" w:rsidRPr="00D748B1" w:rsidRDefault="00EE7FF6" w:rsidP="002176D9">
      <w:pPr>
        <w:pStyle w:val="affffff5"/>
      </w:pPr>
      <w:r w:rsidRPr="00D748B1">
        <w:t>-----------------------</w:t>
      </w:r>
    </w:p>
    <w:p w14:paraId="1B453E8A" w14:textId="77777777" w:rsidR="00EE7FF6" w:rsidRPr="00D748B1" w:rsidRDefault="00EE7FF6" w:rsidP="002176D9">
      <w:pPr>
        <w:pStyle w:val="affffff5"/>
      </w:pPr>
      <w:r w:rsidRPr="00D748B1">
        <w:t xml:space="preserve"> 2700.0000000000000000</w:t>
      </w:r>
    </w:p>
    <w:p w14:paraId="4A7CF09A" w14:textId="15BF1610" w:rsidR="00EE7FF6" w:rsidRPr="00D748B1" w:rsidRDefault="00EE7FF6" w:rsidP="00EE7FF6">
      <w:pPr>
        <w:pStyle w:val="4a"/>
        <w:rPr>
          <w:rFonts w:cs="Huawei Sans"/>
        </w:rPr>
      </w:pPr>
      <w:r w:rsidRPr="00D748B1">
        <w:rPr>
          <w:rFonts w:cs="Huawei Sans"/>
        </w:rPr>
        <w:t>查询保险信息表中保险金额的最大值和最小值所对应的险种和金额</w:t>
      </w:r>
      <w:r w:rsidR="00420FC7" w:rsidRPr="00D748B1">
        <w:rPr>
          <w:rFonts w:cs="Huawei Sans"/>
        </w:rPr>
        <w:t>。</w:t>
      </w:r>
    </w:p>
    <w:p w14:paraId="36270DD3"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select </w:t>
      </w:r>
      <w:proofErr w:type="spellStart"/>
      <w:r w:rsidRPr="002960B1">
        <w:rPr>
          <w:rFonts w:eastAsia="微软雅黑" w:cs="Huawei Sans"/>
          <w:b/>
          <w:color w:val="C7000B"/>
          <w:szCs w:val="18"/>
          <w:shd w:val="pct15" w:color="auto" w:fill="FFFFFF"/>
          <w:lang w:eastAsia="en-US"/>
        </w:rPr>
        <w:t>i_name,i_amount</w:t>
      </w:r>
      <w:proofErr w:type="spellEnd"/>
      <w:r w:rsidRPr="002960B1">
        <w:rPr>
          <w:rFonts w:eastAsia="微软雅黑" w:cs="Huawei Sans"/>
          <w:b/>
          <w:color w:val="C7000B"/>
          <w:szCs w:val="18"/>
          <w:shd w:val="pct15" w:color="auto" w:fill="FFFFFF"/>
          <w:lang w:eastAsia="en-US"/>
        </w:rPr>
        <w:t xml:space="preserve"> from insurance where </w:t>
      </w:r>
      <w:proofErr w:type="spellStart"/>
      <w:r w:rsidRPr="002960B1">
        <w:rPr>
          <w:rFonts w:eastAsia="微软雅黑" w:cs="Huawei Sans"/>
          <w:b/>
          <w:color w:val="C7000B"/>
          <w:szCs w:val="18"/>
          <w:shd w:val="pct15" w:color="auto" w:fill="FFFFFF"/>
          <w:lang w:eastAsia="en-US"/>
        </w:rPr>
        <w:t>i_amount</w:t>
      </w:r>
      <w:proofErr w:type="spellEnd"/>
      <w:r w:rsidRPr="002960B1">
        <w:rPr>
          <w:rFonts w:eastAsia="微软雅黑" w:cs="Huawei Sans"/>
          <w:b/>
          <w:color w:val="C7000B"/>
          <w:szCs w:val="18"/>
          <w:shd w:val="pct15" w:color="auto" w:fill="FFFFFF"/>
          <w:lang w:eastAsia="en-US"/>
        </w:rPr>
        <w:t xml:space="preserve"> in (select max(</w:t>
      </w:r>
      <w:proofErr w:type="spellStart"/>
      <w:r w:rsidRPr="002960B1">
        <w:rPr>
          <w:rFonts w:eastAsia="微软雅黑" w:cs="Huawei Sans"/>
          <w:b/>
          <w:color w:val="C7000B"/>
          <w:szCs w:val="18"/>
          <w:shd w:val="pct15" w:color="auto" w:fill="FFFFFF"/>
          <w:lang w:eastAsia="en-US"/>
        </w:rPr>
        <w:t>i_amount</w:t>
      </w:r>
      <w:proofErr w:type="spellEnd"/>
      <w:r w:rsidRPr="002960B1">
        <w:rPr>
          <w:rFonts w:eastAsia="微软雅黑" w:cs="Huawei Sans"/>
          <w:b/>
          <w:color w:val="C7000B"/>
          <w:szCs w:val="18"/>
          <w:shd w:val="pct15" w:color="auto" w:fill="FFFFFF"/>
          <w:lang w:eastAsia="en-US"/>
        </w:rPr>
        <w:t>) from insurance)</w:t>
      </w:r>
    </w:p>
    <w:p w14:paraId="134A353E"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union</w:t>
      </w:r>
    </w:p>
    <w:p w14:paraId="20E939FB"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select </w:t>
      </w:r>
      <w:proofErr w:type="spellStart"/>
      <w:r w:rsidRPr="002960B1">
        <w:rPr>
          <w:rFonts w:eastAsia="微软雅黑" w:cs="Huawei Sans"/>
          <w:b/>
          <w:color w:val="C7000B"/>
          <w:szCs w:val="18"/>
          <w:shd w:val="pct15" w:color="auto" w:fill="FFFFFF"/>
          <w:lang w:eastAsia="en-US"/>
        </w:rPr>
        <w:t>i_name,i_amount</w:t>
      </w:r>
      <w:proofErr w:type="spellEnd"/>
      <w:r w:rsidRPr="002960B1">
        <w:rPr>
          <w:rFonts w:eastAsia="微软雅黑" w:cs="Huawei Sans"/>
          <w:b/>
          <w:color w:val="C7000B"/>
          <w:szCs w:val="18"/>
          <w:shd w:val="pct15" w:color="auto" w:fill="FFFFFF"/>
          <w:lang w:eastAsia="en-US"/>
        </w:rPr>
        <w:t xml:space="preserve"> from insurance where </w:t>
      </w:r>
      <w:proofErr w:type="spellStart"/>
      <w:r w:rsidRPr="002960B1">
        <w:rPr>
          <w:rFonts w:eastAsia="微软雅黑" w:cs="Huawei Sans"/>
          <w:b/>
          <w:color w:val="C7000B"/>
          <w:szCs w:val="18"/>
          <w:shd w:val="pct15" w:color="auto" w:fill="FFFFFF"/>
          <w:lang w:eastAsia="en-US"/>
        </w:rPr>
        <w:t>i_amount</w:t>
      </w:r>
      <w:proofErr w:type="spellEnd"/>
      <w:r w:rsidRPr="002960B1">
        <w:rPr>
          <w:rFonts w:eastAsia="微软雅黑" w:cs="Huawei Sans"/>
          <w:b/>
          <w:color w:val="C7000B"/>
          <w:szCs w:val="18"/>
          <w:shd w:val="pct15" w:color="auto" w:fill="FFFFFF"/>
          <w:lang w:eastAsia="en-US"/>
        </w:rPr>
        <w:t xml:space="preserve"> in (select min(</w:t>
      </w:r>
      <w:proofErr w:type="spellStart"/>
      <w:r w:rsidRPr="002960B1">
        <w:rPr>
          <w:rFonts w:eastAsia="微软雅黑" w:cs="Huawei Sans"/>
          <w:b/>
          <w:color w:val="C7000B"/>
          <w:szCs w:val="18"/>
          <w:shd w:val="pct15" w:color="auto" w:fill="FFFFFF"/>
          <w:lang w:eastAsia="en-US"/>
        </w:rPr>
        <w:t>i_amount</w:t>
      </w:r>
      <w:proofErr w:type="spellEnd"/>
      <w:r w:rsidRPr="002960B1">
        <w:rPr>
          <w:rFonts w:eastAsia="微软雅黑" w:cs="Huawei Sans"/>
          <w:b/>
          <w:color w:val="C7000B"/>
          <w:szCs w:val="18"/>
          <w:shd w:val="pct15" w:color="auto" w:fill="FFFFFF"/>
          <w:lang w:eastAsia="en-US"/>
        </w:rPr>
        <w:t>) from insurance);</w:t>
      </w:r>
    </w:p>
    <w:p w14:paraId="2E621D57" w14:textId="77777777" w:rsidR="00EE7FF6" w:rsidRPr="00D748B1" w:rsidRDefault="00EE7FF6" w:rsidP="002176D9">
      <w:pPr>
        <w:pStyle w:val="1e"/>
      </w:pPr>
      <w:r w:rsidRPr="00D748B1">
        <w:t>结果如下：</w:t>
      </w:r>
    </w:p>
    <w:p w14:paraId="050C4D34" w14:textId="77777777" w:rsidR="00EE7FF6" w:rsidRPr="00D748B1" w:rsidRDefault="00EE7FF6" w:rsidP="002176D9">
      <w:pPr>
        <w:pStyle w:val="affffff5"/>
      </w:pPr>
      <w:proofErr w:type="spellStart"/>
      <w:r w:rsidRPr="00D748B1">
        <w:t>i_name</w:t>
      </w:r>
      <w:proofErr w:type="spellEnd"/>
      <w:r w:rsidRPr="00D748B1">
        <w:t xml:space="preserve">    | </w:t>
      </w:r>
      <w:proofErr w:type="spellStart"/>
      <w:r w:rsidRPr="00D748B1">
        <w:t>i_amount</w:t>
      </w:r>
      <w:proofErr w:type="spellEnd"/>
    </w:p>
    <w:p w14:paraId="43FA7904" w14:textId="77777777" w:rsidR="00EE7FF6" w:rsidRPr="00D748B1" w:rsidRDefault="00EE7FF6" w:rsidP="002176D9">
      <w:pPr>
        <w:pStyle w:val="affffff5"/>
      </w:pPr>
      <w:r w:rsidRPr="00D748B1">
        <w:t>--------------+----------</w:t>
      </w:r>
    </w:p>
    <w:p w14:paraId="7B015FF9" w14:textId="77777777" w:rsidR="00EE7FF6" w:rsidRPr="00D748B1" w:rsidRDefault="00EE7FF6" w:rsidP="002176D9">
      <w:pPr>
        <w:pStyle w:val="affffff5"/>
      </w:pPr>
      <w:r w:rsidRPr="00D748B1">
        <w:lastRenderedPageBreak/>
        <w:t xml:space="preserve"> </w:t>
      </w:r>
      <w:r w:rsidRPr="00D748B1">
        <w:t>财产损失保险</w:t>
      </w:r>
      <w:r w:rsidRPr="00D748B1">
        <w:t xml:space="preserve"> |     1500</w:t>
      </w:r>
    </w:p>
    <w:p w14:paraId="7ECBC545" w14:textId="77777777" w:rsidR="00EE7FF6" w:rsidRPr="00D748B1" w:rsidRDefault="00EE7FF6" w:rsidP="002176D9">
      <w:pPr>
        <w:pStyle w:val="affffff5"/>
      </w:pPr>
      <w:r w:rsidRPr="00D748B1">
        <w:t xml:space="preserve"> </w:t>
      </w:r>
      <w:r w:rsidRPr="00D748B1">
        <w:t>意外保险</w:t>
      </w:r>
      <w:r w:rsidRPr="00D748B1">
        <w:t xml:space="preserve">     |     5000</w:t>
      </w:r>
    </w:p>
    <w:p w14:paraId="6A5BE4F8" w14:textId="4483FD65" w:rsidR="00EE7FF6" w:rsidRPr="00D748B1" w:rsidRDefault="00EE7FF6" w:rsidP="00F05ABE">
      <w:pPr>
        <w:pStyle w:val="30"/>
      </w:pPr>
      <w:proofErr w:type="spellStart"/>
      <w:r w:rsidRPr="00D748B1">
        <w:t>连接查询</w:t>
      </w:r>
      <w:bookmarkEnd w:id="63"/>
      <w:proofErr w:type="spellEnd"/>
      <w:r w:rsidR="00420FC7" w:rsidRPr="00D748B1">
        <w:t>。</w:t>
      </w:r>
    </w:p>
    <w:p w14:paraId="626BF680" w14:textId="60D7F977" w:rsidR="00EE7FF6" w:rsidRPr="00D748B1" w:rsidRDefault="00EE7FF6" w:rsidP="002176D9">
      <w:pPr>
        <w:pStyle w:val="1e"/>
        <w:numPr>
          <w:ilvl w:val="0"/>
          <w:numId w:val="17"/>
        </w:numPr>
      </w:pPr>
      <w:r w:rsidRPr="00D748B1">
        <w:t>半连接</w:t>
      </w:r>
      <w:r w:rsidR="00420FC7" w:rsidRPr="00D748B1">
        <w:t>。</w:t>
      </w:r>
    </w:p>
    <w:p w14:paraId="62DC88BB" w14:textId="77777777" w:rsidR="00EE7FF6" w:rsidRPr="00D748B1" w:rsidRDefault="00EE7FF6" w:rsidP="00EE7FF6">
      <w:pPr>
        <w:pStyle w:val="renwu"/>
        <w:numPr>
          <w:ilvl w:val="0"/>
          <w:numId w:val="6"/>
        </w:numPr>
        <w:ind w:left="1446"/>
        <w:rPr>
          <w:rFonts w:cs="Huawei Sans"/>
        </w:rPr>
      </w:pPr>
      <w:r w:rsidRPr="00D748B1">
        <w:rPr>
          <w:rFonts w:cs="Huawei Sans"/>
        </w:rPr>
        <w:t>查询用户编号在银行卡表中出现的用户的编号，用户姓名和身份证。</w:t>
      </w:r>
    </w:p>
    <w:p w14:paraId="41764DEB"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SELECT </w:t>
      </w:r>
      <w:proofErr w:type="spellStart"/>
      <w:r w:rsidRPr="002960B1">
        <w:rPr>
          <w:rFonts w:eastAsia="微软雅黑" w:cs="Huawei Sans"/>
          <w:b/>
          <w:color w:val="C7000B"/>
          <w:szCs w:val="18"/>
          <w:shd w:val="pct15" w:color="auto" w:fill="FFFFFF"/>
          <w:lang w:eastAsia="en-US"/>
        </w:rPr>
        <w:t>c_id,c_name,c_id_card</w:t>
      </w:r>
      <w:proofErr w:type="spellEnd"/>
      <w:r w:rsidRPr="002960B1">
        <w:rPr>
          <w:rFonts w:eastAsia="微软雅黑" w:cs="Huawei Sans"/>
          <w:b/>
          <w:color w:val="C7000B"/>
          <w:szCs w:val="18"/>
          <w:shd w:val="pct15" w:color="auto" w:fill="FFFFFF"/>
          <w:lang w:eastAsia="en-US"/>
        </w:rPr>
        <w:t xml:space="preserve"> FROM client WHERE EXISTS (SELECT * FROM </w:t>
      </w:r>
      <w:proofErr w:type="spellStart"/>
      <w:r w:rsidRPr="002960B1">
        <w:rPr>
          <w:rFonts w:eastAsia="微软雅黑" w:cs="Huawei Sans"/>
          <w:b/>
          <w:color w:val="C7000B"/>
          <w:szCs w:val="18"/>
          <w:shd w:val="pct15" w:color="auto" w:fill="FFFFFF"/>
          <w:lang w:eastAsia="en-US"/>
        </w:rPr>
        <w:t>bank_card</w:t>
      </w:r>
      <w:proofErr w:type="spellEnd"/>
      <w:r w:rsidRPr="002960B1">
        <w:rPr>
          <w:rFonts w:eastAsia="微软雅黑" w:cs="Huawei Sans"/>
          <w:b/>
          <w:color w:val="C7000B"/>
          <w:szCs w:val="18"/>
          <w:shd w:val="pct15" w:color="auto" w:fill="FFFFFF"/>
          <w:lang w:eastAsia="en-US"/>
        </w:rPr>
        <w:t xml:space="preserve"> WHERE </w:t>
      </w:r>
      <w:proofErr w:type="spellStart"/>
      <w:r w:rsidRPr="002960B1">
        <w:rPr>
          <w:rFonts w:eastAsia="微软雅黑" w:cs="Huawei Sans"/>
          <w:b/>
          <w:color w:val="C7000B"/>
          <w:szCs w:val="18"/>
          <w:shd w:val="pct15" w:color="auto" w:fill="FFFFFF"/>
          <w:lang w:eastAsia="en-US"/>
        </w:rPr>
        <w:t>client.c_id</w:t>
      </w:r>
      <w:proofErr w:type="spellEnd"/>
      <w:r w:rsidRPr="002960B1">
        <w:rPr>
          <w:rFonts w:eastAsia="微软雅黑" w:cs="Huawei Sans"/>
          <w:b/>
          <w:color w:val="C7000B"/>
          <w:szCs w:val="18"/>
          <w:shd w:val="pct15" w:color="auto" w:fill="FFFFFF"/>
          <w:lang w:eastAsia="en-US"/>
        </w:rPr>
        <w:t xml:space="preserve"> = </w:t>
      </w:r>
      <w:proofErr w:type="spellStart"/>
      <w:r w:rsidRPr="002960B1">
        <w:rPr>
          <w:rFonts w:eastAsia="微软雅黑" w:cs="Huawei Sans"/>
          <w:b/>
          <w:color w:val="C7000B"/>
          <w:szCs w:val="18"/>
          <w:shd w:val="pct15" w:color="auto" w:fill="FFFFFF"/>
          <w:lang w:eastAsia="en-US"/>
        </w:rPr>
        <w:t>bank_card.b_c_id</w:t>
      </w:r>
      <w:proofErr w:type="spellEnd"/>
      <w:r w:rsidRPr="002960B1">
        <w:rPr>
          <w:rFonts w:eastAsia="微软雅黑" w:cs="Huawei Sans"/>
          <w:b/>
          <w:color w:val="C7000B"/>
          <w:szCs w:val="18"/>
          <w:shd w:val="pct15" w:color="auto" w:fill="FFFFFF"/>
          <w:lang w:eastAsia="en-US"/>
        </w:rPr>
        <w:t>);</w:t>
      </w:r>
    </w:p>
    <w:p w14:paraId="7297FDFE" w14:textId="77777777" w:rsidR="00EE7FF6" w:rsidRPr="00D748B1" w:rsidRDefault="00EE7FF6" w:rsidP="002176D9">
      <w:pPr>
        <w:pStyle w:val="1e"/>
      </w:pPr>
      <w:r w:rsidRPr="00D748B1">
        <w:t>结果如下：</w:t>
      </w:r>
    </w:p>
    <w:p w14:paraId="4BF8005E" w14:textId="77777777" w:rsidR="00EE7FF6" w:rsidRPr="00D748B1" w:rsidRDefault="00EE7FF6" w:rsidP="002176D9">
      <w:pPr>
        <w:pStyle w:val="affffff5"/>
      </w:pPr>
      <w:proofErr w:type="spellStart"/>
      <w:r w:rsidRPr="00D748B1">
        <w:t>c_id</w:t>
      </w:r>
      <w:proofErr w:type="spellEnd"/>
      <w:r w:rsidRPr="00D748B1">
        <w:t xml:space="preserve"> | </w:t>
      </w:r>
      <w:proofErr w:type="spellStart"/>
      <w:r w:rsidRPr="00D748B1">
        <w:t>c_name</w:t>
      </w:r>
      <w:proofErr w:type="spellEnd"/>
      <w:r w:rsidRPr="00D748B1">
        <w:t xml:space="preserve"> |      </w:t>
      </w:r>
      <w:proofErr w:type="spellStart"/>
      <w:r w:rsidRPr="00D748B1">
        <w:t>c_id_card</w:t>
      </w:r>
      <w:proofErr w:type="spellEnd"/>
    </w:p>
    <w:p w14:paraId="0433032C" w14:textId="77777777" w:rsidR="00EE7FF6" w:rsidRPr="00D748B1" w:rsidRDefault="00EE7FF6" w:rsidP="002176D9">
      <w:pPr>
        <w:pStyle w:val="affffff5"/>
      </w:pPr>
      <w:r w:rsidRPr="00D748B1">
        <w:t>------+--------+----------------------</w:t>
      </w:r>
    </w:p>
    <w:p w14:paraId="340D6D7A" w14:textId="77777777" w:rsidR="00EE7FF6" w:rsidRPr="00D748B1" w:rsidRDefault="00EE7FF6" w:rsidP="002176D9">
      <w:pPr>
        <w:pStyle w:val="affffff5"/>
      </w:pPr>
      <w:r w:rsidRPr="00D748B1">
        <w:t xml:space="preserve">    1 | </w:t>
      </w:r>
      <w:r w:rsidRPr="00D748B1">
        <w:t>张一</w:t>
      </w:r>
      <w:r w:rsidRPr="00D748B1">
        <w:t xml:space="preserve">   | 340211199301010001</w:t>
      </w:r>
    </w:p>
    <w:p w14:paraId="022DA788" w14:textId="77777777" w:rsidR="00EE7FF6" w:rsidRPr="00D748B1" w:rsidRDefault="00EE7FF6" w:rsidP="002176D9">
      <w:pPr>
        <w:pStyle w:val="affffff5"/>
      </w:pPr>
      <w:r w:rsidRPr="00D748B1">
        <w:t xml:space="preserve">    3 | </w:t>
      </w:r>
      <w:r w:rsidRPr="00D748B1">
        <w:t>张三</w:t>
      </w:r>
      <w:r w:rsidRPr="00D748B1">
        <w:t xml:space="preserve">   | 340211199301010003</w:t>
      </w:r>
    </w:p>
    <w:p w14:paraId="2C80C774" w14:textId="77777777" w:rsidR="00EE7FF6" w:rsidRPr="00D748B1" w:rsidRDefault="00EE7FF6" w:rsidP="002176D9">
      <w:pPr>
        <w:pStyle w:val="affffff5"/>
      </w:pPr>
      <w:r w:rsidRPr="00D748B1">
        <w:t xml:space="preserve">    5 | </w:t>
      </w:r>
      <w:r w:rsidRPr="00D748B1">
        <w:t>张五</w:t>
      </w:r>
      <w:r w:rsidRPr="00D748B1">
        <w:t xml:space="preserve">   | 340211199301010005</w:t>
      </w:r>
    </w:p>
    <w:p w14:paraId="637065B6" w14:textId="77777777" w:rsidR="00EE7FF6" w:rsidRPr="00D748B1" w:rsidRDefault="00EE7FF6" w:rsidP="002176D9">
      <w:pPr>
        <w:pStyle w:val="affffff5"/>
      </w:pPr>
      <w:r w:rsidRPr="00D748B1">
        <w:t xml:space="preserve">    7 | </w:t>
      </w:r>
      <w:r w:rsidRPr="00D748B1">
        <w:t>张七</w:t>
      </w:r>
      <w:r w:rsidRPr="00D748B1">
        <w:t xml:space="preserve">   | 340211199301010007</w:t>
      </w:r>
    </w:p>
    <w:p w14:paraId="69FAED47" w14:textId="77777777" w:rsidR="00EE7FF6" w:rsidRPr="00D748B1" w:rsidRDefault="00EE7FF6" w:rsidP="002176D9">
      <w:pPr>
        <w:pStyle w:val="affffff5"/>
      </w:pPr>
      <w:r w:rsidRPr="00D748B1">
        <w:t xml:space="preserve">    9 | </w:t>
      </w:r>
      <w:r w:rsidRPr="00D748B1">
        <w:t>张九</w:t>
      </w:r>
      <w:r w:rsidRPr="00D748B1">
        <w:t xml:space="preserve">   | 340211199301010009</w:t>
      </w:r>
    </w:p>
    <w:p w14:paraId="5A6DA7CA" w14:textId="77777777" w:rsidR="00EE7FF6" w:rsidRPr="00D748B1" w:rsidRDefault="00EE7FF6" w:rsidP="002176D9">
      <w:pPr>
        <w:pStyle w:val="affffff5"/>
      </w:pPr>
      <w:r w:rsidRPr="00D748B1">
        <w:t xml:space="preserve">   10 | </w:t>
      </w:r>
      <w:r w:rsidRPr="00D748B1">
        <w:t>李一</w:t>
      </w:r>
      <w:r w:rsidRPr="00D748B1">
        <w:t xml:space="preserve">   | 340211199301010010</w:t>
      </w:r>
    </w:p>
    <w:p w14:paraId="3BCAD8E9" w14:textId="77777777" w:rsidR="00EE7FF6" w:rsidRPr="00D748B1" w:rsidRDefault="00EE7FF6" w:rsidP="002176D9">
      <w:pPr>
        <w:pStyle w:val="affffff5"/>
      </w:pPr>
      <w:r w:rsidRPr="00D748B1">
        <w:t xml:space="preserve">   12 | </w:t>
      </w:r>
      <w:r w:rsidRPr="00D748B1">
        <w:t>李三</w:t>
      </w:r>
      <w:r w:rsidRPr="00D748B1">
        <w:t xml:space="preserve">   | 340211199301010012</w:t>
      </w:r>
    </w:p>
    <w:p w14:paraId="6FF02507" w14:textId="77777777" w:rsidR="00EE7FF6" w:rsidRPr="00D748B1" w:rsidRDefault="00EE7FF6" w:rsidP="002176D9">
      <w:pPr>
        <w:pStyle w:val="affffff5"/>
      </w:pPr>
      <w:r w:rsidRPr="00D748B1">
        <w:t xml:space="preserve">   14 | </w:t>
      </w:r>
      <w:r w:rsidRPr="00D748B1">
        <w:t>李五</w:t>
      </w:r>
      <w:r w:rsidRPr="00D748B1">
        <w:t xml:space="preserve">   | 340211199301010014</w:t>
      </w:r>
    </w:p>
    <w:p w14:paraId="6AC97B32" w14:textId="77777777" w:rsidR="00EE7FF6" w:rsidRPr="00D748B1" w:rsidRDefault="00EE7FF6" w:rsidP="002176D9">
      <w:pPr>
        <w:pStyle w:val="affffff5"/>
      </w:pPr>
      <w:r w:rsidRPr="00D748B1">
        <w:t xml:space="preserve">   16 | </w:t>
      </w:r>
      <w:r w:rsidRPr="00D748B1">
        <w:t>李七</w:t>
      </w:r>
      <w:r w:rsidRPr="00D748B1">
        <w:t xml:space="preserve">   | 340211199301010016</w:t>
      </w:r>
    </w:p>
    <w:p w14:paraId="4E881E88" w14:textId="77777777" w:rsidR="00EE7FF6" w:rsidRPr="00D748B1" w:rsidRDefault="00EE7FF6" w:rsidP="002176D9">
      <w:pPr>
        <w:pStyle w:val="affffff5"/>
      </w:pPr>
      <w:r w:rsidRPr="00D748B1">
        <w:t xml:space="preserve">   18 | </w:t>
      </w:r>
      <w:r w:rsidRPr="00D748B1">
        <w:t>李九</w:t>
      </w:r>
      <w:r w:rsidRPr="00D748B1">
        <w:t xml:space="preserve">   | 340211199301010018</w:t>
      </w:r>
    </w:p>
    <w:p w14:paraId="57081A80" w14:textId="77777777" w:rsidR="00EE7FF6" w:rsidRPr="00D748B1" w:rsidRDefault="00EE7FF6" w:rsidP="002176D9">
      <w:pPr>
        <w:pStyle w:val="affffff5"/>
      </w:pPr>
      <w:r w:rsidRPr="00D748B1">
        <w:t xml:space="preserve">   19 | </w:t>
      </w:r>
      <w:r w:rsidRPr="00D748B1">
        <w:t>王一</w:t>
      </w:r>
      <w:r w:rsidRPr="00D748B1">
        <w:t xml:space="preserve">   | 340211199301010019</w:t>
      </w:r>
    </w:p>
    <w:p w14:paraId="6CED8B32" w14:textId="77777777" w:rsidR="00EE7FF6" w:rsidRPr="00D748B1" w:rsidRDefault="00EE7FF6" w:rsidP="002176D9">
      <w:pPr>
        <w:pStyle w:val="affffff5"/>
      </w:pPr>
      <w:r w:rsidRPr="00D748B1">
        <w:t xml:space="preserve">   21 | </w:t>
      </w:r>
      <w:r w:rsidRPr="00D748B1">
        <w:t>王三</w:t>
      </w:r>
      <w:r w:rsidRPr="00D748B1">
        <w:t xml:space="preserve">   | 340211199301010021</w:t>
      </w:r>
    </w:p>
    <w:p w14:paraId="7001F02D" w14:textId="77777777" w:rsidR="00EE7FF6" w:rsidRPr="00D748B1" w:rsidRDefault="00EE7FF6" w:rsidP="002176D9">
      <w:pPr>
        <w:pStyle w:val="affffff5"/>
      </w:pPr>
      <w:r w:rsidRPr="00D748B1">
        <w:t xml:space="preserve">   23 | </w:t>
      </w:r>
      <w:r w:rsidRPr="00D748B1">
        <w:t>王五</w:t>
      </w:r>
      <w:r w:rsidRPr="00D748B1">
        <w:t xml:space="preserve">   | 340211199301010023</w:t>
      </w:r>
    </w:p>
    <w:p w14:paraId="1567E7A9" w14:textId="77777777" w:rsidR="00EE7FF6" w:rsidRPr="00D748B1" w:rsidRDefault="00EE7FF6" w:rsidP="002176D9">
      <w:pPr>
        <w:pStyle w:val="affffff5"/>
      </w:pPr>
      <w:r w:rsidRPr="00D748B1">
        <w:t xml:space="preserve">   24 | </w:t>
      </w:r>
      <w:r w:rsidRPr="00D748B1">
        <w:t>王六</w:t>
      </w:r>
      <w:r w:rsidRPr="00D748B1">
        <w:t xml:space="preserve">   | 340211199301010024</w:t>
      </w:r>
    </w:p>
    <w:p w14:paraId="4E2EF4DE" w14:textId="77777777" w:rsidR="00EE7FF6" w:rsidRPr="00D748B1" w:rsidRDefault="00EE7FF6" w:rsidP="002176D9">
      <w:pPr>
        <w:pStyle w:val="affffff5"/>
      </w:pPr>
      <w:r w:rsidRPr="00D748B1">
        <w:t xml:space="preserve">   26 | </w:t>
      </w:r>
      <w:r w:rsidRPr="00D748B1">
        <w:t>王八</w:t>
      </w:r>
      <w:r w:rsidRPr="00D748B1">
        <w:t xml:space="preserve">   | 340211199301010026</w:t>
      </w:r>
    </w:p>
    <w:p w14:paraId="7A74C482" w14:textId="77777777" w:rsidR="00EE7FF6" w:rsidRPr="00D748B1" w:rsidRDefault="00EE7FF6" w:rsidP="002176D9">
      <w:pPr>
        <w:pStyle w:val="affffff5"/>
      </w:pPr>
      <w:r w:rsidRPr="00D748B1">
        <w:t xml:space="preserve">   27 | </w:t>
      </w:r>
      <w:r w:rsidRPr="00D748B1">
        <w:t>王九</w:t>
      </w:r>
      <w:r w:rsidRPr="00D748B1">
        <w:t xml:space="preserve">   | 340211199301010027</w:t>
      </w:r>
    </w:p>
    <w:p w14:paraId="6CA3A396" w14:textId="77777777" w:rsidR="00EE7FF6" w:rsidRPr="00D748B1" w:rsidRDefault="00EE7FF6" w:rsidP="002176D9">
      <w:pPr>
        <w:pStyle w:val="affffff5"/>
      </w:pPr>
      <w:r w:rsidRPr="00D748B1">
        <w:t xml:space="preserve">   29 | </w:t>
      </w:r>
      <w:r w:rsidRPr="00D748B1">
        <w:t>钱二</w:t>
      </w:r>
      <w:r w:rsidRPr="00D748B1">
        <w:t xml:space="preserve">   | 340211199301010029</w:t>
      </w:r>
    </w:p>
    <w:p w14:paraId="5CC7B524" w14:textId="77777777" w:rsidR="00EE7FF6" w:rsidRPr="00D748B1" w:rsidRDefault="00EE7FF6" w:rsidP="002176D9">
      <w:pPr>
        <w:pStyle w:val="1e"/>
      </w:pPr>
      <w:r w:rsidRPr="00D748B1">
        <w:t>备注：半连接是一种特殊的连接类型，在</w:t>
      </w:r>
      <w:r w:rsidRPr="00D748B1">
        <w:t>SQL</w:t>
      </w:r>
      <w:r w:rsidRPr="00D748B1">
        <w:t>中没有指定的关键字，通过在</w:t>
      </w:r>
      <w:r w:rsidRPr="00D748B1">
        <w:t>WHERE</w:t>
      </w:r>
      <w:r w:rsidRPr="00D748B1">
        <w:t>后面使用</w:t>
      </w:r>
      <w:r w:rsidRPr="00D748B1">
        <w:t>IN</w:t>
      </w:r>
      <w:r w:rsidRPr="00D748B1">
        <w:t>或</w:t>
      </w:r>
      <w:r w:rsidRPr="00D748B1">
        <w:t>EXISTS</w:t>
      </w:r>
      <w:r w:rsidRPr="00D748B1">
        <w:t>子查询实现。当</w:t>
      </w:r>
      <w:r w:rsidRPr="00D748B1">
        <w:t>IN/EXISTS</w:t>
      </w:r>
      <w:r w:rsidRPr="00D748B1">
        <w:t>右侧的多行满足子查询的条件时，主查询也只返回一行与</w:t>
      </w:r>
      <w:r w:rsidRPr="00D748B1">
        <w:t>EXISTS</w:t>
      </w:r>
      <w:r w:rsidRPr="00D748B1">
        <w:t>子查询匹配的行，而不是复制左侧的行。</w:t>
      </w:r>
    </w:p>
    <w:p w14:paraId="747D0575" w14:textId="1E08D408" w:rsidR="00EE7FF6" w:rsidRPr="00D748B1" w:rsidRDefault="00EE7FF6" w:rsidP="002176D9">
      <w:pPr>
        <w:pStyle w:val="1e"/>
        <w:numPr>
          <w:ilvl w:val="0"/>
          <w:numId w:val="17"/>
        </w:numPr>
      </w:pPr>
      <w:r w:rsidRPr="00D748B1">
        <w:t>反连接</w:t>
      </w:r>
      <w:r w:rsidR="00420FC7" w:rsidRPr="00D748B1">
        <w:t>。</w:t>
      </w:r>
    </w:p>
    <w:p w14:paraId="7B476278" w14:textId="77777777" w:rsidR="00EE7FF6" w:rsidRPr="00D748B1" w:rsidRDefault="00EE7FF6" w:rsidP="00EE7FF6">
      <w:pPr>
        <w:pStyle w:val="renwu"/>
        <w:numPr>
          <w:ilvl w:val="0"/>
          <w:numId w:val="6"/>
        </w:numPr>
        <w:ind w:left="1446"/>
        <w:rPr>
          <w:rFonts w:cs="Huawei Sans"/>
        </w:rPr>
      </w:pPr>
      <w:r w:rsidRPr="00D748B1">
        <w:rPr>
          <w:rFonts w:cs="Huawei Sans"/>
        </w:rPr>
        <w:t>查询银行卡号不是</w:t>
      </w:r>
      <w:r w:rsidRPr="00D748B1">
        <w:rPr>
          <w:rFonts w:cs="Huawei Sans"/>
        </w:rPr>
        <w:t>‘622202130202000001*’</w:t>
      </w:r>
      <w:r w:rsidRPr="00D748B1">
        <w:rPr>
          <w:rFonts w:cs="Huawei Sans"/>
        </w:rPr>
        <w:t>（</w:t>
      </w:r>
      <w:r w:rsidRPr="00D748B1">
        <w:rPr>
          <w:rFonts w:cs="Huawei Sans"/>
        </w:rPr>
        <w:t>*</w:t>
      </w:r>
      <w:r w:rsidRPr="00D748B1">
        <w:rPr>
          <w:rFonts w:cs="Huawei Sans"/>
        </w:rPr>
        <w:t>表示未知）的用户的编号，姓名和身份证。</w:t>
      </w:r>
    </w:p>
    <w:p w14:paraId="7C99974B"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SELECT </w:t>
      </w:r>
      <w:proofErr w:type="spellStart"/>
      <w:r w:rsidRPr="002960B1">
        <w:rPr>
          <w:rFonts w:eastAsia="微软雅黑" w:cs="Huawei Sans"/>
          <w:b/>
          <w:color w:val="C7000B"/>
          <w:szCs w:val="18"/>
          <w:shd w:val="pct15" w:color="auto" w:fill="FFFFFF"/>
          <w:lang w:eastAsia="en-US"/>
        </w:rPr>
        <w:t>c_id,c_name,c_id_card</w:t>
      </w:r>
      <w:proofErr w:type="spellEnd"/>
      <w:r w:rsidRPr="002960B1">
        <w:rPr>
          <w:rFonts w:eastAsia="微软雅黑" w:cs="Huawei Sans"/>
          <w:b/>
          <w:color w:val="C7000B"/>
          <w:szCs w:val="18"/>
          <w:shd w:val="pct15" w:color="auto" w:fill="FFFFFF"/>
          <w:lang w:eastAsia="en-US"/>
        </w:rPr>
        <w:t xml:space="preserve"> FROM client WHERE </w:t>
      </w:r>
      <w:proofErr w:type="spellStart"/>
      <w:r w:rsidRPr="002960B1">
        <w:rPr>
          <w:rFonts w:eastAsia="微软雅黑" w:cs="Huawei Sans"/>
          <w:b/>
          <w:color w:val="C7000B"/>
          <w:szCs w:val="18"/>
          <w:shd w:val="pct15" w:color="auto" w:fill="FFFFFF"/>
          <w:lang w:eastAsia="en-US"/>
        </w:rPr>
        <w:t>c_id</w:t>
      </w:r>
      <w:proofErr w:type="spellEnd"/>
      <w:r w:rsidRPr="002960B1">
        <w:rPr>
          <w:rFonts w:eastAsia="微软雅黑" w:cs="Huawei Sans"/>
          <w:b/>
          <w:color w:val="C7000B"/>
          <w:szCs w:val="18"/>
          <w:shd w:val="pct15" w:color="auto" w:fill="FFFFFF"/>
          <w:lang w:eastAsia="en-US"/>
        </w:rPr>
        <w:t xml:space="preserve"> NOT IN (SELECT </w:t>
      </w:r>
      <w:proofErr w:type="spellStart"/>
      <w:r w:rsidRPr="002960B1">
        <w:rPr>
          <w:rFonts w:eastAsia="微软雅黑" w:cs="Huawei Sans"/>
          <w:b/>
          <w:color w:val="C7000B"/>
          <w:szCs w:val="18"/>
          <w:shd w:val="pct15" w:color="auto" w:fill="FFFFFF"/>
          <w:lang w:eastAsia="en-US"/>
        </w:rPr>
        <w:t>b_c_id</w:t>
      </w:r>
      <w:proofErr w:type="spellEnd"/>
      <w:r w:rsidRPr="002960B1">
        <w:rPr>
          <w:rFonts w:eastAsia="微软雅黑" w:cs="Huawei Sans"/>
          <w:b/>
          <w:color w:val="C7000B"/>
          <w:szCs w:val="18"/>
          <w:shd w:val="pct15" w:color="auto" w:fill="FFFFFF"/>
          <w:lang w:eastAsia="en-US"/>
        </w:rPr>
        <w:t xml:space="preserve"> FROM </w:t>
      </w:r>
      <w:proofErr w:type="spellStart"/>
      <w:r w:rsidRPr="002960B1">
        <w:rPr>
          <w:rFonts w:eastAsia="微软雅黑" w:cs="Huawei Sans"/>
          <w:b/>
          <w:color w:val="C7000B"/>
          <w:szCs w:val="18"/>
          <w:shd w:val="pct15" w:color="auto" w:fill="FFFFFF"/>
          <w:lang w:eastAsia="en-US"/>
        </w:rPr>
        <w:t>bank_card</w:t>
      </w:r>
      <w:proofErr w:type="spellEnd"/>
      <w:r w:rsidRPr="002960B1">
        <w:rPr>
          <w:rFonts w:eastAsia="微软雅黑" w:cs="Huawei Sans"/>
          <w:b/>
          <w:color w:val="C7000B"/>
          <w:szCs w:val="18"/>
          <w:shd w:val="pct15" w:color="auto" w:fill="FFFFFF"/>
          <w:lang w:eastAsia="en-US"/>
        </w:rPr>
        <w:t xml:space="preserve"> WHERE </w:t>
      </w:r>
      <w:proofErr w:type="spellStart"/>
      <w:r w:rsidRPr="002960B1">
        <w:rPr>
          <w:rFonts w:eastAsia="微软雅黑" w:cs="Huawei Sans"/>
          <w:b/>
          <w:color w:val="C7000B"/>
          <w:szCs w:val="18"/>
          <w:shd w:val="pct15" w:color="auto" w:fill="FFFFFF"/>
          <w:lang w:eastAsia="en-US"/>
        </w:rPr>
        <w:t>b_number</w:t>
      </w:r>
      <w:proofErr w:type="spellEnd"/>
      <w:r w:rsidRPr="002960B1">
        <w:rPr>
          <w:rFonts w:eastAsia="微软雅黑" w:cs="Huawei Sans"/>
          <w:b/>
          <w:color w:val="C7000B"/>
          <w:szCs w:val="18"/>
          <w:shd w:val="pct15" w:color="auto" w:fill="FFFFFF"/>
          <w:lang w:eastAsia="en-US"/>
        </w:rPr>
        <w:t xml:space="preserve"> LIKE '622202130202000001_');</w:t>
      </w:r>
    </w:p>
    <w:p w14:paraId="2B4E0245" w14:textId="77777777" w:rsidR="00EE7FF6" w:rsidRPr="00D748B1" w:rsidRDefault="00EE7FF6" w:rsidP="002176D9">
      <w:pPr>
        <w:pStyle w:val="1e"/>
      </w:pPr>
      <w:r w:rsidRPr="00D748B1">
        <w:t>结果如下：</w:t>
      </w:r>
    </w:p>
    <w:p w14:paraId="6AB9EBCD" w14:textId="77777777" w:rsidR="00EE7FF6" w:rsidRPr="00D748B1" w:rsidRDefault="00EE7FF6" w:rsidP="002176D9">
      <w:pPr>
        <w:pStyle w:val="affffff5"/>
      </w:pPr>
      <w:proofErr w:type="spellStart"/>
      <w:r w:rsidRPr="00D748B1">
        <w:t>c_id</w:t>
      </w:r>
      <w:proofErr w:type="spellEnd"/>
      <w:r w:rsidRPr="00D748B1">
        <w:t xml:space="preserve"> | </w:t>
      </w:r>
      <w:proofErr w:type="spellStart"/>
      <w:r w:rsidRPr="00D748B1">
        <w:t>c_name</w:t>
      </w:r>
      <w:proofErr w:type="spellEnd"/>
      <w:r w:rsidRPr="00D748B1">
        <w:t xml:space="preserve"> |      </w:t>
      </w:r>
      <w:proofErr w:type="spellStart"/>
      <w:r w:rsidRPr="00D748B1">
        <w:t>c_id_card</w:t>
      </w:r>
      <w:proofErr w:type="spellEnd"/>
    </w:p>
    <w:p w14:paraId="79981666" w14:textId="77777777" w:rsidR="00EE7FF6" w:rsidRPr="00D748B1" w:rsidRDefault="00EE7FF6" w:rsidP="002176D9">
      <w:pPr>
        <w:pStyle w:val="affffff5"/>
      </w:pPr>
      <w:r w:rsidRPr="00D748B1">
        <w:lastRenderedPageBreak/>
        <w:t>------+--------+----------------------</w:t>
      </w:r>
    </w:p>
    <w:p w14:paraId="5AA03BB7" w14:textId="77777777" w:rsidR="00EE7FF6" w:rsidRPr="00D748B1" w:rsidRDefault="00EE7FF6" w:rsidP="002176D9">
      <w:pPr>
        <w:pStyle w:val="affffff5"/>
      </w:pPr>
      <w:r w:rsidRPr="00D748B1">
        <w:t xml:space="preserve">    1 | </w:t>
      </w:r>
      <w:r w:rsidRPr="00D748B1">
        <w:t>张一</w:t>
      </w:r>
      <w:r w:rsidRPr="00D748B1">
        <w:t xml:space="preserve">   | 340211199301010001</w:t>
      </w:r>
    </w:p>
    <w:p w14:paraId="501FD4A4" w14:textId="77777777" w:rsidR="00EE7FF6" w:rsidRPr="00D748B1" w:rsidRDefault="00EE7FF6" w:rsidP="002176D9">
      <w:pPr>
        <w:pStyle w:val="affffff5"/>
      </w:pPr>
      <w:r w:rsidRPr="00D748B1">
        <w:t xml:space="preserve">    2 | </w:t>
      </w:r>
      <w:r w:rsidRPr="00D748B1">
        <w:t>张二</w:t>
      </w:r>
      <w:r w:rsidRPr="00D748B1">
        <w:t xml:space="preserve">   | 340211199301010002</w:t>
      </w:r>
    </w:p>
    <w:p w14:paraId="702D6666" w14:textId="77777777" w:rsidR="00EE7FF6" w:rsidRPr="00D748B1" w:rsidRDefault="00EE7FF6" w:rsidP="002176D9">
      <w:pPr>
        <w:pStyle w:val="affffff5"/>
      </w:pPr>
      <w:r w:rsidRPr="00D748B1">
        <w:t xml:space="preserve">    3 | </w:t>
      </w:r>
      <w:r w:rsidRPr="00D748B1">
        <w:t>张三</w:t>
      </w:r>
      <w:r w:rsidRPr="00D748B1">
        <w:t xml:space="preserve">   | 340211199301010003</w:t>
      </w:r>
    </w:p>
    <w:p w14:paraId="18BE5A8E" w14:textId="77777777" w:rsidR="00EE7FF6" w:rsidRPr="00D748B1" w:rsidRDefault="00EE7FF6" w:rsidP="002176D9">
      <w:pPr>
        <w:pStyle w:val="affffff5"/>
      </w:pPr>
      <w:r w:rsidRPr="00D748B1">
        <w:t xml:space="preserve">    4 | </w:t>
      </w:r>
      <w:r w:rsidRPr="00D748B1">
        <w:t>张四</w:t>
      </w:r>
      <w:r w:rsidRPr="00D748B1">
        <w:t xml:space="preserve">   | 340211199301010004</w:t>
      </w:r>
    </w:p>
    <w:p w14:paraId="59A4CB08" w14:textId="77777777" w:rsidR="00EE7FF6" w:rsidRPr="00D748B1" w:rsidRDefault="00EE7FF6" w:rsidP="002176D9">
      <w:pPr>
        <w:pStyle w:val="affffff5"/>
      </w:pPr>
      <w:r w:rsidRPr="00D748B1">
        <w:t xml:space="preserve">    5 | </w:t>
      </w:r>
      <w:r w:rsidRPr="00D748B1">
        <w:t>张五</w:t>
      </w:r>
      <w:r w:rsidRPr="00D748B1">
        <w:t xml:space="preserve">   | 340211199301010005</w:t>
      </w:r>
    </w:p>
    <w:p w14:paraId="220DDCC2" w14:textId="77777777" w:rsidR="00EE7FF6" w:rsidRPr="00D748B1" w:rsidRDefault="00EE7FF6" w:rsidP="002176D9">
      <w:pPr>
        <w:pStyle w:val="affffff5"/>
      </w:pPr>
      <w:r w:rsidRPr="00D748B1">
        <w:t xml:space="preserve">    6 | </w:t>
      </w:r>
      <w:r w:rsidRPr="00D748B1">
        <w:t>张六</w:t>
      </w:r>
      <w:r w:rsidRPr="00D748B1">
        <w:t xml:space="preserve">   | 340211199301010006</w:t>
      </w:r>
    </w:p>
    <w:p w14:paraId="08DAB2B5" w14:textId="77777777" w:rsidR="00EE7FF6" w:rsidRPr="00D748B1" w:rsidRDefault="00EE7FF6" w:rsidP="002176D9">
      <w:pPr>
        <w:pStyle w:val="affffff5"/>
      </w:pPr>
      <w:r w:rsidRPr="00D748B1">
        <w:t xml:space="preserve">    7 | </w:t>
      </w:r>
      <w:r w:rsidRPr="00D748B1">
        <w:t>张七</w:t>
      </w:r>
      <w:r w:rsidRPr="00D748B1">
        <w:t xml:space="preserve">   | 340211199301010007</w:t>
      </w:r>
    </w:p>
    <w:p w14:paraId="49066E05" w14:textId="77777777" w:rsidR="00EE7FF6" w:rsidRPr="00D748B1" w:rsidRDefault="00EE7FF6" w:rsidP="002176D9">
      <w:pPr>
        <w:pStyle w:val="affffff5"/>
      </w:pPr>
      <w:r w:rsidRPr="00D748B1">
        <w:t xml:space="preserve">    8 | </w:t>
      </w:r>
      <w:r w:rsidRPr="00D748B1">
        <w:t>张八</w:t>
      </w:r>
      <w:r w:rsidRPr="00D748B1">
        <w:t xml:space="preserve">   | 340211199301010008</w:t>
      </w:r>
    </w:p>
    <w:p w14:paraId="16B78C5D" w14:textId="77777777" w:rsidR="00EE7FF6" w:rsidRPr="00D748B1" w:rsidRDefault="00EE7FF6" w:rsidP="002176D9">
      <w:pPr>
        <w:pStyle w:val="affffff5"/>
      </w:pPr>
      <w:r w:rsidRPr="00D748B1">
        <w:t xml:space="preserve">    9 | </w:t>
      </w:r>
      <w:r w:rsidRPr="00D748B1">
        <w:t>张九</w:t>
      </w:r>
      <w:r w:rsidRPr="00D748B1">
        <w:t xml:space="preserve">   | 340211199301010009</w:t>
      </w:r>
    </w:p>
    <w:p w14:paraId="1A907765" w14:textId="77777777" w:rsidR="00EE7FF6" w:rsidRPr="00D748B1" w:rsidRDefault="00EE7FF6" w:rsidP="002176D9">
      <w:pPr>
        <w:pStyle w:val="affffff5"/>
      </w:pPr>
      <w:r w:rsidRPr="00D748B1">
        <w:t xml:space="preserve">   10 | </w:t>
      </w:r>
      <w:r w:rsidRPr="00D748B1">
        <w:t>李一</w:t>
      </w:r>
      <w:r w:rsidRPr="00D748B1">
        <w:t xml:space="preserve">   | 340211199301010010</w:t>
      </w:r>
    </w:p>
    <w:p w14:paraId="33412C98" w14:textId="77777777" w:rsidR="00EE7FF6" w:rsidRPr="00D748B1" w:rsidRDefault="00EE7FF6" w:rsidP="002176D9">
      <w:pPr>
        <w:pStyle w:val="affffff5"/>
      </w:pPr>
      <w:r w:rsidRPr="00D748B1">
        <w:t xml:space="preserve">   11 | </w:t>
      </w:r>
      <w:r w:rsidRPr="00D748B1">
        <w:t>李二</w:t>
      </w:r>
      <w:r w:rsidRPr="00D748B1">
        <w:t xml:space="preserve">   | 340211199301010011</w:t>
      </w:r>
    </w:p>
    <w:p w14:paraId="665880F5" w14:textId="77777777" w:rsidR="00EE7FF6" w:rsidRPr="00D748B1" w:rsidRDefault="00EE7FF6" w:rsidP="002176D9">
      <w:pPr>
        <w:pStyle w:val="affffff5"/>
      </w:pPr>
      <w:r w:rsidRPr="00D748B1">
        <w:t xml:space="preserve">   12 | </w:t>
      </w:r>
      <w:r w:rsidRPr="00D748B1">
        <w:t>李三</w:t>
      </w:r>
      <w:r w:rsidRPr="00D748B1">
        <w:t xml:space="preserve">   | 340211199301010012</w:t>
      </w:r>
    </w:p>
    <w:p w14:paraId="6C582A9E" w14:textId="77777777" w:rsidR="00EE7FF6" w:rsidRPr="00D748B1" w:rsidRDefault="00EE7FF6" w:rsidP="002176D9">
      <w:pPr>
        <w:pStyle w:val="affffff5"/>
      </w:pPr>
      <w:r w:rsidRPr="00D748B1">
        <w:t xml:space="preserve">   13 | </w:t>
      </w:r>
      <w:r w:rsidRPr="00D748B1">
        <w:t>李四</w:t>
      </w:r>
      <w:r w:rsidRPr="00D748B1">
        <w:t xml:space="preserve">   | 340211199301010013</w:t>
      </w:r>
    </w:p>
    <w:p w14:paraId="0D67D3A8" w14:textId="77777777" w:rsidR="00EE7FF6" w:rsidRPr="00D748B1" w:rsidRDefault="00EE7FF6" w:rsidP="002176D9">
      <w:pPr>
        <w:pStyle w:val="affffff5"/>
      </w:pPr>
      <w:r w:rsidRPr="00D748B1">
        <w:t xml:space="preserve">   14 | </w:t>
      </w:r>
      <w:r w:rsidRPr="00D748B1">
        <w:t>李五</w:t>
      </w:r>
      <w:r w:rsidRPr="00D748B1">
        <w:t xml:space="preserve">   | 340211199301010014</w:t>
      </w:r>
    </w:p>
    <w:p w14:paraId="632F8901" w14:textId="77777777" w:rsidR="00EE7FF6" w:rsidRPr="00D748B1" w:rsidRDefault="00EE7FF6" w:rsidP="002176D9">
      <w:pPr>
        <w:pStyle w:val="affffff5"/>
      </w:pPr>
      <w:r w:rsidRPr="00D748B1">
        <w:t xml:space="preserve">   15 | </w:t>
      </w:r>
      <w:r w:rsidRPr="00D748B1">
        <w:t>李六</w:t>
      </w:r>
      <w:r w:rsidRPr="00D748B1">
        <w:t xml:space="preserve">   | 340211199301010015</w:t>
      </w:r>
    </w:p>
    <w:p w14:paraId="31A7D550" w14:textId="77777777" w:rsidR="00EE7FF6" w:rsidRPr="00D748B1" w:rsidRDefault="00EE7FF6" w:rsidP="002176D9">
      <w:pPr>
        <w:pStyle w:val="affffff5"/>
      </w:pPr>
      <w:r w:rsidRPr="00D748B1">
        <w:t xml:space="preserve">   16 | </w:t>
      </w:r>
      <w:r w:rsidRPr="00D748B1">
        <w:t>李七</w:t>
      </w:r>
      <w:r w:rsidRPr="00D748B1">
        <w:t xml:space="preserve">   | 340211199301010016</w:t>
      </w:r>
    </w:p>
    <w:p w14:paraId="0EAF31C3" w14:textId="77777777" w:rsidR="00EE7FF6" w:rsidRPr="00D748B1" w:rsidRDefault="00EE7FF6" w:rsidP="002176D9">
      <w:pPr>
        <w:pStyle w:val="affffff5"/>
      </w:pPr>
      <w:r w:rsidRPr="00D748B1">
        <w:t xml:space="preserve">   17 | </w:t>
      </w:r>
      <w:r w:rsidRPr="00D748B1">
        <w:t>李八</w:t>
      </w:r>
      <w:r w:rsidRPr="00D748B1">
        <w:t xml:space="preserve">   | 340211199301010017</w:t>
      </w:r>
    </w:p>
    <w:p w14:paraId="7214B531" w14:textId="77777777" w:rsidR="00EE7FF6" w:rsidRPr="00D748B1" w:rsidRDefault="00EE7FF6" w:rsidP="002176D9">
      <w:pPr>
        <w:pStyle w:val="affffff5"/>
      </w:pPr>
      <w:r w:rsidRPr="00D748B1">
        <w:t xml:space="preserve">   18 | </w:t>
      </w:r>
      <w:r w:rsidRPr="00D748B1">
        <w:t>李九</w:t>
      </w:r>
      <w:r w:rsidRPr="00D748B1">
        <w:t xml:space="preserve">   | 340211199301010018</w:t>
      </w:r>
    </w:p>
    <w:p w14:paraId="1F781136" w14:textId="77777777" w:rsidR="00EE7FF6" w:rsidRPr="00D748B1" w:rsidRDefault="00EE7FF6" w:rsidP="002176D9">
      <w:pPr>
        <w:pStyle w:val="affffff5"/>
      </w:pPr>
      <w:r w:rsidRPr="00D748B1">
        <w:t xml:space="preserve">   19 | </w:t>
      </w:r>
      <w:r w:rsidRPr="00D748B1">
        <w:t>王一</w:t>
      </w:r>
      <w:r w:rsidRPr="00D748B1">
        <w:t xml:space="preserve">   | 340211199301010019</w:t>
      </w:r>
    </w:p>
    <w:p w14:paraId="5C391A8F" w14:textId="77777777" w:rsidR="00EE7FF6" w:rsidRPr="00D748B1" w:rsidRDefault="00EE7FF6" w:rsidP="002176D9">
      <w:pPr>
        <w:pStyle w:val="affffff5"/>
      </w:pPr>
      <w:r w:rsidRPr="00D748B1">
        <w:t xml:space="preserve">   20 | </w:t>
      </w:r>
      <w:r w:rsidRPr="00D748B1">
        <w:t>王二</w:t>
      </w:r>
      <w:r w:rsidRPr="00D748B1">
        <w:t xml:space="preserve">   | 340211199301010020</w:t>
      </w:r>
    </w:p>
    <w:p w14:paraId="15BCC6E7" w14:textId="77777777" w:rsidR="00EE7FF6" w:rsidRPr="00D748B1" w:rsidRDefault="00EE7FF6" w:rsidP="002176D9">
      <w:pPr>
        <w:pStyle w:val="affffff5"/>
      </w:pPr>
      <w:r w:rsidRPr="00D748B1">
        <w:t xml:space="preserve">   21 | </w:t>
      </w:r>
      <w:r w:rsidRPr="00D748B1">
        <w:t>王三</w:t>
      </w:r>
      <w:r w:rsidRPr="00D748B1">
        <w:t xml:space="preserve">   | 340211199301010021</w:t>
      </w:r>
    </w:p>
    <w:p w14:paraId="0627556D" w14:textId="77777777" w:rsidR="00EE7FF6" w:rsidRPr="00D748B1" w:rsidRDefault="00EE7FF6" w:rsidP="002176D9">
      <w:pPr>
        <w:pStyle w:val="affffff5"/>
      </w:pPr>
      <w:r w:rsidRPr="00D748B1">
        <w:t xml:space="preserve">   22 | </w:t>
      </w:r>
      <w:r w:rsidRPr="00D748B1">
        <w:t>王四</w:t>
      </w:r>
      <w:r w:rsidRPr="00D748B1">
        <w:t xml:space="preserve">   | 340211199301010022</w:t>
      </w:r>
    </w:p>
    <w:p w14:paraId="2E04F158" w14:textId="77777777" w:rsidR="00EE7FF6" w:rsidRPr="00D748B1" w:rsidRDefault="00EE7FF6" w:rsidP="002176D9">
      <w:pPr>
        <w:pStyle w:val="affffff5"/>
      </w:pPr>
      <w:r w:rsidRPr="00D748B1">
        <w:t xml:space="preserve">   23 | </w:t>
      </w:r>
      <w:r w:rsidRPr="00D748B1">
        <w:t>王五</w:t>
      </w:r>
      <w:r w:rsidRPr="00D748B1">
        <w:t xml:space="preserve">   | 340211199301010023</w:t>
      </w:r>
    </w:p>
    <w:p w14:paraId="0EAB8008" w14:textId="77777777" w:rsidR="00EE7FF6" w:rsidRPr="00D748B1" w:rsidRDefault="00EE7FF6" w:rsidP="002176D9">
      <w:pPr>
        <w:pStyle w:val="affffff5"/>
      </w:pPr>
      <w:r w:rsidRPr="00D748B1">
        <w:t xml:space="preserve">   24 | </w:t>
      </w:r>
      <w:r w:rsidRPr="00D748B1">
        <w:t>王六</w:t>
      </w:r>
      <w:r w:rsidRPr="00D748B1">
        <w:t xml:space="preserve">   | 340211199301010024</w:t>
      </w:r>
    </w:p>
    <w:p w14:paraId="645B7C2F" w14:textId="77777777" w:rsidR="00EE7FF6" w:rsidRPr="00D748B1" w:rsidRDefault="00EE7FF6" w:rsidP="002176D9">
      <w:pPr>
        <w:pStyle w:val="affffff5"/>
      </w:pPr>
      <w:r w:rsidRPr="00D748B1">
        <w:t xml:space="preserve">   25 | </w:t>
      </w:r>
      <w:r w:rsidRPr="00D748B1">
        <w:t>王七</w:t>
      </w:r>
      <w:r w:rsidRPr="00D748B1">
        <w:t xml:space="preserve">   | 340211199301010025</w:t>
      </w:r>
    </w:p>
    <w:p w14:paraId="24B809A4" w14:textId="77777777" w:rsidR="00EE7FF6" w:rsidRPr="00D748B1" w:rsidRDefault="00EE7FF6" w:rsidP="002176D9">
      <w:pPr>
        <w:pStyle w:val="affffff5"/>
      </w:pPr>
      <w:r w:rsidRPr="00D748B1">
        <w:t xml:space="preserve">   26 | </w:t>
      </w:r>
      <w:r w:rsidRPr="00D748B1">
        <w:t>王八</w:t>
      </w:r>
      <w:r w:rsidRPr="00D748B1">
        <w:t xml:space="preserve">   | 340211199301010026</w:t>
      </w:r>
    </w:p>
    <w:p w14:paraId="4356A801" w14:textId="77777777" w:rsidR="00EE7FF6" w:rsidRPr="00D748B1" w:rsidRDefault="00EE7FF6" w:rsidP="002176D9">
      <w:pPr>
        <w:pStyle w:val="affffff5"/>
      </w:pPr>
      <w:r w:rsidRPr="00D748B1">
        <w:t xml:space="preserve">   27 | </w:t>
      </w:r>
      <w:r w:rsidRPr="00D748B1">
        <w:t>王九</w:t>
      </w:r>
      <w:r w:rsidRPr="00D748B1">
        <w:t xml:space="preserve">   | 340211199301010027</w:t>
      </w:r>
    </w:p>
    <w:p w14:paraId="6E77F684" w14:textId="77777777" w:rsidR="00EE7FF6" w:rsidRPr="00D748B1" w:rsidRDefault="00EE7FF6" w:rsidP="002176D9">
      <w:pPr>
        <w:pStyle w:val="affffff5"/>
      </w:pPr>
      <w:r w:rsidRPr="00D748B1">
        <w:t xml:space="preserve">   28 | </w:t>
      </w:r>
      <w:r w:rsidRPr="00D748B1">
        <w:t>钱一</w:t>
      </w:r>
      <w:r w:rsidRPr="00D748B1">
        <w:t xml:space="preserve">   | 340211199301010028</w:t>
      </w:r>
    </w:p>
    <w:p w14:paraId="0B392316" w14:textId="77777777" w:rsidR="00EE7FF6" w:rsidRPr="00D748B1" w:rsidRDefault="00EE7FF6" w:rsidP="002176D9">
      <w:pPr>
        <w:pStyle w:val="affffff5"/>
      </w:pPr>
      <w:r w:rsidRPr="00D748B1">
        <w:t xml:space="preserve">   29 | </w:t>
      </w:r>
      <w:r w:rsidRPr="00D748B1">
        <w:t>钱二</w:t>
      </w:r>
      <w:r w:rsidRPr="00D748B1">
        <w:t xml:space="preserve">   | 340211199301010029</w:t>
      </w:r>
    </w:p>
    <w:p w14:paraId="2A03C3A8" w14:textId="77777777" w:rsidR="00EE7FF6" w:rsidRPr="00D748B1" w:rsidRDefault="00EE7FF6" w:rsidP="002176D9">
      <w:pPr>
        <w:pStyle w:val="affffff5"/>
      </w:pPr>
      <w:r w:rsidRPr="00D748B1">
        <w:t xml:space="preserve">   30 | </w:t>
      </w:r>
      <w:r w:rsidRPr="00D748B1">
        <w:t>钱三</w:t>
      </w:r>
      <w:r w:rsidRPr="00D748B1">
        <w:t xml:space="preserve">   | 340211199301010030</w:t>
      </w:r>
    </w:p>
    <w:p w14:paraId="6D75D480" w14:textId="77777777" w:rsidR="00EE7FF6" w:rsidRPr="00D748B1" w:rsidRDefault="00EE7FF6" w:rsidP="002176D9">
      <w:pPr>
        <w:pStyle w:val="affffff5"/>
      </w:pPr>
      <w:r w:rsidRPr="00D748B1">
        <w:t xml:space="preserve">   31 | </w:t>
      </w:r>
      <w:r w:rsidRPr="00D748B1">
        <w:t>李丽</w:t>
      </w:r>
      <w:r w:rsidRPr="00D748B1">
        <w:t xml:space="preserve">   | 340211199301010031</w:t>
      </w:r>
    </w:p>
    <w:p w14:paraId="5C6635D9" w14:textId="77777777" w:rsidR="00EE7FF6" w:rsidRPr="00D748B1" w:rsidRDefault="00EE7FF6" w:rsidP="002176D9">
      <w:pPr>
        <w:pStyle w:val="1e"/>
      </w:pPr>
      <w:r w:rsidRPr="00D748B1">
        <w:t>备注：反连接是一种特殊的连接类型，在</w:t>
      </w:r>
      <w:r w:rsidRPr="00D748B1">
        <w:t>SQL</w:t>
      </w:r>
      <w:r w:rsidRPr="00D748B1">
        <w:t>中没有指定的关键字，通过在</w:t>
      </w:r>
      <w:r w:rsidRPr="00D748B1">
        <w:t>WHERE</w:t>
      </w:r>
      <w:r w:rsidRPr="00D748B1">
        <w:t>后面使用</w:t>
      </w:r>
      <w:r w:rsidRPr="00D748B1">
        <w:t xml:space="preserve"> NOT IN</w:t>
      </w:r>
      <w:r w:rsidRPr="00D748B1">
        <w:t>或</w:t>
      </w:r>
      <w:r w:rsidRPr="00D748B1">
        <w:t>NOT EXISTS</w:t>
      </w:r>
      <w:r w:rsidRPr="00D748B1">
        <w:t>子查询实现。返回所有不满足条件的行。这个关系的概念跟半连接相反。</w:t>
      </w:r>
    </w:p>
    <w:p w14:paraId="582CAFB4" w14:textId="1CB25FDB" w:rsidR="00EE7FF6" w:rsidRPr="00D748B1" w:rsidRDefault="00EE7FF6" w:rsidP="00F05ABE">
      <w:pPr>
        <w:pStyle w:val="30"/>
      </w:pPr>
      <w:bookmarkStart w:id="64" w:name="_Toc16353972"/>
      <w:proofErr w:type="spellStart"/>
      <w:r w:rsidRPr="00D748B1">
        <w:t>子查询</w:t>
      </w:r>
      <w:bookmarkEnd w:id="64"/>
      <w:proofErr w:type="spellEnd"/>
      <w:r w:rsidR="00420FC7" w:rsidRPr="00D748B1">
        <w:t>。</w:t>
      </w:r>
    </w:p>
    <w:p w14:paraId="455D7F7B" w14:textId="77777777" w:rsidR="00EE7FF6" w:rsidRPr="00D748B1" w:rsidRDefault="00EE7FF6" w:rsidP="00EE7FF6">
      <w:pPr>
        <w:pStyle w:val="renwu"/>
        <w:numPr>
          <w:ilvl w:val="0"/>
          <w:numId w:val="6"/>
        </w:numPr>
        <w:ind w:left="1446"/>
        <w:rPr>
          <w:rFonts w:cs="Huawei Sans"/>
        </w:rPr>
      </w:pPr>
      <w:r w:rsidRPr="00D748B1">
        <w:rPr>
          <w:rFonts w:cs="Huawei Sans"/>
        </w:rPr>
        <w:t>通过子查询，查询保险产品中保险金额大于平均值的保险名称和适用人群。</w:t>
      </w:r>
    </w:p>
    <w:p w14:paraId="2EF06B86"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lastRenderedPageBreak/>
        <w:t xml:space="preserve">SELECT i1.i_name,i1.i_amount,i1.i_person FROM insurance i1 WHERE </w:t>
      </w:r>
      <w:proofErr w:type="spellStart"/>
      <w:r w:rsidRPr="002960B1">
        <w:rPr>
          <w:rFonts w:eastAsia="微软雅黑" w:cs="Huawei Sans"/>
          <w:b/>
          <w:color w:val="C7000B"/>
          <w:szCs w:val="18"/>
          <w:shd w:val="pct15" w:color="auto" w:fill="FFFFFF"/>
          <w:lang w:eastAsia="en-US"/>
        </w:rPr>
        <w:t>i_amount</w:t>
      </w:r>
      <w:proofErr w:type="spellEnd"/>
      <w:r w:rsidRPr="002960B1">
        <w:rPr>
          <w:rFonts w:eastAsia="微软雅黑" w:cs="Huawei Sans"/>
          <w:b/>
          <w:color w:val="C7000B"/>
          <w:szCs w:val="18"/>
          <w:shd w:val="pct15" w:color="auto" w:fill="FFFFFF"/>
          <w:lang w:eastAsia="en-US"/>
        </w:rPr>
        <w:t xml:space="preserve"> &gt; (SELECT avg(</w:t>
      </w:r>
      <w:proofErr w:type="spellStart"/>
      <w:r w:rsidRPr="002960B1">
        <w:rPr>
          <w:rFonts w:eastAsia="微软雅黑" w:cs="Huawei Sans"/>
          <w:b/>
          <w:color w:val="C7000B"/>
          <w:szCs w:val="18"/>
          <w:shd w:val="pct15" w:color="auto" w:fill="FFFFFF"/>
          <w:lang w:eastAsia="en-US"/>
        </w:rPr>
        <w:t>i_amount</w:t>
      </w:r>
      <w:proofErr w:type="spellEnd"/>
      <w:r w:rsidRPr="002960B1">
        <w:rPr>
          <w:rFonts w:eastAsia="微软雅黑" w:cs="Huawei Sans"/>
          <w:b/>
          <w:color w:val="C7000B"/>
          <w:szCs w:val="18"/>
          <w:shd w:val="pct15" w:color="auto" w:fill="FFFFFF"/>
          <w:lang w:eastAsia="en-US"/>
        </w:rPr>
        <w:t>) FROM insurance i2);</w:t>
      </w:r>
    </w:p>
    <w:p w14:paraId="5859C55A" w14:textId="77777777" w:rsidR="00EE7FF6" w:rsidRPr="00D748B1" w:rsidRDefault="00EE7FF6" w:rsidP="002176D9">
      <w:pPr>
        <w:pStyle w:val="1e"/>
      </w:pPr>
      <w:r w:rsidRPr="00D748B1">
        <w:t>结果如下：</w:t>
      </w:r>
    </w:p>
    <w:p w14:paraId="06F4E717" w14:textId="77777777" w:rsidR="00EE7FF6" w:rsidRPr="00D748B1" w:rsidRDefault="00EE7FF6" w:rsidP="002176D9">
      <w:pPr>
        <w:pStyle w:val="affffff5"/>
      </w:pPr>
      <w:r w:rsidRPr="00D748B1">
        <w:t xml:space="preserve">  </w:t>
      </w:r>
      <w:proofErr w:type="spellStart"/>
      <w:r w:rsidRPr="00D748B1">
        <w:t>i_name</w:t>
      </w:r>
      <w:proofErr w:type="spellEnd"/>
      <w:r w:rsidRPr="00D748B1">
        <w:t xml:space="preserve">  | </w:t>
      </w:r>
      <w:proofErr w:type="spellStart"/>
      <w:r w:rsidRPr="00D748B1">
        <w:t>i_amount</w:t>
      </w:r>
      <w:proofErr w:type="spellEnd"/>
      <w:r w:rsidRPr="00D748B1">
        <w:t xml:space="preserve"> |      </w:t>
      </w:r>
      <w:proofErr w:type="spellStart"/>
      <w:r w:rsidRPr="00D748B1">
        <w:t>i_person</w:t>
      </w:r>
      <w:proofErr w:type="spellEnd"/>
    </w:p>
    <w:p w14:paraId="7C520537" w14:textId="77777777" w:rsidR="00EE7FF6" w:rsidRPr="00D748B1" w:rsidRDefault="00EE7FF6" w:rsidP="002176D9">
      <w:pPr>
        <w:pStyle w:val="affffff5"/>
      </w:pPr>
      <w:r w:rsidRPr="00D748B1">
        <w:t>----------+----------+--------------------</w:t>
      </w:r>
    </w:p>
    <w:p w14:paraId="719F0118" w14:textId="77777777" w:rsidR="00EE7FF6" w:rsidRPr="00D748B1" w:rsidRDefault="00EE7FF6" w:rsidP="002176D9">
      <w:pPr>
        <w:pStyle w:val="affffff5"/>
      </w:pPr>
      <w:r w:rsidRPr="00D748B1">
        <w:t xml:space="preserve"> </w:t>
      </w:r>
      <w:r w:rsidRPr="00D748B1">
        <w:t>人寿保险</w:t>
      </w:r>
      <w:r w:rsidRPr="00D748B1">
        <w:t xml:space="preserve"> |     3000 | </w:t>
      </w:r>
      <w:r w:rsidRPr="00D748B1">
        <w:t>老人</w:t>
      </w:r>
    </w:p>
    <w:p w14:paraId="7BF9E822" w14:textId="77777777" w:rsidR="00EE7FF6" w:rsidRPr="00D748B1" w:rsidRDefault="00EE7FF6" w:rsidP="002176D9">
      <w:pPr>
        <w:pStyle w:val="affffff5"/>
      </w:pPr>
      <w:r w:rsidRPr="00D748B1">
        <w:t xml:space="preserve"> </w:t>
      </w:r>
      <w:r w:rsidRPr="00D748B1">
        <w:t>意外保险</w:t>
      </w:r>
      <w:r w:rsidRPr="00D748B1">
        <w:t xml:space="preserve"> |     5000 | </w:t>
      </w:r>
      <w:r w:rsidRPr="00D748B1">
        <w:t>所有人</w:t>
      </w:r>
    </w:p>
    <w:p w14:paraId="3D4B4847" w14:textId="6D539E0C" w:rsidR="00EE7FF6" w:rsidRPr="00D748B1" w:rsidRDefault="00EE7FF6" w:rsidP="00F05ABE">
      <w:pPr>
        <w:pStyle w:val="30"/>
      </w:pPr>
      <w:bookmarkStart w:id="65" w:name="_Toc16353973"/>
      <w:r w:rsidRPr="00D748B1">
        <w:t xml:space="preserve">ORDER </w:t>
      </w:r>
      <w:proofErr w:type="spellStart"/>
      <w:r w:rsidRPr="00D748B1">
        <w:t>B</w:t>
      </w:r>
      <w:bookmarkEnd w:id="65"/>
      <w:r w:rsidRPr="00D748B1">
        <w:t>Y</w:t>
      </w:r>
      <w:r w:rsidRPr="00D748B1">
        <w:t>和</w:t>
      </w:r>
      <w:r w:rsidRPr="00D748B1">
        <w:t>GROUP</w:t>
      </w:r>
      <w:proofErr w:type="spellEnd"/>
      <w:r w:rsidRPr="00D748B1">
        <w:t xml:space="preserve"> BY</w:t>
      </w:r>
      <w:r w:rsidR="00420FC7" w:rsidRPr="00D748B1">
        <w:t>。</w:t>
      </w:r>
    </w:p>
    <w:p w14:paraId="0C20A33D" w14:textId="1B6BC098" w:rsidR="00EE7FF6" w:rsidRPr="00D748B1" w:rsidRDefault="00EE7FF6" w:rsidP="002176D9">
      <w:pPr>
        <w:pStyle w:val="1e"/>
        <w:numPr>
          <w:ilvl w:val="0"/>
          <w:numId w:val="18"/>
        </w:numPr>
      </w:pPr>
      <w:r w:rsidRPr="00D748B1">
        <w:t>ORDER BY</w:t>
      </w:r>
      <w:r w:rsidRPr="00D748B1">
        <w:t>子句</w:t>
      </w:r>
      <w:r w:rsidR="00420FC7" w:rsidRPr="00D748B1">
        <w:t>。</w:t>
      </w:r>
    </w:p>
    <w:p w14:paraId="5B230DA9" w14:textId="06352288" w:rsidR="00EE7FF6" w:rsidRPr="00D748B1" w:rsidRDefault="00EE7FF6" w:rsidP="00EE7FF6">
      <w:pPr>
        <w:pStyle w:val="renwu"/>
        <w:numPr>
          <w:ilvl w:val="0"/>
          <w:numId w:val="6"/>
        </w:numPr>
        <w:ind w:left="1446"/>
        <w:rPr>
          <w:rFonts w:cs="Huawei Sans"/>
        </w:rPr>
      </w:pPr>
      <w:r w:rsidRPr="00D748B1">
        <w:rPr>
          <w:rFonts w:cs="Huawei Sans"/>
        </w:rPr>
        <w:t>按照</w:t>
      </w:r>
      <w:r w:rsidR="00467866">
        <w:rPr>
          <w:rFonts w:cs="Huawei Sans"/>
        </w:rPr>
        <w:t>保额</w:t>
      </w:r>
      <w:r w:rsidRPr="00D748B1">
        <w:rPr>
          <w:rFonts w:cs="Huawei Sans"/>
        </w:rPr>
        <w:t>降序查询保险编号大于</w:t>
      </w:r>
      <w:r w:rsidRPr="00D748B1">
        <w:rPr>
          <w:rFonts w:cs="Huawei Sans"/>
        </w:rPr>
        <w:t>2</w:t>
      </w:r>
      <w:r w:rsidRPr="00D748B1">
        <w:rPr>
          <w:rFonts w:cs="Huawei Sans"/>
        </w:rPr>
        <w:t>的保险名称，保额和适用人群。</w:t>
      </w:r>
    </w:p>
    <w:p w14:paraId="6ACFF691"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SELECT </w:t>
      </w:r>
      <w:proofErr w:type="spellStart"/>
      <w:r w:rsidRPr="002960B1">
        <w:rPr>
          <w:rFonts w:eastAsia="微软雅黑" w:cs="Huawei Sans"/>
          <w:b/>
          <w:color w:val="C7000B"/>
          <w:szCs w:val="18"/>
          <w:shd w:val="pct15" w:color="auto" w:fill="FFFFFF"/>
          <w:lang w:eastAsia="en-US"/>
        </w:rPr>
        <w:t>i_name,i_amount,i_person</w:t>
      </w:r>
      <w:proofErr w:type="spellEnd"/>
      <w:r w:rsidRPr="002960B1">
        <w:rPr>
          <w:rFonts w:eastAsia="微软雅黑" w:cs="Huawei Sans"/>
          <w:b/>
          <w:color w:val="C7000B"/>
          <w:szCs w:val="18"/>
          <w:shd w:val="pct15" w:color="auto" w:fill="FFFFFF"/>
          <w:lang w:eastAsia="en-US"/>
        </w:rPr>
        <w:t xml:space="preserve"> FROM insurance WHERE </w:t>
      </w:r>
      <w:proofErr w:type="spellStart"/>
      <w:r w:rsidRPr="002960B1">
        <w:rPr>
          <w:rFonts w:eastAsia="微软雅黑" w:cs="Huawei Sans"/>
          <w:b/>
          <w:color w:val="C7000B"/>
          <w:szCs w:val="18"/>
          <w:shd w:val="pct15" w:color="auto" w:fill="FFFFFF"/>
          <w:lang w:eastAsia="en-US"/>
        </w:rPr>
        <w:t>i_id</w:t>
      </w:r>
      <w:proofErr w:type="spellEnd"/>
      <w:r w:rsidRPr="002960B1">
        <w:rPr>
          <w:rFonts w:eastAsia="微软雅黑" w:cs="Huawei Sans"/>
          <w:b/>
          <w:color w:val="C7000B"/>
          <w:szCs w:val="18"/>
          <w:shd w:val="pct15" w:color="auto" w:fill="FFFFFF"/>
          <w:lang w:eastAsia="en-US"/>
        </w:rPr>
        <w:t xml:space="preserve">&gt;2 ORDER BY </w:t>
      </w:r>
      <w:proofErr w:type="spellStart"/>
      <w:r w:rsidRPr="002960B1">
        <w:rPr>
          <w:rFonts w:eastAsia="微软雅黑" w:cs="Huawei Sans"/>
          <w:b/>
          <w:color w:val="C7000B"/>
          <w:szCs w:val="18"/>
          <w:shd w:val="pct15" w:color="auto" w:fill="FFFFFF"/>
          <w:lang w:eastAsia="en-US"/>
        </w:rPr>
        <w:t>i_amount</w:t>
      </w:r>
      <w:proofErr w:type="spellEnd"/>
      <w:r w:rsidRPr="002960B1">
        <w:rPr>
          <w:rFonts w:eastAsia="微软雅黑" w:cs="Huawei Sans"/>
          <w:b/>
          <w:color w:val="C7000B"/>
          <w:szCs w:val="18"/>
          <w:shd w:val="pct15" w:color="auto" w:fill="FFFFFF"/>
          <w:lang w:eastAsia="en-US"/>
        </w:rPr>
        <w:t xml:space="preserve"> DESC;</w:t>
      </w:r>
    </w:p>
    <w:p w14:paraId="47330147" w14:textId="77777777" w:rsidR="00EE7FF6" w:rsidRPr="00D748B1" w:rsidRDefault="00EE7FF6" w:rsidP="002176D9">
      <w:pPr>
        <w:pStyle w:val="1e"/>
      </w:pPr>
      <w:r w:rsidRPr="00D748B1">
        <w:t>结果如下：</w:t>
      </w:r>
    </w:p>
    <w:p w14:paraId="0AC4CA27" w14:textId="77777777" w:rsidR="00EE7FF6" w:rsidRPr="00D748B1" w:rsidRDefault="00EE7FF6" w:rsidP="002176D9">
      <w:pPr>
        <w:pStyle w:val="affffff5"/>
      </w:pPr>
      <w:r w:rsidRPr="00D748B1">
        <w:t xml:space="preserve">    </w:t>
      </w:r>
      <w:proofErr w:type="spellStart"/>
      <w:r w:rsidRPr="00D748B1">
        <w:t>i_name</w:t>
      </w:r>
      <w:proofErr w:type="spellEnd"/>
      <w:r w:rsidRPr="00D748B1">
        <w:t xml:space="preserve">    | </w:t>
      </w:r>
      <w:proofErr w:type="spellStart"/>
      <w:r w:rsidRPr="00D748B1">
        <w:t>i_amount</w:t>
      </w:r>
      <w:proofErr w:type="spellEnd"/>
      <w:r w:rsidRPr="00D748B1">
        <w:t xml:space="preserve"> |     </w:t>
      </w:r>
      <w:proofErr w:type="spellStart"/>
      <w:r w:rsidRPr="00D748B1">
        <w:t>i_person</w:t>
      </w:r>
      <w:proofErr w:type="spellEnd"/>
    </w:p>
    <w:p w14:paraId="3A8BE6FA" w14:textId="77777777" w:rsidR="00EE7FF6" w:rsidRPr="00D748B1" w:rsidRDefault="00EE7FF6" w:rsidP="002176D9">
      <w:pPr>
        <w:pStyle w:val="affffff5"/>
      </w:pPr>
      <w:r w:rsidRPr="00D748B1">
        <w:t>--------------+----------+-------------------</w:t>
      </w:r>
    </w:p>
    <w:p w14:paraId="2428D020" w14:textId="77777777" w:rsidR="00EE7FF6" w:rsidRPr="00D748B1" w:rsidRDefault="00EE7FF6" w:rsidP="002176D9">
      <w:pPr>
        <w:pStyle w:val="affffff5"/>
      </w:pPr>
      <w:r w:rsidRPr="00D748B1">
        <w:t xml:space="preserve"> </w:t>
      </w:r>
      <w:r w:rsidRPr="00D748B1">
        <w:t>意外保险</w:t>
      </w:r>
      <w:r w:rsidRPr="00D748B1">
        <w:t xml:space="preserve">     |     5000 | </w:t>
      </w:r>
      <w:r w:rsidRPr="00D748B1">
        <w:t>所有人</w:t>
      </w:r>
    </w:p>
    <w:p w14:paraId="4CC52428" w14:textId="77777777" w:rsidR="00EE7FF6" w:rsidRPr="00D748B1" w:rsidRDefault="00EE7FF6" w:rsidP="002176D9">
      <w:pPr>
        <w:pStyle w:val="affffff5"/>
      </w:pPr>
      <w:r w:rsidRPr="00D748B1">
        <w:t xml:space="preserve"> </w:t>
      </w:r>
      <w:r w:rsidRPr="00D748B1">
        <w:t>医疗保险</w:t>
      </w:r>
      <w:r w:rsidRPr="00D748B1">
        <w:t xml:space="preserve">     |     2000 | </w:t>
      </w:r>
      <w:r w:rsidRPr="00D748B1">
        <w:t>所有人</w:t>
      </w:r>
    </w:p>
    <w:p w14:paraId="4208E5C7" w14:textId="77777777" w:rsidR="00EE7FF6" w:rsidRPr="00D748B1" w:rsidRDefault="00EE7FF6" w:rsidP="002176D9">
      <w:pPr>
        <w:pStyle w:val="affffff5"/>
      </w:pPr>
      <w:r w:rsidRPr="00D748B1">
        <w:t xml:space="preserve"> </w:t>
      </w:r>
      <w:r w:rsidRPr="00D748B1">
        <w:t>财产损失保险</w:t>
      </w:r>
      <w:r w:rsidRPr="00D748B1">
        <w:t xml:space="preserve"> |     1500 | </w:t>
      </w:r>
      <w:r w:rsidRPr="00D748B1">
        <w:t>中年人</w:t>
      </w:r>
    </w:p>
    <w:p w14:paraId="6A63D590" w14:textId="35D9FC3E" w:rsidR="00EE7FF6" w:rsidRPr="00D748B1" w:rsidRDefault="00EE7FF6" w:rsidP="002176D9">
      <w:pPr>
        <w:pStyle w:val="1e"/>
        <w:numPr>
          <w:ilvl w:val="0"/>
          <w:numId w:val="18"/>
        </w:numPr>
      </w:pPr>
      <w:r w:rsidRPr="00D748B1">
        <w:t>GROUP BY</w:t>
      </w:r>
      <w:r w:rsidRPr="00D748B1">
        <w:t>子句</w:t>
      </w:r>
      <w:r w:rsidR="00420FC7" w:rsidRPr="00D748B1">
        <w:t>。</w:t>
      </w:r>
    </w:p>
    <w:p w14:paraId="1304E017" w14:textId="7A34BEFE" w:rsidR="00EE7FF6" w:rsidRPr="00D748B1" w:rsidRDefault="00EE7FF6" w:rsidP="00EE7FF6">
      <w:pPr>
        <w:pStyle w:val="renwu"/>
        <w:numPr>
          <w:ilvl w:val="0"/>
          <w:numId w:val="6"/>
        </w:numPr>
        <w:ind w:left="1446"/>
        <w:rPr>
          <w:rFonts w:cs="Huawei Sans"/>
        </w:rPr>
      </w:pPr>
      <w:r w:rsidRPr="00D748B1">
        <w:rPr>
          <w:rFonts w:cs="Huawei Sans"/>
        </w:rPr>
        <w:t>查询各</w:t>
      </w:r>
      <w:r w:rsidR="00243793">
        <w:rPr>
          <w:rFonts w:cs="Huawei Sans" w:hint="eastAsia"/>
        </w:rPr>
        <w:t>理财</w:t>
      </w:r>
      <w:r w:rsidR="00243793">
        <w:rPr>
          <w:rFonts w:cs="Huawei Sans"/>
        </w:rPr>
        <w:t>产品</w:t>
      </w:r>
      <w:r w:rsidRPr="00D748B1">
        <w:rPr>
          <w:rFonts w:cs="Huawei Sans"/>
        </w:rPr>
        <w:t>信息总数，按照</w:t>
      </w:r>
      <w:proofErr w:type="spellStart"/>
      <w:r w:rsidRPr="00D748B1">
        <w:rPr>
          <w:rFonts w:cs="Huawei Sans"/>
        </w:rPr>
        <w:t>p_year</w:t>
      </w:r>
      <w:proofErr w:type="spellEnd"/>
      <w:r w:rsidRPr="00D748B1">
        <w:rPr>
          <w:rFonts w:cs="Huawei Sans"/>
        </w:rPr>
        <w:t>分组</w:t>
      </w:r>
      <w:r w:rsidR="00420FC7" w:rsidRPr="00D748B1">
        <w:rPr>
          <w:rFonts w:cs="Huawei Sans"/>
        </w:rPr>
        <w:t>。</w:t>
      </w:r>
    </w:p>
    <w:p w14:paraId="3D157F9D"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SELECT </w:t>
      </w:r>
      <w:proofErr w:type="spellStart"/>
      <w:r w:rsidRPr="002960B1">
        <w:rPr>
          <w:rFonts w:eastAsia="微软雅黑" w:cs="Huawei Sans"/>
          <w:b/>
          <w:color w:val="C7000B"/>
          <w:szCs w:val="18"/>
          <w:shd w:val="pct15" w:color="auto" w:fill="FFFFFF"/>
          <w:lang w:eastAsia="en-US"/>
        </w:rPr>
        <w:t>p_year,count</w:t>
      </w:r>
      <w:proofErr w:type="spellEnd"/>
      <w:r w:rsidRPr="002960B1">
        <w:rPr>
          <w:rFonts w:eastAsia="微软雅黑" w:cs="Huawei Sans"/>
          <w:b/>
          <w:color w:val="C7000B"/>
          <w:szCs w:val="18"/>
          <w:shd w:val="pct15" w:color="auto" w:fill="FFFFFF"/>
          <w:lang w:eastAsia="en-US"/>
        </w:rPr>
        <w:t>(</w:t>
      </w:r>
      <w:proofErr w:type="spellStart"/>
      <w:r w:rsidRPr="002960B1">
        <w:rPr>
          <w:rFonts w:eastAsia="微软雅黑" w:cs="Huawei Sans"/>
          <w:b/>
          <w:color w:val="C7000B"/>
          <w:szCs w:val="18"/>
          <w:shd w:val="pct15" w:color="auto" w:fill="FFFFFF"/>
          <w:lang w:eastAsia="en-US"/>
        </w:rPr>
        <w:t>p_id</w:t>
      </w:r>
      <w:proofErr w:type="spellEnd"/>
      <w:r w:rsidRPr="002960B1">
        <w:rPr>
          <w:rFonts w:eastAsia="微软雅黑" w:cs="Huawei Sans"/>
          <w:b/>
          <w:color w:val="C7000B"/>
          <w:szCs w:val="18"/>
          <w:shd w:val="pct15" w:color="auto" w:fill="FFFFFF"/>
          <w:lang w:eastAsia="en-US"/>
        </w:rPr>
        <w:t xml:space="preserve">) FROM </w:t>
      </w:r>
      <w:proofErr w:type="spellStart"/>
      <w:r w:rsidRPr="002960B1">
        <w:rPr>
          <w:rFonts w:eastAsia="微软雅黑" w:cs="Huawei Sans"/>
          <w:b/>
          <w:color w:val="C7000B"/>
          <w:szCs w:val="18"/>
          <w:shd w:val="pct15" w:color="auto" w:fill="FFFFFF"/>
          <w:lang w:eastAsia="en-US"/>
        </w:rPr>
        <w:t>finances_product</w:t>
      </w:r>
      <w:proofErr w:type="spellEnd"/>
      <w:r w:rsidRPr="002960B1">
        <w:rPr>
          <w:rFonts w:eastAsia="微软雅黑" w:cs="Huawei Sans"/>
          <w:b/>
          <w:color w:val="C7000B"/>
          <w:szCs w:val="18"/>
          <w:shd w:val="pct15" w:color="auto" w:fill="FFFFFF"/>
          <w:lang w:eastAsia="en-US"/>
        </w:rPr>
        <w:t xml:space="preserve"> GROUP BY </w:t>
      </w:r>
      <w:proofErr w:type="spellStart"/>
      <w:r w:rsidRPr="002960B1">
        <w:rPr>
          <w:rFonts w:eastAsia="微软雅黑" w:cs="Huawei Sans"/>
          <w:b/>
          <w:color w:val="C7000B"/>
          <w:szCs w:val="18"/>
          <w:shd w:val="pct15" w:color="auto" w:fill="FFFFFF"/>
          <w:lang w:eastAsia="en-US"/>
        </w:rPr>
        <w:t>p_year</w:t>
      </w:r>
      <w:proofErr w:type="spellEnd"/>
      <w:r w:rsidRPr="002960B1">
        <w:rPr>
          <w:rFonts w:eastAsia="微软雅黑" w:cs="Huawei Sans"/>
          <w:b/>
          <w:color w:val="C7000B"/>
          <w:szCs w:val="18"/>
          <w:shd w:val="pct15" w:color="auto" w:fill="FFFFFF"/>
          <w:lang w:eastAsia="en-US"/>
        </w:rPr>
        <w:t>;</w:t>
      </w:r>
    </w:p>
    <w:p w14:paraId="7CCD78C8" w14:textId="77777777" w:rsidR="00EE7FF6" w:rsidRPr="00D748B1" w:rsidRDefault="00EE7FF6" w:rsidP="002176D9">
      <w:pPr>
        <w:pStyle w:val="1e"/>
      </w:pPr>
      <w:r w:rsidRPr="00D748B1">
        <w:t>结果如下：</w:t>
      </w:r>
    </w:p>
    <w:p w14:paraId="719F8D2F" w14:textId="77777777" w:rsidR="00EE7FF6" w:rsidRPr="00D748B1" w:rsidRDefault="00EE7FF6" w:rsidP="002176D9">
      <w:pPr>
        <w:pStyle w:val="affffff5"/>
      </w:pPr>
      <w:proofErr w:type="spellStart"/>
      <w:r w:rsidRPr="00D748B1">
        <w:t>p_year</w:t>
      </w:r>
      <w:proofErr w:type="spellEnd"/>
      <w:r w:rsidRPr="00D748B1">
        <w:t xml:space="preserve"> | count</w:t>
      </w:r>
    </w:p>
    <w:p w14:paraId="10F84015" w14:textId="77777777" w:rsidR="00EE7FF6" w:rsidRPr="00D748B1" w:rsidRDefault="00EE7FF6" w:rsidP="002176D9">
      <w:pPr>
        <w:pStyle w:val="affffff5"/>
      </w:pPr>
      <w:r w:rsidRPr="00D748B1">
        <w:t>--------+-------</w:t>
      </w:r>
    </w:p>
    <w:p w14:paraId="1EBF30C9" w14:textId="77777777" w:rsidR="00EE7FF6" w:rsidRPr="00D748B1" w:rsidRDefault="00EE7FF6" w:rsidP="002176D9">
      <w:pPr>
        <w:pStyle w:val="affffff5"/>
      </w:pPr>
      <w:r w:rsidRPr="00D748B1">
        <w:t xml:space="preserve">      6 |     4</w:t>
      </w:r>
    </w:p>
    <w:p w14:paraId="27BF499E" w14:textId="65B7303B" w:rsidR="00EE7FF6" w:rsidRPr="00D748B1" w:rsidRDefault="00EE7FF6" w:rsidP="00F05ABE">
      <w:pPr>
        <w:pStyle w:val="30"/>
      </w:pPr>
      <w:proofErr w:type="spellStart"/>
      <w:r w:rsidRPr="00D748B1">
        <w:t>HAVING</w:t>
      </w:r>
      <w:r w:rsidRPr="00D748B1">
        <w:t>和</w:t>
      </w:r>
      <w:r w:rsidRPr="00D748B1">
        <w:t>WITH</w:t>
      </w:r>
      <w:proofErr w:type="spellEnd"/>
      <w:r w:rsidRPr="00D748B1">
        <w:t xml:space="preserve"> AS</w:t>
      </w:r>
      <w:r w:rsidR="00420FC7" w:rsidRPr="00D748B1">
        <w:t>。</w:t>
      </w:r>
    </w:p>
    <w:p w14:paraId="7077E785" w14:textId="2D310376" w:rsidR="00EE7FF6" w:rsidRPr="00D748B1" w:rsidRDefault="00EE7FF6" w:rsidP="002176D9">
      <w:pPr>
        <w:pStyle w:val="1e"/>
        <w:numPr>
          <w:ilvl w:val="0"/>
          <w:numId w:val="19"/>
        </w:numPr>
      </w:pPr>
      <w:r w:rsidRPr="00D748B1">
        <w:t>HAVING</w:t>
      </w:r>
      <w:r w:rsidRPr="00D748B1">
        <w:t>子句</w:t>
      </w:r>
      <w:r w:rsidR="00420FC7" w:rsidRPr="00D748B1">
        <w:t>。</w:t>
      </w:r>
    </w:p>
    <w:p w14:paraId="42F9D134" w14:textId="510C32B3" w:rsidR="00EE7FF6" w:rsidRPr="00D748B1" w:rsidRDefault="00EE7FF6" w:rsidP="00EE7FF6">
      <w:pPr>
        <w:pStyle w:val="renwu"/>
        <w:numPr>
          <w:ilvl w:val="0"/>
          <w:numId w:val="6"/>
        </w:numPr>
        <w:ind w:left="1446"/>
        <w:rPr>
          <w:rFonts w:cs="Huawei Sans"/>
        </w:rPr>
      </w:pPr>
      <w:r w:rsidRPr="00D748B1">
        <w:rPr>
          <w:rFonts w:cs="Huawei Sans"/>
        </w:rPr>
        <w:t>查询保险金额统计数量等于</w:t>
      </w:r>
      <w:r w:rsidRPr="00D748B1">
        <w:rPr>
          <w:rFonts w:cs="Huawei Sans"/>
        </w:rPr>
        <w:t>2</w:t>
      </w:r>
      <w:r w:rsidRPr="00D748B1">
        <w:rPr>
          <w:rFonts w:cs="Huawei Sans"/>
        </w:rPr>
        <w:t>的适用人群数。</w:t>
      </w:r>
    </w:p>
    <w:p w14:paraId="04DB8359"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SELECT </w:t>
      </w:r>
      <w:proofErr w:type="spellStart"/>
      <w:r w:rsidRPr="002960B1">
        <w:rPr>
          <w:rFonts w:eastAsia="微软雅黑" w:cs="Huawei Sans"/>
          <w:b/>
          <w:color w:val="C7000B"/>
          <w:szCs w:val="18"/>
          <w:shd w:val="pct15" w:color="auto" w:fill="FFFFFF"/>
          <w:lang w:eastAsia="en-US"/>
        </w:rPr>
        <w:t>i_person,count</w:t>
      </w:r>
      <w:proofErr w:type="spellEnd"/>
      <w:r w:rsidRPr="002960B1">
        <w:rPr>
          <w:rFonts w:eastAsia="微软雅黑" w:cs="Huawei Sans"/>
          <w:b/>
          <w:color w:val="C7000B"/>
          <w:szCs w:val="18"/>
          <w:shd w:val="pct15" w:color="auto" w:fill="FFFFFF"/>
          <w:lang w:eastAsia="en-US"/>
        </w:rPr>
        <w:t>(</w:t>
      </w:r>
      <w:proofErr w:type="spellStart"/>
      <w:r w:rsidRPr="002960B1">
        <w:rPr>
          <w:rFonts w:eastAsia="微软雅黑" w:cs="Huawei Sans"/>
          <w:b/>
          <w:color w:val="C7000B"/>
          <w:szCs w:val="18"/>
          <w:shd w:val="pct15" w:color="auto" w:fill="FFFFFF"/>
          <w:lang w:eastAsia="en-US"/>
        </w:rPr>
        <w:t>i_amount</w:t>
      </w:r>
      <w:proofErr w:type="spellEnd"/>
      <w:r w:rsidRPr="002960B1">
        <w:rPr>
          <w:rFonts w:eastAsia="微软雅黑" w:cs="Huawei Sans"/>
          <w:b/>
          <w:color w:val="C7000B"/>
          <w:szCs w:val="18"/>
          <w:shd w:val="pct15" w:color="auto" w:fill="FFFFFF"/>
          <w:lang w:eastAsia="en-US"/>
        </w:rPr>
        <w:t xml:space="preserve">) FROM insurance GROUP BY </w:t>
      </w:r>
      <w:proofErr w:type="spellStart"/>
      <w:r w:rsidRPr="002960B1">
        <w:rPr>
          <w:rFonts w:eastAsia="微软雅黑" w:cs="Huawei Sans"/>
          <w:b/>
          <w:color w:val="C7000B"/>
          <w:szCs w:val="18"/>
          <w:shd w:val="pct15" w:color="auto" w:fill="FFFFFF"/>
          <w:lang w:eastAsia="en-US"/>
        </w:rPr>
        <w:t>i_person</w:t>
      </w:r>
      <w:proofErr w:type="spellEnd"/>
      <w:r w:rsidRPr="002960B1">
        <w:rPr>
          <w:rFonts w:eastAsia="微软雅黑" w:cs="Huawei Sans"/>
          <w:b/>
          <w:color w:val="C7000B"/>
          <w:szCs w:val="18"/>
          <w:shd w:val="pct15" w:color="auto" w:fill="FFFFFF"/>
          <w:lang w:eastAsia="en-US"/>
        </w:rPr>
        <w:t xml:space="preserve"> HAVING count(</w:t>
      </w:r>
      <w:proofErr w:type="spellStart"/>
      <w:r w:rsidRPr="002960B1">
        <w:rPr>
          <w:rFonts w:eastAsia="微软雅黑" w:cs="Huawei Sans"/>
          <w:b/>
          <w:color w:val="C7000B"/>
          <w:szCs w:val="18"/>
          <w:shd w:val="pct15" w:color="auto" w:fill="FFFFFF"/>
          <w:lang w:eastAsia="en-US"/>
        </w:rPr>
        <w:t>i_amount</w:t>
      </w:r>
      <w:proofErr w:type="spellEnd"/>
      <w:r w:rsidRPr="002960B1">
        <w:rPr>
          <w:rFonts w:eastAsia="微软雅黑" w:cs="Huawei Sans"/>
          <w:b/>
          <w:color w:val="C7000B"/>
          <w:szCs w:val="18"/>
          <w:shd w:val="pct15" w:color="auto" w:fill="FFFFFF"/>
          <w:lang w:eastAsia="en-US"/>
        </w:rPr>
        <w:t>)=2;</w:t>
      </w:r>
    </w:p>
    <w:p w14:paraId="744A9D6F" w14:textId="77777777" w:rsidR="00EE7FF6" w:rsidRPr="00D748B1" w:rsidRDefault="00EE7FF6" w:rsidP="002176D9">
      <w:pPr>
        <w:pStyle w:val="1e"/>
      </w:pPr>
      <w:r w:rsidRPr="00D748B1">
        <w:t>结果如下：</w:t>
      </w:r>
    </w:p>
    <w:p w14:paraId="6D869CB0" w14:textId="77777777" w:rsidR="00EE7FF6" w:rsidRPr="00D748B1" w:rsidRDefault="00EE7FF6" w:rsidP="002176D9">
      <w:pPr>
        <w:pStyle w:val="affffff5"/>
      </w:pPr>
      <w:r w:rsidRPr="00D748B1">
        <w:t xml:space="preserve">      </w:t>
      </w:r>
      <w:proofErr w:type="spellStart"/>
      <w:r w:rsidRPr="00D748B1">
        <w:t>i_person</w:t>
      </w:r>
      <w:proofErr w:type="spellEnd"/>
      <w:r w:rsidRPr="00D748B1">
        <w:t xml:space="preserve">      | count</w:t>
      </w:r>
    </w:p>
    <w:p w14:paraId="60360565" w14:textId="77777777" w:rsidR="00EE7FF6" w:rsidRPr="00D748B1" w:rsidRDefault="00EE7FF6" w:rsidP="002176D9">
      <w:pPr>
        <w:pStyle w:val="affffff5"/>
      </w:pPr>
      <w:r w:rsidRPr="00D748B1">
        <w:t>--------------------+-------</w:t>
      </w:r>
    </w:p>
    <w:p w14:paraId="1379DE78" w14:textId="77777777" w:rsidR="00EE7FF6" w:rsidRPr="00D748B1" w:rsidRDefault="00EE7FF6" w:rsidP="002176D9">
      <w:pPr>
        <w:pStyle w:val="affffff5"/>
      </w:pPr>
      <w:r w:rsidRPr="00D748B1">
        <w:t xml:space="preserve"> </w:t>
      </w:r>
      <w:r w:rsidRPr="00D748B1">
        <w:t>所有人</w:t>
      </w:r>
      <w:r w:rsidRPr="00D748B1">
        <w:t xml:space="preserve">             |     2</w:t>
      </w:r>
    </w:p>
    <w:p w14:paraId="45584EDA" w14:textId="77777777" w:rsidR="00EE7FF6" w:rsidRPr="00D748B1" w:rsidRDefault="00EE7FF6" w:rsidP="002176D9">
      <w:pPr>
        <w:pStyle w:val="affffff5"/>
      </w:pPr>
      <w:r w:rsidRPr="00D748B1">
        <w:t xml:space="preserve"> </w:t>
      </w:r>
      <w:r w:rsidRPr="00D748B1">
        <w:t>老人</w:t>
      </w:r>
      <w:r w:rsidRPr="00D748B1">
        <w:t xml:space="preserve">               |     2</w:t>
      </w:r>
    </w:p>
    <w:p w14:paraId="67D5CFF1" w14:textId="77777777" w:rsidR="00EE7FF6" w:rsidRPr="00D748B1" w:rsidRDefault="00EE7FF6" w:rsidP="002176D9">
      <w:pPr>
        <w:pStyle w:val="1e"/>
      </w:pPr>
      <w:r w:rsidRPr="00D748B1">
        <w:t>备注：</w:t>
      </w:r>
      <w:r w:rsidRPr="00D748B1">
        <w:t>HAVING</w:t>
      </w:r>
      <w:r w:rsidRPr="00D748B1">
        <w:t>子句依附于</w:t>
      </w:r>
      <w:r w:rsidRPr="00D748B1">
        <w:t>GROUP BY</w:t>
      </w:r>
      <w:r w:rsidRPr="00D748B1">
        <w:t>子句而存在。</w:t>
      </w:r>
    </w:p>
    <w:p w14:paraId="10974D16" w14:textId="35DEA0FC" w:rsidR="00EE7FF6" w:rsidRPr="00D748B1" w:rsidRDefault="00EE7FF6" w:rsidP="002176D9">
      <w:pPr>
        <w:pStyle w:val="1e"/>
        <w:numPr>
          <w:ilvl w:val="0"/>
          <w:numId w:val="19"/>
        </w:numPr>
      </w:pPr>
      <w:r w:rsidRPr="00D748B1">
        <w:t>WITH AS</w:t>
      </w:r>
      <w:r w:rsidRPr="00D748B1">
        <w:t>子句</w:t>
      </w:r>
      <w:r w:rsidR="00420FC7" w:rsidRPr="00D748B1">
        <w:t>。</w:t>
      </w:r>
    </w:p>
    <w:p w14:paraId="1774F420" w14:textId="5D23478C" w:rsidR="00EE7FF6" w:rsidRPr="00D748B1" w:rsidRDefault="00EE7FF6" w:rsidP="00EE7FF6">
      <w:pPr>
        <w:pStyle w:val="renwu"/>
        <w:numPr>
          <w:ilvl w:val="0"/>
          <w:numId w:val="6"/>
        </w:numPr>
        <w:ind w:left="1446"/>
        <w:rPr>
          <w:rFonts w:cs="Huawei Sans"/>
        </w:rPr>
      </w:pPr>
      <w:r w:rsidRPr="00D748B1">
        <w:rPr>
          <w:rFonts w:cs="Huawei Sans"/>
        </w:rPr>
        <w:lastRenderedPageBreak/>
        <w:t>使用</w:t>
      </w:r>
      <w:r w:rsidRPr="00D748B1">
        <w:rPr>
          <w:rFonts w:cs="Huawei Sans"/>
        </w:rPr>
        <w:t>WITH AS</w:t>
      </w:r>
      <w:r w:rsidRPr="00D748B1">
        <w:rPr>
          <w:rFonts w:cs="Huawei Sans"/>
        </w:rPr>
        <w:t>查询基金信息表</w:t>
      </w:r>
      <w:r w:rsidR="00420FC7" w:rsidRPr="00D748B1">
        <w:rPr>
          <w:rFonts w:cs="Huawei Sans"/>
        </w:rPr>
        <w:t>。</w:t>
      </w:r>
    </w:p>
    <w:p w14:paraId="7CC62CC3"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WITH temp AS (SELECT </w:t>
      </w:r>
      <w:proofErr w:type="spellStart"/>
      <w:r w:rsidRPr="002960B1">
        <w:rPr>
          <w:rFonts w:eastAsia="微软雅黑" w:cs="Huawei Sans"/>
          <w:b/>
          <w:color w:val="C7000B"/>
          <w:szCs w:val="18"/>
          <w:shd w:val="pct15" w:color="auto" w:fill="FFFFFF"/>
          <w:lang w:eastAsia="en-US"/>
        </w:rPr>
        <w:t>f_name,ln</w:t>
      </w:r>
      <w:proofErr w:type="spellEnd"/>
      <w:r w:rsidRPr="002960B1">
        <w:rPr>
          <w:rFonts w:eastAsia="微软雅黑" w:cs="Huawei Sans"/>
          <w:b/>
          <w:color w:val="C7000B"/>
          <w:szCs w:val="18"/>
          <w:shd w:val="pct15" w:color="auto" w:fill="FFFFFF"/>
          <w:lang w:eastAsia="en-US"/>
        </w:rPr>
        <w:t>(</w:t>
      </w:r>
      <w:proofErr w:type="spellStart"/>
      <w:r w:rsidRPr="002960B1">
        <w:rPr>
          <w:rFonts w:eastAsia="微软雅黑" w:cs="Huawei Sans"/>
          <w:b/>
          <w:color w:val="C7000B"/>
          <w:szCs w:val="18"/>
          <w:shd w:val="pct15" w:color="auto" w:fill="FFFFFF"/>
          <w:lang w:eastAsia="en-US"/>
        </w:rPr>
        <w:t>f_amount</w:t>
      </w:r>
      <w:proofErr w:type="spellEnd"/>
      <w:r w:rsidRPr="002960B1">
        <w:rPr>
          <w:rFonts w:eastAsia="微软雅黑" w:cs="Huawei Sans"/>
          <w:b/>
          <w:color w:val="C7000B"/>
          <w:szCs w:val="18"/>
          <w:shd w:val="pct15" w:color="auto" w:fill="FFFFFF"/>
          <w:lang w:eastAsia="en-US"/>
        </w:rPr>
        <w:t xml:space="preserve">) FROM fund ORDER BY </w:t>
      </w:r>
      <w:proofErr w:type="spellStart"/>
      <w:r w:rsidRPr="002960B1">
        <w:rPr>
          <w:rFonts w:eastAsia="微软雅黑" w:cs="Huawei Sans"/>
          <w:b/>
          <w:color w:val="C7000B"/>
          <w:szCs w:val="18"/>
          <w:shd w:val="pct15" w:color="auto" w:fill="FFFFFF"/>
          <w:lang w:eastAsia="en-US"/>
        </w:rPr>
        <w:t>f_manager</w:t>
      </w:r>
      <w:proofErr w:type="spellEnd"/>
      <w:r w:rsidRPr="002960B1">
        <w:rPr>
          <w:rFonts w:eastAsia="微软雅黑" w:cs="Huawei Sans"/>
          <w:b/>
          <w:color w:val="C7000B"/>
          <w:szCs w:val="18"/>
          <w:shd w:val="pct15" w:color="auto" w:fill="FFFFFF"/>
          <w:lang w:eastAsia="en-US"/>
        </w:rPr>
        <w:t xml:space="preserve"> DESC) SELECT * FROM temp;</w:t>
      </w:r>
    </w:p>
    <w:p w14:paraId="59B03D6F" w14:textId="77777777" w:rsidR="00EE7FF6" w:rsidRPr="00D748B1" w:rsidRDefault="00EE7FF6" w:rsidP="002176D9">
      <w:pPr>
        <w:pStyle w:val="1e"/>
      </w:pPr>
      <w:r w:rsidRPr="00D748B1">
        <w:t>结果如下：</w:t>
      </w:r>
    </w:p>
    <w:p w14:paraId="5931AA42" w14:textId="77777777" w:rsidR="00EE7FF6" w:rsidRPr="00D748B1" w:rsidRDefault="00EE7FF6" w:rsidP="002176D9">
      <w:pPr>
        <w:pStyle w:val="affffff5"/>
      </w:pPr>
      <w:r w:rsidRPr="00D748B1">
        <w:t xml:space="preserve">   </w:t>
      </w:r>
      <w:proofErr w:type="spellStart"/>
      <w:r w:rsidRPr="00D748B1">
        <w:t>f_name</w:t>
      </w:r>
      <w:proofErr w:type="spellEnd"/>
      <w:r w:rsidRPr="00D748B1">
        <w:t xml:space="preserve">    |        ln</w:t>
      </w:r>
    </w:p>
    <w:p w14:paraId="615D8522" w14:textId="77777777" w:rsidR="00EE7FF6" w:rsidRPr="00D748B1" w:rsidRDefault="00EE7FF6" w:rsidP="002176D9">
      <w:pPr>
        <w:pStyle w:val="affffff5"/>
      </w:pPr>
      <w:r w:rsidRPr="00D748B1">
        <w:t>-------------+------------------</w:t>
      </w:r>
    </w:p>
    <w:p w14:paraId="5BC95D6A" w14:textId="77777777" w:rsidR="00EE7FF6" w:rsidRPr="00D748B1" w:rsidRDefault="00EE7FF6" w:rsidP="002176D9">
      <w:pPr>
        <w:pStyle w:val="affffff5"/>
      </w:pPr>
      <w:r w:rsidRPr="00D748B1">
        <w:t xml:space="preserve"> </w:t>
      </w:r>
      <w:r w:rsidRPr="00D748B1">
        <w:t>沪深</w:t>
      </w:r>
      <w:r w:rsidRPr="00D748B1">
        <w:t>300</w:t>
      </w:r>
      <w:r w:rsidRPr="00D748B1">
        <w:t>指数</w:t>
      </w:r>
      <w:r w:rsidRPr="00D748B1">
        <w:t xml:space="preserve"> | 9.21034037197618</w:t>
      </w:r>
    </w:p>
    <w:p w14:paraId="57119335" w14:textId="77777777" w:rsidR="00EE7FF6" w:rsidRPr="00D748B1" w:rsidRDefault="00EE7FF6" w:rsidP="002176D9">
      <w:pPr>
        <w:pStyle w:val="affffff5"/>
      </w:pPr>
      <w:r w:rsidRPr="00D748B1">
        <w:t xml:space="preserve"> </w:t>
      </w:r>
      <w:r w:rsidRPr="00D748B1">
        <w:t>国债</w:t>
      </w:r>
      <w:r w:rsidRPr="00D748B1">
        <w:t xml:space="preserve">        | 9.21034037197618</w:t>
      </w:r>
    </w:p>
    <w:p w14:paraId="58494114" w14:textId="77777777" w:rsidR="00EE7FF6" w:rsidRPr="00D748B1" w:rsidRDefault="00EE7FF6" w:rsidP="002176D9">
      <w:pPr>
        <w:pStyle w:val="affffff5"/>
      </w:pPr>
      <w:r w:rsidRPr="00D748B1">
        <w:t xml:space="preserve"> </w:t>
      </w:r>
      <w:r w:rsidRPr="00D748B1">
        <w:t>投资</w:t>
      </w:r>
      <w:r w:rsidRPr="00D748B1">
        <w:t xml:space="preserve">        | 9.21034037197618</w:t>
      </w:r>
    </w:p>
    <w:p w14:paraId="0D527A87" w14:textId="77777777" w:rsidR="00EE7FF6" w:rsidRPr="00D748B1" w:rsidRDefault="00EE7FF6" w:rsidP="002176D9">
      <w:pPr>
        <w:pStyle w:val="affffff5"/>
      </w:pPr>
      <w:r w:rsidRPr="00D748B1">
        <w:t xml:space="preserve"> </w:t>
      </w:r>
      <w:r w:rsidRPr="00D748B1">
        <w:t>股票</w:t>
      </w:r>
      <w:r w:rsidRPr="00D748B1">
        <w:t xml:space="preserve">        | 9.21034037197618</w:t>
      </w:r>
    </w:p>
    <w:p w14:paraId="303353DA" w14:textId="77777777" w:rsidR="00EE7FF6" w:rsidRPr="00D748B1" w:rsidRDefault="00EE7FF6" w:rsidP="002176D9">
      <w:pPr>
        <w:pStyle w:val="1e"/>
      </w:pPr>
      <w:r w:rsidRPr="00D748B1">
        <w:t>备注：该语句为定义一个</w:t>
      </w:r>
      <w:r w:rsidRPr="00D748B1">
        <w:t>SQL</w:t>
      </w:r>
      <w:r w:rsidRPr="00D748B1">
        <w:t>片段，该</w:t>
      </w:r>
      <w:r w:rsidRPr="00D748B1">
        <w:t>SQL</w:t>
      </w:r>
      <w:r w:rsidRPr="00D748B1">
        <w:t>片段会被整个</w:t>
      </w:r>
      <w:r w:rsidRPr="00D748B1">
        <w:t>SQL</w:t>
      </w:r>
      <w:r w:rsidRPr="00D748B1">
        <w:t>语句用到。</w:t>
      </w:r>
    </w:p>
    <w:p w14:paraId="3C249E9F" w14:textId="77777777" w:rsidR="00EE7FF6" w:rsidRPr="00D748B1" w:rsidRDefault="00EE7FF6" w:rsidP="002176D9">
      <w:pPr>
        <w:pStyle w:val="1e"/>
      </w:pPr>
      <w:r w:rsidRPr="00D748B1">
        <w:t>可以使</w:t>
      </w:r>
      <w:r w:rsidRPr="00D748B1">
        <w:t>SQL</w:t>
      </w:r>
      <w:r w:rsidRPr="00D748B1">
        <w:t>语句的可读性更高。存储</w:t>
      </w:r>
      <w:r w:rsidRPr="00D748B1">
        <w:t>SQL</w:t>
      </w:r>
      <w:r w:rsidRPr="00D748B1">
        <w:t>片段的表与基本表不同，是一个虚表。数据库不存放对应的定义和数据，这些数据仍存放在原来的基本表中。若基本表中的数据发生变化，从存储</w:t>
      </w:r>
      <w:r w:rsidRPr="00D748B1">
        <w:t>SQL</w:t>
      </w:r>
      <w:r w:rsidRPr="00D748B1">
        <w:t>片段的表中查询出的数据也随之改变。</w:t>
      </w:r>
    </w:p>
    <w:p w14:paraId="63E61E17" w14:textId="77777777" w:rsidR="00EE7FF6" w:rsidRPr="00D748B1" w:rsidRDefault="00EE7FF6" w:rsidP="00EE7FF6">
      <w:pPr>
        <w:pStyle w:val="3"/>
        <w:numPr>
          <w:ilvl w:val="2"/>
          <w:numId w:val="4"/>
        </w:numPr>
        <w:rPr>
          <w:rFonts w:cs="Huawei Sans"/>
        </w:rPr>
      </w:pPr>
      <w:bookmarkStart w:id="66" w:name="_Toc57396646"/>
      <w:r w:rsidRPr="00D748B1">
        <w:rPr>
          <w:rFonts w:cs="Huawei Sans"/>
        </w:rPr>
        <w:t>视图</w:t>
      </w:r>
      <w:bookmarkEnd w:id="66"/>
    </w:p>
    <w:p w14:paraId="0E1D3A84" w14:textId="77777777" w:rsidR="00EE7FF6" w:rsidRPr="00D748B1" w:rsidRDefault="00EE7FF6" w:rsidP="002176D9">
      <w:pPr>
        <w:pStyle w:val="1e"/>
      </w:pPr>
      <w:r w:rsidRPr="00D748B1">
        <w:t>视图是一个</w:t>
      </w:r>
      <w:r w:rsidRPr="00D748B1">
        <w:rPr>
          <w:b/>
          <w:bCs/>
        </w:rPr>
        <w:t>虚拟表</w:t>
      </w:r>
      <w:r w:rsidRPr="00D748B1">
        <w:t>，是</w:t>
      </w:r>
      <w:proofErr w:type="spellStart"/>
      <w:r w:rsidRPr="00D748B1">
        <w:t>sql</w:t>
      </w:r>
      <w:proofErr w:type="spellEnd"/>
      <w:r w:rsidRPr="00D748B1">
        <w:t>的查询结果，其内容由查询定义。对于来自多张关联表的复杂查询，就不得不使用十分复杂的</w:t>
      </w:r>
      <w:r w:rsidRPr="00D748B1">
        <w:t>SQL</w:t>
      </w:r>
      <w:r w:rsidRPr="00D748B1">
        <w:t>语句进行查询，造成极差的体验感。使用视图之后，可以极大的简化操作，使用视图不需要关心相应表的结构、关联条件等。</w:t>
      </w:r>
    </w:p>
    <w:p w14:paraId="125A8B7C" w14:textId="0EC80723" w:rsidR="00EE7FF6" w:rsidRPr="00D748B1" w:rsidRDefault="00EE7FF6" w:rsidP="00F05ABE">
      <w:pPr>
        <w:pStyle w:val="30"/>
      </w:pPr>
      <w:proofErr w:type="spellStart"/>
      <w:r w:rsidRPr="00D748B1">
        <w:t>创建视图</w:t>
      </w:r>
      <w:proofErr w:type="spellEnd"/>
      <w:r w:rsidR="00420FC7" w:rsidRPr="00D748B1">
        <w:t>。</w:t>
      </w:r>
    </w:p>
    <w:p w14:paraId="36A5C9FF" w14:textId="60185EE6" w:rsidR="00EE7FF6" w:rsidRPr="00D748B1" w:rsidRDefault="00EE7FF6" w:rsidP="002176D9">
      <w:pPr>
        <w:pStyle w:val="1e"/>
      </w:pPr>
      <w:r w:rsidRPr="00D748B1">
        <w:t>针对</w:t>
      </w:r>
      <w:r w:rsidRPr="00D748B1">
        <w:t>“</w:t>
      </w:r>
      <w:r w:rsidRPr="00D748B1">
        <w:t>查询用户编号在银行卡表中出现的用户的编号，用户姓名和身份证</w:t>
      </w:r>
      <w:r w:rsidRPr="00D748B1">
        <w:t xml:space="preserve">” </w:t>
      </w:r>
      <w:r w:rsidRPr="00D748B1">
        <w:t>的查询，创建视图</w:t>
      </w:r>
      <w:r w:rsidR="00420FC7" w:rsidRPr="00D748B1">
        <w:t>。</w:t>
      </w:r>
    </w:p>
    <w:p w14:paraId="11430D16"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CREATE VIEW </w:t>
      </w:r>
      <w:proofErr w:type="spellStart"/>
      <w:r w:rsidRPr="002960B1">
        <w:rPr>
          <w:rFonts w:eastAsia="微软雅黑" w:cs="Huawei Sans"/>
          <w:b/>
          <w:color w:val="C7000B"/>
          <w:szCs w:val="18"/>
          <w:shd w:val="pct15" w:color="auto" w:fill="FFFFFF"/>
          <w:lang w:eastAsia="en-US"/>
        </w:rPr>
        <w:t>v_client</w:t>
      </w:r>
      <w:proofErr w:type="spellEnd"/>
      <w:r w:rsidRPr="002960B1">
        <w:rPr>
          <w:rFonts w:eastAsia="微软雅黑" w:cs="Huawei Sans"/>
          <w:b/>
          <w:color w:val="C7000B"/>
          <w:szCs w:val="18"/>
          <w:shd w:val="pct15" w:color="auto" w:fill="FFFFFF"/>
          <w:lang w:eastAsia="en-US"/>
        </w:rPr>
        <w:t xml:space="preserve"> as SELECT </w:t>
      </w:r>
      <w:proofErr w:type="spellStart"/>
      <w:r w:rsidRPr="002960B1">
        <w:rPr>
          <w:rFonts w:eastAsia="微软雅黑" w:cs="Huawei Sans"/>
          <w:b/>
          <w:color w:val="C7000B"/>
          <w:szCs w:val="18"/>
          <w:shd w:val="pct15" w:color="auto" w:fill="FFFFFF"/>
          <w:lang w:eastAsia="en-US"/>
        </w:rPr>
        <w:t>c_id,c_name,c_id_card</w:t>
      </w:r>
      <w:proofErr w:type="spellEnd"/>
      <w:r w:rsidRPr="002960B1">
        <w:rPr>
          <w:rFonts w:eastAsia="微软雅黑" w:cs="Huawei Sans"/>
          <w:b/>
          <w:color w:val="C7000B"/>
          <w:szCs w:val="18"/>
          <w:shd w:val="pct15" w:color="auto" w:fill="FFFFFF"/>
          <w:lang w:eastAsia="en-US"/>
        </w:rPr>
        <w:t xml:space="preserve"> FROM client WHERE EXISTS (SELECT * FROM </w:t>
      </w:r>
      <w:proofErr w:type="spellStart"/>
      <w:r w:rsidRPr="002960B1">
        <w:rPr>
          <w:rFonts w:eastAsia="微软雅黑" w:cs="Huawei Sans"/>
          <w:b/>
          <w:color w:val="C7000B"/>
          <w:szCs w:val="18"/>
          <w:shd w:val="pct15" w:color="auto" w:fill="FFFFFF"/>
          <w:lang w:eastAsia="en-US"/>
        </w:rPr>
        <w:t>bank_card</w:t>
      </w:r>
      <w:proofErr w:type="spellEnd"/>
      <w:r w:rsidRPr="002960B1">
        <w:rPr>
          <w:rFonts w:eastAsia="微软雅黑" w:cs="Huawei Sans"/>
          <w:b/>
          <w:color w:val="C7000B"/>
          <w:szCs w:val="18"/>
          <w:shd w:val="pct15" w:color="auto" w:fill="FFFFFF"/>
          <w:lang w:eastAsia="en-US"/>
        </w:rPr>
        <w:t xml:space="preserve"> WHERE </w:t>
      </w:r>
      <w:proofErr w:type="spellStart"/>
      <w:r w:rsidRPr="002960B1">
        <w:rPr>
          <w:rFonts w:eastAsia="微软雅黑" w:cs="Huawei Sans"/>
          <w:b/>
          <w:color w:val="C7000B"/>
          <w:szCs w:val="18"/>
          <w:shd w:val="pct15" w:color="auto" w:fill="FFFFFF"/>
          <w:lang w:eastAsia="en-US"/>
        </w:rPr>
        <w:t>client.c_id</w:t>
      </w:r>
      <w:proofErr w:type="spellEnd"/>
      <w:r w:rsidRPr="002960B1">
        <w:rPr>
          <w:rFonts w:eastAsia="微软雅黑" w:cs="Huawei Sans"/>
          <w:b/>
          <w:color w:val="C7000B"/>
          <w:szCs w:val="18"/>
          <w:shd w:val="pct15" w:color="auto" w:fill="FFFFFF"/>
          <w:lang w:eastAsia="en-US"/>
        </w:rPr>
        <w:t xml:space="preserve"> = </w:t>
      </w:r>
      <w:proofErr w:type="spellStart"/>
      <w:r w:rsidRPr="002960B1">
        <w:rPr>
          <w:rFonts w:eastAsia="微软雅黑" w:cs="Huawei Sans"/>
          <w:b/>
          <w:color w:val="C7000B"/>
          <w:szCs w:val="18"/>
          <w:shd w:val="pct15" w:color="auto" w:fill="FFFFFF"/>
          <w:lang w:eastAsia="en-US"/>
        </w:rPr>
        <w:t>bank_card.b_c_id</w:t>
      </w:r>
      <w:proofErr w:type="spellEnd"/>
      <w:r w:rsidRPr="002960B1">
        <w:rPr>
          <w:rFonts w:eastAsia="微软雅黑" w:cs="Huawei Sans"/>
          <w:b/>
          <w:color w:val="C7000B"/>
          <w:szCs w:val="18"/>
          <w:shd w:val="pct15" w:color="auto" w:fill="FFFFFF"/>
          <w:lang w:eastAsia="en-US"/>
        </w:rPr>
        <w:t xml:space="preserve">); </w:t>
      </w:r>
    </w:p>
    <w:p w14:paraId="5459C97A" w14:textId="260EB6E0" w:rsidR="00EE7FF6" w:rsidRPr="00D748B1" w:rsidRDefault="00EE7FF6" w:rsidP="002176D9">
      <w:pPr>
        <w:pStyle w:val="1e"/>
      </w:pPr>
      <w:r w:rsidRPr="00D748B1">
        <w:t>使用视图进行查询</w:t>
      </w:r>
      <w:r w:rsidR="00420FC7" w:rsidRPr="00D748B1">
        <w:t>。</w:t>
      </w:r>
    </w:p>
    <w:p w14:paraId="139327E9"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SELECT * FROM </w:t>
      </w:r>
      <w:proofErr w:type="spellStart"/>
      <w:r w:rsidRPr="002960B1">
        <w:rPr>
          <w:rFonts w:eastAsia="微软雅黑" w:cs="Huawei Sans"/>
          <w:b/>
          <w:color w:val="C7000B"/>
          <w:szCs w:val="18"/>
          <w:shd w:val="pct15" w:color="auto" w:fill="FFFFFF"/>
          <w:lang w:eastAsia="en-US"/>
        </w:rPr>
        <w:t>v_client</w:t>
      </w:r>
      <w:proofErr w:type="spellEnd"/>
      <w:r w:rsidRPr="002960B1">
        <w:rPr>
          <w:rFonts w:eastAsia="微软雅黑" w:cs="Huawei Sans"/>
          <w:b/>
          <w:color w:val="C7000B"/>
          <w:szCs w:val="18"/>
          <w:shd w:val="pct15" w:color="auto" w:fill="FFFFFF"/>
          <w:lang w:eastAsia="en-US"/>
        </w:rPr>
        <w:t>;</w:t>
      </w:r>
    </w:p>
    <w:p w14:paraId="0F6EE047" w14:textId="77777777" w:rsidR="00EE7FF6" w:rsidRPr="00D748B1" w:rsidRDefault="00EE7FF6" w:rsidP="002176D9">
      <w:pPr>
        <w:pStyle w:val="1e"/>
      </w:pPr>
      <w:r w:rsidRPr="00D748B1">
        <w:t>结果如下：</w:t>
      </w:r>
    </w:p>
    <w:p w14:paraId="2B9EB3F9" w14:textId="77777777" w:rsidR="00EE7FF6" w:rsidRPr="00D748B1" w:rsidRDefault="00EE7FF6" w:rsidP="002176D9">
      <w:pPr>
        <w:pStyle w:val="affffff5"/>
      </w:pPr>
      <w:proofErr w:type="spellStart"/>
      <w:r w:rsidRPr="00D748B1">
        <w:t>c_id</w:t>
      </w:r>
      <w:proofErr w:type="spellEnd"/>
      <w:r w:rsidRPr="00D748B1">
        <w:t xml:space="preserve"> | </w:t>
      </w:r>
      <w:proofErr w:type="spellStart"/>
      <w:r w:rsidRPr="00D748B1">
        <w:t>c_name</w:t>
      </w:r>
      <w:proofErr w:type="spellEnd"/>
      <w:r w:rsidRPr="00D748B1">
        <w:t xml:space="preserve"> |      </w:t>
      </w:r>
      <w:proofErr w:type="spellStart"/>
      <w:r w:rsidRPr="00D748B1">
        <w:t>c_id_card</w:t>
      </w:r>
      <w:proofErr w:type="spellEnd"/>
    </w:p>
    <w:p w14:paraId="026B296F" w14:textId="77777777" w:rsidR="00EE7FF6" w:rsidRPr="00D748B1" w:rsidRDefault="00EE7FF6" w:rsidP="002176D9">
      <w:pPr>
        <w:pStyle w:val="affffff5"/>
      </w:pPr>
      <w:r w:rsidRPr="00D748B1">
        <w:t>------+--------+----------------------</w:t>
      </w:r>
    </w:p>
    <w:p w14:paraId="64212FDC" w14:textId="77777777" w:rsidR="00EE7FF6" w:rsidRPr="00D748B1" w:rsidRDefault="00EE7FF6" w:rsidP="002176D9">
      <w:pPr>
        <w:pStyle w:val="affffff5"/>
      </w:pPr>
      <w:r w:rsidRPr="00D748B1">
        <w:t xml:space="preserve">    1 | </w:t>
      </w:r>
      <w:r w:rsidRPr="00D748B1">
        <w:t>张一</w:t>
      </w:r>
      <w:r w:rsidRPr="00D748B1">
        <w:t xml:space="preserve">   | 340211199301010001</w:t>
      </w:r>
    </w:p>
    <w:p w14:paraId="6835EF07" w14:textId="77777777" w:rsidR="00EE7FF6" w:rsidRPr="00D748B1" w:rsidRDefault="00EE7FF6" w:rsidP="002176D9">
      <w:pPr>
        <w:pStyle w:val="affffff5"/>
      </w:pPr>
      <w:r w:rsidRPr="00D748B1">
        <w:t xml:space="preserve">    3 | </w:t>
      </w:r>
      <w:r w:rsidRPr="00D748B1">
        <w:t>张三</w:t>
      </w:r>
      <w:r w:rsidRPr="00D748B1">
        <w:t xml:space="preserve">   | 340211199301010003</w:t>
      </w:r>
    </w:p>
    <w:p w14:paraId="781FC3CB" w14:textId="77777777" w:rsidR="00EE7FF6" w:rsidRPr="00D748B1" w:rsidRDefault="00EE7FF6" w:rsidP="002176D9">
      <w:pPr>
        <w:pStyle w:val="affffff5"/>
      </w:pPr>
      <w:r w:rsidRPr="00D748B1">
        <w:t xml:space="preserve">    5 | </w:t>
      </w:r>
      <w:r w:rsidRPr="00D748B1">
        <w:t>张五</w:t>
      </w:r>
      <w:r w:rsidRPr="00D748B1">
        <w:t xml:space="preserve">   | 340211199301010005</w:t>
      </w:r>
    </w:p>
    <w:p w14:paraId="75A7444B" w14:textId="77777777" w:rsidR="00EE7FF6" w:rsidRPr="00D748B1" w:rsidRDefault="00EE7FF6" w:rsidP="002176D9">
      <w:pPr>
        <w:pStyle w:val="affffff5"/>
      </w:pPr>
      <w:r w:rsidRPr="00D748B1">
        <w:t xml:space="preserve">    7 | </w:t>
      </w:r>
      <w:r w:rsidRPr="00D748B1">
        <w:t>张七</w:t>
      </w:r>
      <w:r w:rsidRPr="00D748B1">
        <w:t xml:space="preserve">   | 340211199301010007</w:t>
      </w:r>
    </w:p>
    <w:p w14:paraId="2CF3F3B3" w14:textId="77777777" w:rsidR="00EE7FF6" w:rsidRPr="00D748B1" w:rsidRDefault="00EE7FF6" w:rsidP="002176D9">
      <w:pPr>
        <w:pStyle w:val="affffff5"/>
      </w:pPr>
      <w:r w:rsidRPr="00D748B1">
        <w:t xml:space="preserve">    9 | </w:t>
      </w:r>
      <w:r w:rsidRPr="00D748B1">
        <w:t>张九</w:t>
      </w:r>
      <w:r w:rsidRPr="00D748B1">
        <w:t xml:space="preserve">   | 340211199301010009</w:t>
      </w:r>
    </w:p>
    <w:p w14:paraId="25D8D6A5" w14:textId="77777777" w:rsidR="00EE7FF6" w:rsidRPr="00D748B1" w:rsidRDefault="00EE7FF6" w:rsidP="002176D9">
      <w:pPr>
        <w:pStyle w:val="affffff5"/>
      </w:pPr>
      <w:r w:rsidRPr="00D748B1">
        <w:t xml:space="preserve">   10 | </w:t>
      </w:r>
      <w:r w:rsidRPr="00D748B1">
        <w:t>李一</w:t>
      </w:r>
      <w:r w:rsidRPr="00D748B1">
        <w:t xml:space="preserve">   | 340211199301010010</w:t>
      </w:r>
    </w:p>
    <w:p w14:paraId="0AAF4FC3" w14:textId="77777777" w:rsidR="00EE7FF6" w:rsidRPr="00D748B1" w:rsidRDefault="00EE7FF6" w:rsidP="002176D9">
      <w:pPr>
        <w:pStyle w:val="affffff5"/>
      </w:pPr>
      <w:r w:rsidRPr="00D748B1">
        <w:t xml:space="preserve">   12 | </w:t>
      </w:r>
      <w:r w:rsidRPr="00D748B1">
        <w:t>李三</w:t>
      </w:r>
      <w:r w:rsidRPr="00D748B1">
        <w:t xml:space="preserve">   | 340211199301010012</w:t>
      </w:r>
    </w:p>
    <w:p w14:paraId="02939AD3" w14:textId="77777777" w:rsidR="00EE7FF6" w:rsidRPr="00D748B1" w:rsidRDefault="00EE7FF6" w:rsidP="002176D9">
      <w:pPr>
        <w:pStyle w:val="affffff5"/>
      </w:pPr>
      <w:r w:rsidRPr="00D748B1">
        <w:t xml:space="preserve">   14 | </w:t>
      </w:r>
      <w:r w:rsidRPr="00D748B1">
        <w:t>李五</w:t>
      </w:r>
      <w:r w:rsidRPr="00D748B1">
        <w:t xml:space="preserve">   | 340211199301010014</w:t>
      </w:r>
    </w:p>
    <w:p w14:paraId="73A73FDB" w14:textId="77777777" w:rsidR="00EE7FF6" w:rsidRPr="00D748B1" w:rsidRDefault="00EE7FF6" w:rsidP="002176D9">
      <w:pPr>
        <w:pStyle w:val="affffff5"/>
      </w:pPr>
      <w:r w:rsidRPr="00D748B1">
        <w:lastRenderedPageBreak/>
        <w:t xml:space="preserve">   16 | </w:t>
      </w:r>
      <w:r w:rsidRPr="00D748B1">
        <w:t>李七</w:t>
      </w:r>
      <w:r w:rsidRPr="00D748B1">
        <w:t xml:space="preserve">   | 340211199301010016</w:t>
      </w:r>
    </w:p>
    <w:p w14:paraId="72499F08" w14:textId="77777777" w:rsidR="00EE7FF6" w:rsidRPr="00D748B1" w:rsidRDefault="00EE7FF6" w:rsidP="002176D9">
      <w:pPr>
        <w:pStyle w:val="affffff5"/>
      </w:pPr>
      <w:r w:rsidRPr="00D748B1">
        <w:t xml:space="preserve">   18 | </w:t>
      </w:r>
      <w:r w:rsidRPr="00D748B1">
        <w:t>李九</w:t>
      </w:r>
      <w:r w:rsidRPr="00D748B1">
        <w:t xml:space="preserve">   | 340211199301010018</w:t>
      </w:r>
    </w:p>
    <w:p w14:paraId="0D66EB06" w14:textId="77777777" w:rsidR="00EE7FF6" w:rsidRPr="00D748B1" w:rsidRDefault="00EE7FF6" w:rsidP="002176D9">
      <w:pPr>
        <w:pStyle w:val="affffff5"/>
      </w:pPr>
      <w:r w:rsidRPr="00D748B1">
        <w:t xml:space="preserve">   19 | </w:t>
      </w:r>
      <w:r w:rsidRPr="00D748B1">
        <w:t>王一</w:t>
      </w:r>
      <w:r w:rsidRPr="00D748B1">
        <w:t xml:space="preserve">   | 340211199301010019</w:t>
      </w:r>
    </w:p>
    <w:p w14:paraId="4052F50F" w14:textId="77777777" w:rsidR="00EE7FF6" w:rsidRPr="00D748B1" w:rsidRDefault="00EE7FF6" w:rsidP="002176D9">
      <w:pPr>
        <w:pStyle w:val="affffff5"/>
      </w:pPr>
      <w:r w:rsidRPr="00D748B1">
        <w:t xml:space="preserve">   21 | </w:t>
      </w:r>
      <w:r w:rsidRPr="00D748B1">
        <w:t>王三</w:t>
      </w:r>
      <w:r w:rsidRPr="00D748B1">
        <w:t xml:space="preserve">   | 340211199301010021</w:t>
      </w:r>
    </w:p>
    <w:p w14:paraId="49901CE9" w14:textId="77777777" w:rsidR="00EE7FF6" w:rsidRPr="00D748B1" w:rsidRDefault="00EE7FF6" w:rsidP="002176D9">
      <w:pPr>
        <w:pStyle w:val="affffff5"/>
      </w:pPr>
      <w:r w:rsidRPr="00D748B1">
        <w:t xml:space="preserve">   23 | </w:t>
      </w:r>
      <w:r w:rsidRPr="00D748B1">
        <w:t>王五</w:t>
      </w:r>
      <w:r w:rsidRPr="00D748B1">
        <w:t xml:space="preserve">   | 340211199301010023</w:t>
      </w:r>
    </w:p>
    <w:p w14:paraId="38B1F607" w14:textId="77777777" w:rsidR="00EE7FF6" w:rsidRPr="00D748B1" w:rsidRDefault="00EE7FF6" w:rsidP="002176D9">
      <w:pPr>
        <w:pStyle w:val="affffff5"/>
      </w:pPr>
      <w:r w:rsidRPr="00D748B1">
        <w:t xml:space="preserve">   24 | </w:t>
      </w:r>
      <w:r w:rsidRPr="00D748B1">
        <w:t>王六</w:t>
      </w:r>
      <w:r w:rsidRPr="00D748B1">
        <w:t xml:space="preserve">   | 340211199301010024</w:t>
      </w:r>
    </w:p>
    <w:p w14:paraId="1E384D27" w14:textId="77777777" w:rsidR="00EE7FF6" w:rsidRPr="00D748B1" w:rsidRDefault="00EE7FF6" w:rsidP="002176D9">
      <w:pPr>
        <w:pStyle w:val="affffff5"/>
      </w:pPr>
      <w:r w:rsidRPr="00D748B1">
        <w:t xml:space="preserve">   26 | </w:t>
      </w:r>
      <w:r w:rsidRPr="00D748B1">
        <w:t>王八</w:t>
      </w:r>
      <w:r w:rsidRPr="00D748B1">
        <w:t xml:space="preserve">   | 340211199301010026</w:t>
      </w:r>
    </w:p>
    <w:p w14:paraId="70F48624" w14:textId="77777777" w:rsidR="00EE7FF6" w:rsidRPr="00D748B1" w:rsidRDefault="00EE7FF6" w:rsidP="002176D9">
      <w:pPr>
        <w:pStyle w:val="affffff5"/>
      </w:pPr>
      <w:r w:rsidRPr="00D748B1">
        <w:t xml:space="preserve">   27 | </w:t>
      </w:r>
      <w:r w:rsidRPr="00D748B1">
        <w:t>王九</w:t>
      </w:r>
      <w:r w:rsidRPr="00D748B1">
        <w:t xml:space="preserve">   | 340211199301010027</w:t>
      </w:r>
    </w:p>
    <w:p w14:paraId="6FCAFD06" w14:textId="77777777" w:rsidR="00EE7FF6" w:rsidRPr="00D748B1" w:rsidRDefault="00EE7FF6" w:rsidP="002176D9">
      <w:pPr>
        <w:pStyle w:val="affffff5"/>
      </w:pPr>
      <w:r w:rsidRPr="00D748B1">
        <w:t xml:space="preserve">   29 | </w:t>
      </w:r>
      <w:r w:rsidRPr="00D748B1">
        <w:t>钱二</w:t>
      </w:r>
      <w:r w:rsidRPr="00D748B1">
        <w:t xml:space="preserve">   | 340211199301010029</w:t>
      </w:r>
    </w:p>
    <w:p w14:paraId="5959C963" w14:textId="77777777" w:rsidR="00EE7FF6" w:rsidRPr="00D748B1" w:rsidRDefault="00EE7FF6" w:rsidP="00F05ABE">
      <w:pPr>
        <w:pStyle w:val="30"/>
      </w:pPr>
      <w:proofErr w:type="spellStart"/>
      <w:r w:rsidRPr="00D748B1">
        <w:t>修改视图内容</w:t>
      </w:r>
      <w:proofErr w:type="spellEnd"/>
    </w:p>
    <w:p w14:paraId="648FBEB1" w14:textId="0F65B470" w:rsidR="00EE7FF6" w:rsidRPr="00D748B1" w:rsidRDefault="00EE7FF6" w:rsidP="002176D9">
      <w:pPr>
        <w:pStyle w:val="1e"/>
      </w:pPr>
      <w:r w:rsidRPr="00D748B1">
        <w:t>修改视图，在原有查询的基础上，过滤出信用卡用户</w:t>
      </w:r>
      <w:r w:rsidR="00420FC7" w:rsidRPr="00D748B1">
        <w:t>。</w:t>
      </w:r>
    </w:p>
    <w:p w14:paraId="7993836F"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CREATE OR REPLACE VIEW </w:t>
      </w:r>
      <w:proofErr w:type="spellStart"/>
      <w:r w:rsidRPr="002960B1">
        <w:rPr>
          <w:rFonts w:eastAsia="微软雅黑" w:cs="Huawei Sans"/>
          <w:b/>
          <w:color w:val="C7000B"/>
          <w:szCs w:val="18"/>
          <w:shd w:val="pct15" w:color="auto" w:fill="FFFFFF"/>
          <w:lang w:eastAsia="en-US"/>
        </w:rPr>
        <w:t>v_client</w:t>
      </w:r>
      <w:proofErr w:type="spellEnd"/>
      <w:r w:rsidRPr="002960B1">
        <w:rPr>
          <w:rFonts w:eastAsia="微软雅黑" w:cs="Huawei Sans"/>
          <w:b/>
          <w:color w:val="C7000B"/>
          <w:szCs w:val="18"/>
          <w:shd w:val="pct15" w:color="auto" w:fill="FFFFFF"/>
          <w:lang w:eastAsia="en-US"/>
        </w:rPr>
        <w:t xml:space="preserve"> as SELECT </w:t>
      </w:r>
      <w:proofErr w:type="spellStart"/>
      <w:r w:rsidRPr="002960B1">
        <w:rPr>
          <w:rFonts w:eastAsia="微软雅黑" w:cs="Huawei Sans"/>
          <w:b/>
          <w:color w:val="C7000B"/>
          <w:szCs w:val="18"/>
          <w:shd w:val="pct15" w:color="auto" w:fill="FFFFFF"/>
          <w:lang w:eastAsia="en-US"/>
        </w:rPr>
        <w:t>c_id,c_name,c_id_card</w:t>
      </w:r>
      <w:proofErr w:type="spellEnd"/>
      <w:r w:rsidRPr="002960B1">
        <w:rPr>
          <w:rFonts w:eastAsia="微软雅黑" w:cs="Huawei Sans"/>
          <w:b/>
          <w:color w:val="C7000B"/>
          <w:szCs w:val="18"/>
          <w:shd w:val="pct15" w:color="auto" w:fill="FFFFFF"/>
          <w:lang w:eastAsia="en-US"/>
        </w:rPr>
        <w:t xml:space="preserve"> FROM client WHERE EXISTS (SELECT * FROM </w:t>
      </w:r>
      <w:proofErr w:type="spellStart"/>
      <w:r w:rsidRPr="002960B1">
        <w:rPr>
          <w:rFonts w:eastAsia="微软雅黑" w:cs="Huawei Sans"/>
          <w:b/>
          <w:color w:val="C7000B"/>
          <w:szCs w:val="18"/>
          <w:shd w:val="pct15" w:color="auto" w:fill="FFFFFF"/>
          <w:lang w:eastAsia="en-US"/>
        </w:rPr>
        <w:t>bank_card</w:t>
      </w:r>
      <w:proofErr w:type="spellEnd"/>
      <w:r w:rsidRPr="002960B1">
        <w:rPr>
          <w:rFonts w:eastAsia="微软雅黑" w:cs="Huawei Sans"/>
          <w:b/>
          <w:color w:val="C7000B"/>
          <w:szCs w:val="18"/>
          <w:shd w:val="pct15" w:color="auto" w:fill="FFFFFF"/>
          <w:lang w:eastAsia="en-US"/>
        </w:rPr>
        <w:t xml:space="preserve"> WHERE </w:t>
      </w:r>
      <w:proofErr w:type="spellStart"/>
      <w:r w:rsidRPr="002960B1">
        <w:rPr>
          <w:rFonts w:eastAsia="微软雅黑" w:cs="Huawei Sans"/>
          <w:b/>
          <w:color w:val="C7000B"/>
          <w:szCs w:val="18"/>
          <w:shd w:val="pct15" w:color="auto" w:fill="FFFFFF"/>
          <w:lang w:eastAsia="en-US"/>
        </w:rPr>
        <w:t>client.c_id</w:t>
      </w:r>
      <w:proofErr w:type="spellEnd"/>
      <w:r w:rsidRPr="002960B1">
        <w:rPr>
          <w:rFonts w:eastAsia="微软雅黑" w:cs="Huawei Sans"/>
          <w:b/>
          <w:color w:val="C7000B"/>
          <w:szCs w:val="18"/>
          <w:shd w:val="pct15" w:color="auto" w:fill="FFFFFF"/>
          <w:lang w:eastAsia="en-US"/>
        </w:rPr>
        <w:t xml:space="preserve"> = </w:t>
      </w:r>
      <w:proofErr w:type="spellStart"/>
      <w:r w:rsidRPr="002960B1">
        <w:rPr>
          <w:rFonts w:eastAsia="微软雅黑" w:cs="Huawei Sans"/>
          <w:b/>
          <w:color w:val="C7000B"/>
          <w:szCs w:val="18"/>
          <w:shd w:val="pct15" w:color="auto" w:fill="FFFFFF"/>
          <w:lang w:eastAsia="en-US"/>
        </w:rPr>
        <w:t>bank_card.b_c_id</w:t>
      </w:r>
      <w:proofErr w:type="spellEnd"/>
      <w:r w:rsidRPr="002960B1">
        <w:rPr>
          <w:rFonts w:eastAsia="微软雅黑" w:cs="Huawei Sans"/>
          <w:b/>
          <w:color w:val="C7000B"/>
          <w:szCs w:val="18"/>
          <w:shd w:val="pct15" w:color="auto" w:fill="FFFFFF"/>
          <w:lang w:eastAsia="en-US"/>
        </w:rPr>
        <w:t xml:space="preserve"> and </w:t>
      </w:r>
      <w:proofErr w:type="spellStart"/>
      <w:r w:rsidRPr="002960B1">
        <w:rPr>
          <w:rFonts w:eastAsia="微软雅黑" w:cs="Huawei Sans"/>
          <w:b/>
          <w:color w:val="C7000B"/>
          <w:szCs w:val="18"/>
          <w:shd w:val="pct15" w:color="auto" w:fill="FFFFFF"/>
          <w:lang w:eastAsia="en-US"/>
        </w:rPr>
        <w:t>bank_card.b_type</w:t>
      </w:r>
      <w:proofErr w:type="spellEnd"/>
      <w:r w:rsidRPr="002960B1">
        <w:rPr>
          <w:rFonts w:eastAsia="微软雅黑" w:cs="Huawei Sans"/>
          <w:b/>
          <w:color w:val="C7000B"/>
          <w:szCs w:val="18"/>
          <w:shd w:val="pct15" w:color="auto" w:fill="FFFFFF"/>
          <w:lang w:eastAsia="en-US"/>
        </w:rPr>
        <w:t>='</w:t>
      </w:r>
      <w:proofErr w:type="spellStart"/>
      <w:r w:rsidRPr="002960B1">
        <w:rPr>
          <w:rFonts w:eastAsia="微软雅黑" w:cs="Huawei Sans"/>
          <w:b/>
          <w:color w:val="C7000B"/>
          <w:szCs w:val="18"/>
          <w:shd w:val="pct15" w:color="auto" w:fill="FFFFFF"/>
          <w:lang w:eastAsia="en-US"/>
        </w:rPr>
        <w:t>信用卡</w:t>
      </w:r>
      <w:proofErr w:type="spellEnd"/>
      <w:r w:rsidRPr="002960B1">
        <w:rPr>
          <w:rFonts w:eastAsia="微软雅黑" w:cs="Huawei Sans"/>
          <w:b/>
          <w:color w:val="C7000B"/>
          <w:szCs w:val="18"/>
          <w:shd w:val="pct15" w:color="auto" w:fill="FFFFFF"/>
          <w:lang w:eastAsia="en-US"/>
        </w:rPr>
        <w:t>');</w:t>
      </w:r>
    </w:p>
    <w:p w14:paraId="2B26322F" w14:textId="698DA4C2" w:rsidR="00EE7FF6" w:rsidRPr="00D748B1" w:rsidRDefault="00EE7FF6" w:rsidP="002176D9">
      <w:pPr>
        <w:pStyle w:val="1e"/>
      </w:pPr>
      <w:r w:rsidRPr="00D748B1">
        <w:t>使用视图进行查询</w:t>
      </w:r>
      <w:r w:rsidR="00420FC7" w:rsidRPr="00D748B1">
        <w:t>。</w:t>
      </w:r>
    </w:p>
    <w:p w14:paraId="73600E76"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select * from </w:t>
      </w:r>
      <w:proofErr w:type="spellStart"/>
      <w:r w:rsidRPr="002960B1">
        <w:rPr>
          <w:rFonts w:eastAsia="微软雅黑" w:cs="Huawei Sans"/>
          <w:b/>
          <w:color w:val="C7000B"/>
          <w:szCs w:val="18"/>
          <w:shd w:val="pct15" w:color="auto" w:fill="FFFFFF"/>
          <w:lang w:eastAsia="en-US"/>
        </w:rPr>
        <w:t>v_client</w:t>
      </w:r>
      <w:proofErr w:type="spellEnd"/>
      <w:r w:rsidRPr="002960B1">
        <w:rPr>
          <w:rFonts w:eastAsia="微软雅黑" w:cs="Huawei Sans"/>
          <w:b/>
          <w:color w:val="C7000B"/>
          <w:szCs w:val="18"/>
          <w:shd w:val="pct15" w:color="auto" w:fill="FFFFFF"/>
          <w:lang w:eastAsia="en-US"/>
        </w:rPr>
        <w:t>;</w:t>
      </w:r>
    </w:p>
    <w:p w14:paraId="4717B975" w14:textId="77777777" w:rsidR="00EE7FF6" w:rsidRPr="00D748B1" w:rsidRDefault="00EE7FF6" w:rsidP="002176D9">
      <w:pPr>
        <w:pStyle w:val="1e"/>
      </w:pPr>
      <w:r w:rsidRPr="00D748B1">
        <w:t>结果如下：</w:t>
      </w:r>
    </w:p>
    <w:p w14:paraId="74328941" w14:textId="77777777" w:rsidR="00EE7FF6" w:rsidRPr="00D748B1" w:rsidRDefault="00EE7FF6" w:rsidP="002176D9">
      <w:pPr>
        <w:pStyle w:val="affffff5"/>
      </w:pPr>
      <w:proofErr w:type="spellStart"/>
      <w:r w:rsidRPr="00D748B1">
        <w:t>c_id</w:t>
      </w:r>
      <w:proofErr w:type="spellEnd"/>
      <w:r w:rsidRPr="00D748B1">
        <w:t xml:space="preserve"> | </w:t>
      </w:r>
      <w:proofErr w:type="spellStart"/>
      <w:r w:rsidRPr="00D748B1">
        <w:t>c_name</w:t>
      </w:r>
      <w:proofErr w:type="spellEnd"/>
      <w:r w:rsidRPr="00D748B1">
        <w:t xml:space="preserve"> |      </w:t>
      </w:r>
      <w:proofErr w:type="spellStart"/>
      <w:r w:rsidRPr="00D748B1">
        <w:t>c_id_card</w:t>
      </w:r>
      <w:proofErr w:type="spellEnd"/>
    </w:p>
    <w:p w14:paraId="51C874F4" w14:textId="77777777" w:rsidR="00EE7FF6" w:rsidRPr="00D748B1" w:rsidRDefault="00EE7FF6" w:rsidP="002176D9">
      <w:pPr>
        <w:pStyle w:val="affffff5"/>
      </w:pPr>
      <w:r w:rsidRPr="00D748B1">
        <w:t>------+--------+----------------------</w:t>
      </w:r>
    </w:p>
    <w:p w14:paraId="123B95AD" w14:textId="77777777" w:rsidR="00EE7FF6" w:rsidRPr="00D748B1" w:rsidRDefault="00EE7FF6" w:rsidP="002176D9">
      <w:pPr>
        <w:pStyle w:val="affffff5"/>
      </w:pPr>
      <w:r w:rsidRPr="00D748B1">
        <w:t xml:space="preserve">    7 | </w:t>
      </w:r>
      <w:r w:rsidRPr="00D748B1">
        <w:t>张七</w:t>
      </w:r>
      <w:r w:rsidRPr="00D748B1">
        <w:t xml:space="preserve">   | 340211199301010007</w:t>
      </w:r>
    </w:p>
    <w:p w14:paraId="12E9C9F1" w14:textId="77777777" w:rsidR="00EE7FF6" w:rsidRPr="00D748B1" w:rsidRDefault="00EE7FF6" w:rsidP="002176D9">
      <w:pPr>
        <w:pStyle w:val="affffff5"/>
      </w:pPr>
      <w:r w:rsidRPr="00D748B1">
        <w:t xml:space="preserve">    3 | </w:t>
      </w:r>
      <w:r w:rsidRPr="00D748B1">
        <w:t>张三</w:t>
      </w:r>
      <w:r w:rsidRPr="00D748B1">
        <w:t xml:space="preserve">   | 340211199301010003</w:t>
      </w:r>
    </w:p>
    <w:p w14:paraId="2DF4EFF4" w14:textId="77777777" w:rsidR="00EE7FF6" w:rsidRPr="00D748B1" w:rsidRDefault="00EE7FF6" w:rsidP="002176D9">
      <w:pPr>
        <w:pStyle w:val="affffff5"/>
      </w:pPr>
      <w:r w:rsidRPr="00D748B1">
        <w:t xml:space="preserve">    5 | </w:t>
      </w:r>
      <w:r w:rsidRPr="00D748B1">
        <w:t>张五</w:t>
      </w:r>
      <w:r w:rsidRPr="00D748B1">
        <w:t xml:space="preserve">   | 340211199301010005</w:t>
      </w:r>
    </w:p>
    <w:p w14:paraId="28A62F78" w14:textId="77777777" w:rsidR="00EE7FF6" w:rsidRPr="00D748B1" w:rsidRDefault="00EE7FF6" w:rsidP="002176D9">
      <w:pPr>
        <w:pStyle w:val="affffff5"/>
      </w:pPr>
      <w:r w:rsidRPr="00D748B1">
        <w:t xml:space="preserve">    9 | </w:t>
      </w:r>
      <w:r w:rsidRPr="00D748B1">
        <w:t>张九</w:t>
      </w:r>
      <w:r w:rsidRPr="00D748B1">
        <w:t xml:space="preserve">   | 340211199301010009</w:t>
      </w:r>
    </w:p>
    <w:p w14:paraId="0A77E18B" w14:textId="77777777" w:rsidR="00EE7FF6" w:rsidRPr="00D748B1" w:rsidRDefault="00EE7FF6" w:rsidP="002176D9">
      <w:pPr>
        <w:pStyle w:val="affffff5"/>
      </w:pPr>
      <w:r w:rsidRPr="00D748B1">
        <w:t xml:space="preserve">   12 | </w:t>
      </w:r>
      <w:r w:rsidRPr="00D748B1">
        <w:t>李三</w:t>
      </w:r>
      <w:r w:rsidRPr="00D748B1">
        <w:t xml:space="preserve">   | 340211199301010012</w:t>
      </w:r>
    </w:p>
    <w:p w14:paraId="341447E5" w14:textId="77777777" w:rsidR="00EE7FF6" w:rsidRPr="00D748B1" w:rsidRDefault="00EE7FF6" w:rsidP="002176D9">
      <w:pPr>
        <w:pStyle w:val="affffff5"/>
      </w:pPr>
      <w:r w:rsidRPr="00D748B1">
        <w:t xml:space="preserve">   14 | </w:t>
      </w:r>
      <w:r w:rsidRPr="00D748B1">
        <w:t>李五</w:t>
      </w:r>
      <w:r w:rsidRPr="00D748B1">
        <w:t xml:space="preserve">   | 340211199301010014</w:t>
      </w:r>
    </w:p>
    <w:p w14:paraId="0916F117" w14:textId="77777777" w:rsidR="00EE7FF6" w:rsidRPr="00D748B1" w:rsidRDefault="00EE7FF6" w:rsidP="002176D9">
      <w:pPr>
        <w:pStyle w:val="affffff5"/>
      </w:pPr>
      <w:r w:rsidRPr="00D748B1">
        <w:t xml:space="preserve">   18 | </w:t>
      </w:r>
      <w:r w:rsidRPr="00D748B1">
        <w:t>李九</w:t>
      </w:r>
      <w:r w:rsidRPr="00D748B1">
        <w:t xml:space="preserve">   | 340211199301010018</w:t>
      </w:r>
    </w:p>
    <w:p w14:paraId="502BAB1D" w14:textId="77777777" w:rsidR="00EE7FF6" w:rsidRPr="00D748B1" w:rsidRDefault="00EE7FF6" w:rsidP="002176D9">
      <w:pPr>
        <w:pStyle w:val="affffff5"/>
      </w:pPr>
      <w:r w:rsidRPr="00D748B1">
        <w:t xml:space="preserve">   10 | </w:t>
      </w:r>
      <w:r w:rsidRPr="00D748B1">
        <w:t>李一</w:t>
      </w:r>
      <w:r w:rsidRPr="00D748B1">
        <w:t xml:space="preserve">   | 340211199301010010</w:t>
      </w:r>
    </w:p>
    <w:p w14:paraId="3650545F" w14:textId="77777777" w:rsidR="00EE7FF6" w:rsidRPr="00D748B1" w:rsidRDefault="00EE7FF6" w:rsidP="002176D9">
      <w:pPr>
        <w:pStyle w:val="affffff5"/>
      </w:pPr>
      <w:r w:rsidRPr="00D748B1">
        <w:t xml:space="preserve">   16 | </w:t>
      </w:r>
      <w:r w:rsidRPr="00D748B1">
        <w:t>李七</w:t>
      </w:r>
      <w:r w:rsidRPr="00D748B1">
        <w:t xml:space="preserve">   | 340211199301010016</w:t>
      </w:r>
    </w:p>
    <w:p w14:paraId="42C19C60" w14:textId="77777777" w:rsidR="00EE7FF6" w:rsidRPr="00D748B1" w:rsidRDefault="00EE7FF6" w:rsidP="002176D9">
      <w:pPr>
        <w:pStyle w:val="affffff5"/>
      </w:pPr>
      <w:r w:rsidRPr="00D748B1">
        <w:t xml:space="preserve">    1 | </w:t>
      </w:r>
      <w:r w:rsidRPr="00D748B1">
        <w:t>张一</w:t>
      </w:r>
      <w:r w:rsidRPr="00D748B1">
        <w:t xml:space="preserve">   | 340211199301010001</w:t>
      </w:r>
    </w:p>
    <w:p w14:paraId="1898DCE1" w14:textId="5BB1650D" w:rsidR="00EE7FF6" w:rsidRPr="00D748B1" w:rsidRDefault="00EE7FF6" w:rsidP="00F05ABE">
      <w:pPr>
        <w:pStyle w:val="30"/>
      </w:pPr>
      <w:proofErr w:type="spellStart"/>
      <w:r w:rsidRPr="00D748B1">
        <w:t>修改视图名称</w:t>
      </w:r>
      <w:proofErr w:type="spellEnd"/>
      <w:r w:rsidR="00420FC7" w:rsidRPr="00D748B1">
        <w:t>。</w:t>
      </w:r>
    </w:p>
    <w:p w14:paraId="3B5E5A96"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ALTER VIEW </w:t>
      </w:r>
      <w:proofErr w:type="spellStart"/>
      <w:r w:rsidRPr="002960B1">
        <w:rPr>
          <w:rFonts w:eastAsia="微软雅黑" w:cs="Huawei Sans"/>
          <w:b/>
          <w:color w:val="C7000B"/>
          <w:szCs w:val="18"/>
          <w:shd w:val="pct15" w:color="auto" w:fill="FFFFFF"/>
          <w:lang w:eastAsia="en-US"/>
        </w:rPr>
        <w:t>v_client</w:t>
      </w:r>
      <w:proofErr w:type="spellEnd"/>
      <w:r w:rsidRPr="002960B1">
        <w:rPr>
          <w:rFonts w:eastAsia="微软雅黑" w:cs="Huawei Sans"/>
          <w:b/>
          <w:color w:val="C7000B"/>
          <w:szCs w:val="18"/>
          <w:shd w:val="pct15" w:color="auto" w:fill="FFFFFF"/>
          <w:lang w:eastAsia="en-US"/>
        </w:rPr>
        <w:t xml:space="preserve"> RENAME TO </w:t>
      </w:r>
      <w:proofErr w:type="spellStart"/>
      <w:r w:rsidRPr="002960B1">
        <w:rPr>
          <w:rFonts w:eastAsia="微软雅黑" w:cs="Huawei Sans"/>
          <w:b/>
          <w:color w:val="C7000B"/>
          <w:szCs w:val="18"/>
          <w:shd w:val="pct15" w:color="auto" w:fill="FFFFFF"/>
          <w:lang w:eastAsia="en-US"/>
        </w:rPr>
        <w:t>v_client_new</w:t>
      </w:r>
      <w:proofErr w:type="spellEnd"/>
      <w:r w:rsidRPr="002960B1">
        <w:rPr>
          <w:rFonts w:eastAsia="微软雅黑" w:cs="Huawei Sans"/>
          <w:b/>
          <w:color w:val="C7000B"/>
          <w:szCs w:val="18"/>
          <w:shd w:val="pct15" w:color="auto" w:fill="FFFFFF"/>
          <w:lang w:eastAsia="en-US"/>
        </w:rPr>
        <w:t>;</w:t>
      </w:r>
    </w:p>
    <w:p w14:paraId="2DC604D6" w14:textId="65DC5F24" w:rsidR="00EE7FF6" w:rsidRPr="00D748B1" w:rsidRDefault="00EE7FF6" w:rsidP="00F05ABE">
      <w:pPr>
        <w:pStyle w:val="30"/>
      </w:pPr>
      <w:proofErr w:type="spellStart"/>
      <w:r w:rsidRPr="00D748B1">
        <w:t>删除视图</w:t>
      </w:r>
      <w:proofErr w:type="spellEnd"/>
      <w:r w:rsidR="00420FC7" w:rsidRPr="00D748B1">
        <w:t>。</w:t>
      </w:r>
    </w:p>
    <w:p w14:paraId="20B43F24" w14:textId="77777777" w:rsidR="00EE7FF6" w:rsidRPr="00D748B1" w:rsidRDefault="00EE7FF6" w:rsidP="002176D9">
      <w:pPr>
        <w:pStyle w:val="1e"/>
      </w:pPr>
      <w:r w:rsidRPr="00D748B1">
        <w:t>将</w:t>
      </w:r>
      <w:proofErr w:type="spellStart"/>
      <w:r w:rsidRPr="00D748B1">
        <w:t>v_client</w:t>
      </w:r>
      <w:proofErr w:type="spellEnd"/>
      <w:r w:rsidRPr="00D748B1">
        <w:t>视图删除，删除视图不影响基表。</w:t>
      </w:r>
    </w:p>
    <w:p w14:paraId="3DE700CD"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DROP VIEW </w:t>
      </w:r>
      <w:proofErr w:type="spellStart"/>
      <w:r w:rsidRPr="002960B1">
        <w:rPr>
          <w:rFonts w:eastAsia="微软雅黑" w:cs="Huawei Sans"/>
          <w:b/>
          <w:color w:val="C7000B"/>
          <w:szCs w:val="18"/>
          <w:shd w:val="pct15" w:color="auto" w:fill="FFFFFF"/>
          <w:lang w:eastAsia="en-US"/>
        </w:rPr>
        <w:t>v_client_new</w:t>
      </w:r>
      <w:proofErr w:type="spellEnd"/>
      <w:r w:rsidRPr="002960B1">
        <w:rPr>
          <w:rFonts w:eastAsia="微软雅黑" w:cs="Huawei Sans"/>
          <w:b/>
          <w:color w:val="C7000B"/>
          <w:szCs w:val="18"/>
          <w:shd w:val="pct15" w:color="auto" w:fill="FFFFFF"/>
          <w:lang w:eastAsia="en-US"/>
        </w:rPr>
        <w:t>;</w:t>
      </w:r>
    </w:p>
    <w:p w14:paraId="62167F34" w14:textId="77777777" w:rsidR="00EE7FF6" w:rsidRPr="00D748B1" w:rsidRDefault="00EE7FF6" w:rsidP="00EE7FF6">
      <w:pPr>
        <w:pStyle w:val="3"/>
        <w:numPr>
          <w:ilvl w:val="2"/>
          <w:numId w:val="4"/>
        </w:numPr>
        <w:rPr>
          <w:rFonts w:cs="Huawei Sans"/>
        </w:rPr>
      </w:pPr>
      <w:bookmarkStart w:id="67" w:name="_Toc57396647"/>
      <w:r w:rsidRPr="00D748B1">
        <w:rPr>
          <w:rFonts w:cs="Huawei Sans"/>
        </w:rPr>
        <w:lastRenderedPageBreak/>
        <w:t>索引</w:t>
      </w:r>
      <w:bookmarkEnd w:id="67"/>
    </w:p>
    <w:p w14:paraId="141AD9B7" w14:textId="4B44A124" w:rsidR="00EE7FF6" w:rsidRPr="00D748B1" w:rsidRDefault="00EE7FF6" w:rsidP="00F05ABE">
      <w:pPr>
        <w:pStyle w:val="30"/>
      </w:pPr>
      <w:proofErr w:type="spellStart"/>
      <w:r w:rsidRPr="00D748B1">
        <w:t>创建索引</w:t>
      </w:r>
      <w:proofErr w:type="spellEnd"/>
      <w:r w:rsidR="00420FC7" w:rsidRPr="00D748B1">
        <w:t>。</w:t>
      </w:r>
    </w:p>
    <w:p w14:paraId="651F0391" w14:textId="49A15516" w:rsidR="00EE7FF6" w:rsidRPr="00D748B1" w:rsidRDefault="00EE7FF6" w:rsidP="00EE7FF6">
      <w:pPr>
        <w:pStyle w:val="renwu"/>
        <w:numPr>
          <w:ilvl w:val="0"/>
          <w:numId w:val="6"/>
        </w:numPr>
        <w:ind w:left="1446"/>
        <w:rPr>
          <w:rFonts w:cs="Huawei Sans"/>
        </w:rPr>
      </w:pPr>
      <w:r w:rsidRPr="00D748B1">
        <w:rPr>
          <w:rFonts w:cs="Huawei Sans"/>
        </w:rPr>
        <w:t>在普通表</w:t>
      </w:r>
      <w:r w:rsidRPr="00D748B1">
        <w:rPr>
          <w:rFonts w:cs="Huawei Sans"/>
        </w:rPr>
        <w:t>property</w:t>
      </w:r>
      <w:r w:rsidRPr="00D748B1">
        <w:rPr>
          <w:rFonts w:cs="Huawei Sans"/>
        </w:rPr>
        <w:t>上创建索引</w:t>
      </w:r>
      <w:r w:rsidR="00420FC7" w:rsidRPr="00D748B1">
        <w:rPr>
          <w:rFonts w:cs="Huawei Sans"/>
        </w:rPr>
        <w:t>。</w:t>
      </w:r>
    </w:p>
    <w:p w14:paraId="71D8B374" w14:textId="77777777" w:rsidR="00EE7FF6" w:rsidRPr="00D748B1" w:rsidRDefault="00EE7FF6" w:rsidP="002176D9">
      <w:pPr>
        <w:pStyle w:val="affffff5"/>
      </w:pPr>
      <w:r w:rsidRPr="002960B1">
        <w:rPr>
          <w:rFonts w:eastAsia="微软雅黑" w:cs="Huawei Sans"/>
          <w:b/>
          <w:color w:val="C7000B"/>
          <w:szCs w:val="18"/>
          <w:shd w:val="pct15" w:color="auto" w:fill="FFFFFF"/>
          <w:lang w:eastAsia="en-US"/>
        </w:rPr>
        <w:t xml:space="preserve">CREATE INDEX </w:t>
      </w:r>
      <w:proofErr w:type="spellStart"/>
      <w:r w:rsidRPr="002960B1">
        <w:rPr>
          <w:rFonts w:eastAsia="微软雅黑" w:cs="Huawei Sans"/>
          <w:b/>
          <w:color w:val="C7000B"/>
          <w:szCs w:val="18"/>
          <w:shd w:val="pct15" w:color="auto" w:fill="FFFFFF"/>
          <w:lang w:eastAsia="en-US"/>
        </w:rPr>
        <w:t>idx_property</w:t>
      </w:r>
      <w:proofErr w:type="spellEnd"/>
      <w:r w:rsidRPr="002960B1">
        <w:rPr>
          <w:rFonts w:eastAsia="微软雅黑" w:cs="Huawei Sans"/>
          <w:b/>
          <w:color w:val="C7000B"/>
          <w:szCs w:val="18"/>
          <w:shd w:val="pct15" w:color="auto" w:fill="FFFFFF"/>
          <w:lang w:eastAsia="en-US"/>
        </w:rPr>
        <w:t xml:space="preserve"> ON property(</w:t>
      </w:r>
      <w:proofErr w:type="spellStart"/>
      <w:r w:rsidRPr="002960B1">
        <w:rPr>
          <w:rFonts w:eastAsia="微软雅黑" w:cs="Huawei Sans"/>
          <w:b/>
          <w:color w:val="C7000B"/>
          <w:szCs w:val="18"/>
          <w:shd w:val="pct15" w:color="auto" w:fill="FFFFFF"/>
          <w:lang w:eastAsia="en-US"/>
        </w:rPr>
        <w:t>pro_c_id</w:t>
      </w:r>
      <w:proofErr w:type="spellEnd"/>
      <w:r w:rsidRPr="002960B1">
        <w:rPr>
          <w:rFonts w:eastAsia="微软雅黑" w:cs="Huawei Sans"/>
          <w:b/>
          <w:color w:val="C7000B"/>
          <w:szCs w:val="18"/>
          <w:shd w:val="pct15" w:color="auto" w:fill="FFFFFF"/>
          <w:lang w:eastAsia="en-US"/>
        </w:rPr>
        <w:t xml:space="preserve"> </w:t>
      </w:r>
      <w:proofErr w:type="spellStart"/>
      <w:r w:rsidRPr="002960B1">
        <w:rPr>
          <w:rFonts w:eastAsia="微软雅黑" w:cs="Huawei Sans"/>
          <w:b/>
          <w:color w:val="C7000B"/>
          <w:szCs w:val="18"/>
          <w:shd w:val="pct15" w:color="auto" w:fill="FFFFFF"/>
          <w:lang w:eastAsia="en-US"/>
        </w:rPr>
        <w:t>DESC,pro_income,pro_purchase_time</w:t>
      </w:r>
      <w:proofErr w:type="spellEnd"/>
      <w:r w:rsidRPr="002960B1">
        <w:rPr>
          <w:rFonts w:eastAsia="微软雅黑" w:cs="Huawei Sans"/>
          <w:b/>
          <w:color w:val="C7000B"/>
          <w:szCs w:val="18"/>
          <w:shd w:val="pct15" w:color="auto" w:fill="FFFFFF"/>
          <w:lang w:eastAsia="en-US"/>
        </w:rPr>
        <w:t>);</w:t>
      </w:r>
    </w:p>
    <w:p w14:paraId="21696AEB" w14:textId="77777777" w:rsidR="00EE7FF6" w:rsidRPr="00D748B1" w:rsidRDefault="00EE7FF6" w:rsidP="002176D9">
      <w:pPr>
        <w:pStyle w:val="1e"/>
      </w:pPr>
      <w:r w:rsidRPr="00D748B1">
        <w:t>结果如下：</w:t>
      </w:r>
    </w:p>
    <w:p w14:paraId="643783EC" w14:textId="77777777" w:rsidR="00EE7FF6" w:rsidRPr="00D748B1" w:rsidRDefault="00EE7FF6" w:rsidP="002176D9">
      <w:pPr>
        <w:pStyle w:val="affffff5"/>
      </w:pPr>
      <w:r w:rsidRPr="00D748B1">
        <w:t>CREATE INDEX</w:t>
      </w:r>
    </w:p>
    <w:p w14:paraId="40CCEAAC" w14:textId="40F48A93" w:rsidR="00EE7FF6" w:rsidRPr="00D748B1" w:rsidRDefault="00EE7FF6" w:rsidP="00F05ABE">
      <w:pPr>
        <w:pStyle w:val="30"/>
      </w:pPr>
      <w:proofErr w:type="spellStart"/>
      <w:r w:rsidRPr="00D748B1">
        <w:t>重命名索引</w:t>
      </w:r>
      <w:proofErr w:type="spellEnd"/>
      <w:r w:rsidR="00420FC7" w:rsidRPr="00D748B1">
        <w:t>。</w:t>
      </w:r>
    </w:p>
    <w:p w14:paraId="10539E95" w14:textId="2A942EDA" w:rsidR="00EE7FF6" w:rsidRPr="00D748B1" w:rsidRDefault="00EE7FF6" w:rsidP="00EE7FF6">
      <w:pPr>
        <w:pStyle w:val="renwu"/>
        <w:numPr>
          <w:ilvl w:val="0"/>
          <w:numId w:val="6"/>
        </w:numPr>
        <w:ind w:left="1446"/>
        <w:rPr>
          <w:rFonts w:cs="Huawei Sans"/>
        </w:rPr>
      </w:pPr>
      <w:r w:rsidRPr="00D748B1">
        <w:rPr>
          <w:rFonts w:cs="Huawei Sans"/>
        </w:rPr>
        <w:t>在普通表</w:t>
      </w:r>
      <w:r w:rsidRPr="00D748B1">
        <w:rPr>
          <w:rFonts w:cs="Huawei Sans"/>
        </w:rPr>
        <w:t>property</w:t>
      </w:r>
      <w:r w:rsidRPr="00D748B1">
        <w:rPr>
          <w:rFonts w:cs="Huawei Sans"/>
        </w:rPr>
        <w:t>上重建及重命名索引</w:t>
      </w:r>
      <w:r w:rsidR="00420FC7" w:rsidRPr="00D748B1">
        <w:rPr>
          <w:rFonts w:cs="Huawei Sans"/>
        </w:rPr>
        <w:t>。</w:t>
      </w:r>
    </w:p>
    <w:p w14:paraId="72F7624A" w14:textId="590A7E95" w:rsidR="00EE7FF6" w:rsidRPr="00D748B1" w:rsidRDefault="00EE7FF6" w:rsidP="002176D9">
      <w:pPr>
        <w:pStyle w:val="1e"/>
      </w:pPr>
      <w:r w:rsidRPr="00D748B1">
        <w:t>重建索引</w:t>
      </w:r>
      <w:r w:rsidR="00420FC7" w:rsidRPr="00D748B1">
        <w:t>。</w:t>
      </w:r>
    </w:p>
    <w:p w14:paraId="17829883"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DROP INDEX </w:t>
      </w:r>
      <w:proofErr w:type="spellStart"/>
      <w:r w:rsidRPr="002960B1">
        <w:rPr>
          <w:rFonts w:eastAsia="微软雅黑" w:cs="Huawei Sans"/>
          <w:b/>
          <w:color w:val="C7000B"/>
          <w:szCs w:val="18"/>
          <w:shd w:val="pct15" w:color="auto" w:fill="FFFFFF"/>
          <w:lang w:eastAsia="en-US"/>
        </w:rPr>
        <w:t>idx_property</w:t>
      </w:r>
      <w:proofErr w:type="spellEnd"/>
      <w:r w:rsidRPr="002960B1">
        <w:rPr>
          <w:rFonts w:eastAsia="微软雅黑" w:cs="Huawei Sans"/>
          <w:b/>
          <w:color w:val="C7000B"/>
          <w:szCs w:val="18"/>
          <w:shd w:val="pct15" w:color="auto" w:fill="FFFFFF"/>
          <w:lang w:eastAsia="en-US"/>
        </w:rPr>
        <w:t>;</w:t>
      </w:r>
    </w:p>
    <w:p w14:paraId="08219529"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CREATE INDEX </w:t>
      </w:r>
      <w:proofErr w:type="spellStart"/>
      <w:r w:rsidRPr="002960B1">
        <w:rPr>
          <w:rFonts w:eastAsia="微软雅黑" w:cs="Huawei Sans"/>
          <w:b/>
          <w:color w:val="C7000B"/>
          <w:szCs w:val="18"/>
          <w:shd w:val="pct15" w:color="auto" w:fill="FFFFFF"/>
          <w:lang w:eastAsia="en-US"/>
        </w:rPr>
        <w:t>idx_property</w:t>
      </w:r>
      <w:proofErr w:type="spellEnd"/>
      <w:r w:rsidRPr="002960B1">
        <w:rPr>
          <w:rFonts w:eastAsia="微软雅黑" w:cs="Huawei Sans"/>
          <w:b/>
          <w:color w:val="C7000B"/>
          <w:szCs w:val="18"/>
          <w:shd w:val="pct15" w:color="auto" w:fill="FFFFFF"/>
          <w:lang w:eastAsia="en-US"/>
        </w:rPr>
        <w:t xml:space="preserve"> ON property(</w:t>
      </w:r>
      <w:proofErr w:type="spellStart"/>
      <w:r w:rsidRPr="002960B1">
        <w:rPr>
          <w:rFonts w:eastAsia="微软雅黑" w:cs="Huawei Sans"/>
          <w:b/>
          <w:color w:val="C7000B"/>
          <w:szCs w:val="18"/>
          <w:shd w:val="pct15" w:color="auto" w:fill="FFFFFF"/>
          <w:lang w:eastAsia="en-US"/>
        </w:rPr>
        <w:t>pro_c_id</w:t>
      </w:r>
      <w:proofErr w:type="spellEnd"/>
      <w:r w:rsidRPr="002960B1">
        <w:rPr>
          <w:rFonts w:eastAsia="微软雅黑" w:cs="Huawei Sans"/>
          <w:b/>
          <w:color w:val="C7000B"/>
          <w:szCs w:val="18"/>
          <w:shd w:val="pct15" w:color="auto" w:fill="FFFFFF"/>
          <w:lang w:eastAsia="en-US"/>
        </w:rPr>
        <w:t xml:space="preserve"> </w:t>
      </w:r>
      <w:proofErr w:type="spellStart"/>
      <w:r w:rsidRPr="002960B1">
        <w:rPr>
          <w:rFonts w:eastAsia="微软雅黑" w:cs="Huawei Sans"/>
          <w:b/>
          <w:color w:val="C7000B"/>
          <w:szCs w:val="18"/>
          <w:shd w:val="pct15" w:color="auto" w:fill="FFFFFF"/>
          <w:lang w:eastAsia="en-US"/>
        </w:rPr>
        <w:t>DESC,pro_income,pro_purchase_time</w:t>
      </w:r>
      <w:proofErr w:type="spellEnd"/>
      <w:r w:rsidRPr="002960B1">
        <w:rPr>
          <w:rFonts w:eastAsia="微软雅黑" w:cs="Huawei Sans"/>
          <w:b/>
          <w:color w:val="C7000B"/>
          <w:szCs w:val="18"/>
          <w:shd w:val="pct15" w:color="auto" w:fill="FFFFFF"/>
          <w:lang w:eastAsia="en-US"/>
        </w:rPr>
        <w:t>);</w:t>
      </w:r>
    </w:p>
    <w:p w14:paraId="0B6408E2" w14:textId="35C197C0" w:rsidR="00EE7FF6" w:rsidRPr="00D748B1" w:rsidRDefault="00EE7FF6" w:rsidP="002176D9">
      <w:pPr>
        <w:pStyle w:val="1e"/>
      </w:pPr>
      <w:r w:rsidRPr="00D748B1">
        <w:t>重命名索引</w:t>
      </w:r>
      <w:r w:rsidR="00420FC7" w:rsidRPr="00D748B1">
        <w:t>。</w:t>
      </w:r>
    </w:p>
    <w:p w14:paraId="17B5886A" w14:textId="77777777" w:rsidR="00EE7FF6" w:rsidRPr="00D748B1" w:rsidRDefault="00EE7FF6" w:rsidP="002176D9">
      <w:pPr>
        <w:pStyle w:val="affffff5"/>
      </w:pPr>
      <w:r w:rsidRPr="002960B1">
        <w:rPr>
          <w:rFonts w:eastAsia="微软雅黑" w:cs="Huawei Sans"/>
          <w:b/>
          <w:color w:val="C7000B"/>
          <w:szCs w:val="18"/>
          <w:shd w:val="pct15" w:color="auto" w:fill="FFFFFF"/>
          <w:lang w:eastAsia="en-US"/>
        </w:rPr>
        <w:t xml:space="preserve">ALTER INDEX </w:t>
      </w:r>
      <w:proofErr w:type="spellStart"/>
      <w:r w:rsidRPr="002960B1">
        <w:rPr>
          <w:rFonts w:eastAsia="微软雅黑" w:cs="Huawei Sans"/>
          <w:b/>
          <w:color w:val="C7000B"/>
          <w:szCs w:val="18"/>
          <w:shd w:val="pct15" w:color="auto" w:fill="FFFFFF"/>
          <w:lang w:eastAsia="en-US"/>
        </w:rPr>
        <w:t>idx_property</w:t>
      </w:r>
      <w:proofErr w:type="spellEnd"/>
      <w:r w:rsidRPr="002960B1">
        <w:rPr>
          <w:rFonts w:eastAsia="微软雅黑" w:cs="Huawei Sans"/>
          <w:b/>
          <w:color w:val="C7000B"/>
          <w:szCs w:val="18"/>
          <w:shd w:val="pct15" w:color="auto" w:fill="FFFFFF"/>
          <w:lang w:eastAsia="en-US"/>
        </w:rPr>
        <w:t xml:space="preserve"> RENAME TO </w:t>
      </w:r>
      <w:proofErr w:type="spellStart"/>
      <w:r w:rsidRPr="002960B1">
        <w:rPr>
          <w:rFonts w:eastAsia="微软雅黑" w:cs="Huawei Sans"/>
          <w:b/>
          <w:color w:val="C7000B"/>
          <w:szCs w:val="18"/>
          <w:shd w:val="pct15" w:color="auto" w:fill="FFFFFF"/>
          <w:lang w:eastAsia="en-US"/>
        </w:rPr>
        <w:t>idx_property_temp</w:t>
      </w:r>
      <w:proofErr w:type="spellEnd"/>
      <w:r w:rsidRPr="002960B1">
        <w:rPr>
          <w:rFonts w:eastAsia="微软雅黑" w:cs="Huawei Sans"/>
          <w:b/>
          <w:color w:val="C7000B"/>
          <w:szCs w:val="18"/>
          <w:shd w:val="pct15" w:color="auto" w:fill="FFFFFF"/>
          <w:lang w:eastAsia="en-US"/>
        </w:rPr>
        <w:t>;</w:t>
      </w:r>
    </w:p>
    <w:p w14:paraId="2A3F1AD5" w14:textId="44B50181" w:rsidR="00EE7FF6" w:rsidRPr="00D748B1" w:rsidRDefault="00EE7FF6" w:rsidP="00F05ABE">
      <w:pPr>
        <w:pStyle w:val="30"/>
      </w:pPr>
      <w:proofErr w:type="spellStart"/>
      <w:r w:rsidRPr="00D748B1">
        <w:t>删除索引</w:t>
      </w:r>
      <w:proofErr w:type="spellEnd"/>
      <w:r w:rsidR="00420FC7" w:rsidRPr="00D748B1">
        <w:t>。</w:t>
      </w:r>
    </w:p>
    <w:p w14:paraId="51F52C6D" w14:textId="11950579" w:rsidR="00EE7FF6" w:rsidRPr="00D748B1" w:rsidRDefault="00EE7FF6" w:rsidP="00EE7FF6">
      <w:pPr>
        <w:pStyle w:val="renwu"/>
        <w:numPr>
          <w:ilvl w:val="0"/>
          <w:numId w:val="6"/>
        </w:numPr>
        <w:ind w:left="1446"/>
        <w:rPr>
          <w:rFonts w:cs="Huawei Sans"/>
        </w:rPr>
      </w:pPr>
      <w:r w:rsidRPr="00D748B1">
        <w:rPr>
          <w:rFonts w:cs="Huawei Sans"/>
        </w:rPr>
        <w:t>删除索引</w:t>
      </w:r>
      <w:proofErr w:type="spellStart"/>
      <w:r w:rsidRPr="00D748B1">
        <w:rPr>
          <w:rFonts w:cs="Huawei Sans"/>
        </w:rPr>
        <w:t>idx_property_temp</w:t>
      </w:r>
      <w:proofErr w:type="spellEnd"/>
      <w:r w:rsidR="00420FC7" w:rsidRPr="00D748B1">
        <w:rPr>
          <w:rFonts w:cs="Huawei Sans"/>
        </w:rPr>
        <w:t>。</w:t>
      </w:r>
    </w:p>
    <w:p w14:paraId="45B643A3"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DROP INDEX </w:t>
      </w:r>
      <w:proofErr w:type="spellStart"/>
      <w:r w:rsidRPr="002960B1">
        <w:rPr>
          <w:rFonts w:eastAsia="微软雅黑" w:cs="Huawei Sans"/>
          <w:b/>
          <w:color w:val="C7000B"/>
          <w:szCs w:val="18"/>
          <w:shd w:val="pct15" w:color="auto" w:fill="FFFFFF"/>
          <w:lang w:eastAsia="en-US"/>
        </w:rPr>
        <w:t>idx_property_temp</w:t>
      </w:r>
      <w:proofErr w:type="spellEnd"/>
      <w:r w:rsidRPr="002960B1">
        <w:rPr>
          <w:rFonts w:eastAsia="微软雅黑" w:cs="Huawei Sans"/>
          <w:b/>
          <w:color w:val="C7000B"/>
          <w:szCs w:val="18"/>
          <w:shd w:val="pct15" w:color="auto" w:fill="FFFFFF"/>
          <w:lang w:eastAsia="en-US"/>
        </w:rPr>
        <w:t>;</w:t>
      </w:r>
    </w:p>
    <w:p w14:paraId="7C4DAF95" w14:textId="77777777" w:rsidR="00EE7FF6" w:rsidRPr="00D748B1" w:rsidRDefault="00EE7FF6" w:rsidP="00EE7FF6">
      <w:pPr>
        <w:pStyle w:val="3"/>
        <w:numPr>
          <w:ilvl w:val="2"/>
          <w:numId w:val="4"/>
        </w:numPr>
        <w:rPr>
          <w:rFonts w:cs="Huawei Sans"/>
        </w:rPr>
      </w:pPr>
      <w:bookmarkStart w:id="68" w:name="_Toc16353974"/>
      <w:bookmarkStart w:id="69" w:name="_Toc19795489"/>
      <w:bookmarkStart w:id="70" w:name="_Toc45098041"/>
      <w:bookmarkStart w:id="71" w:name="_Toc57396648"/>
      <w:r w:rsidRPr="00D748B1">
        <w:rPr>
          <w:rFonts w:cs="Huawei Sans"/>
        </w:rPr>
        <w:t>数据的修改和删除</w:t>
      </w:r>
      <w:bookmarkEnd w:id="68"/>
      <w:bookmarkEnd w:id="69"/>
      <w:bookmarkEnd w:id="70"/>
      <w:bookmarkEnd w:id="71"/>
    </w:p>
    <w:p w14:paraId="4B55F27F" w14:textId="57610444" w:rsidR="00EE7FF6" w:rsidRPr="00D748B1" w:rsidRDefault="00EE7FF6" w:rsidP="00F05ABE">
      <w:pPr>
        <w:pStyle w:val="30"/>
      </w:pPr>
      <w:bookmarkStart w:id="72" w:name="_Toc16353975"/>
      <w:proofErr w:type="spellStart"/>
      <w:r w:rsidRPr="00D748B1">
        <w:t>修改数据</w:t>
      </w:r>
      <w:bookmarkEnd w:id="72"/>
      <w:proofErr w:type="spellEnd"/>
      <w:r w:rsidR="00420FC7" w:rsidRPr="00D748B1">
        <w:t>。</w:t>
      </w:r>
    </w:p>
    <w:p w14:paraId="3B44C648" w14:textId="77777777" w:rsidR="00EE7FF6" w:rsidRPr="00D748B1" w:rsidRDefault="00EE7FF6" w:rsidP="00EE7FF6">
      <w:pPr>
        <w:pStyle w:val="renwu"/>
        <w:numPr>
          <w:ilvl w:val="0"/>
          <w:numId w:val="6"/>
        </w:numPr>
        <w:ind w:left="1446"/>
        <w:rPr>
          <w:rFonts w:cs="Huawei Sans"/>
        </w:rPr>
      </w:pPr>
      <w:r w:rsidRPr="00D748B1">
        <w:rPr>
          <w:rFonts w:cs="Huawei Sans"/>
        </w:rPr>
        <w:t>修改</w:t>
      </w:r>
      <w:r w:rsidRPr="00D748B1">
        <w:rPr>
          <w:rFonts w:cs="Huawei Sans"/>
        </w:rPr>
        <w:t>/</w:t>
      </w:r>
      <w:r w:rsidRPr="00D748B1">
        <w:rPr>
          <w:rFonts w:cs="Huawei Sans"/>
        </w:rPr>
        <w:t>更新银行卡信息表中</w:t>
      </w:r>
      <w:proofErr w:type="spellStart"/>
      <w:r w:rsidRPr="00D748B1">
        <w:rPr>
          <w:rFonts w:cs="Huawei Sans"/>
        </w:rPr>
        <w:t>b_c_id</w:t>
      </w:r>
      <w:proofErr w:type="spellEnd"/>
      <w:r w:rsidRPr="00D748B1">
        <w:rPr>
          <w:rFonts w:cs="Huawei Sans"/>
        </w:rPr>
        <w:t>小于</w:t>
      </w:r>
      <w:r w:rsidRPr="00D748B1">
        <w:rPr>
          <w:rFonts w:cs="Huawei Sans"/>
        </w:rPr>
        <w:t>10</w:t>
      </w:r>
      <w:r w:rsidRPr="00D748B1">
        <w:rPr>
          <w:rFonts w:cs="Huawei Sans"/>
        </w:rPr>
        <w:t>和客户信息表中</w:t>
      </w:r>
      <w:proofErr w:type="spellStart"/>
      <w:r w:rsidRPr="00D748B1">
        <w:rPr>
          <w:rFonts w:cs="Huawei Sans"/>
        </w:rPr>
        <w:t>c_id</w:t>
      </w:r>
      <w:proofErr w:type="spellEnd"/>
      <w:r w:rsidRPr="00D748B1">
        <w:rPr>
          <w:rFonts w:cs="Huawei Sans"/>
        </w:rPr>
        <w:t>相同的记录的</w:t>
      </w:r>
      <w:proofErr w:type="spellStart"/>
      <w:r w:rsidRPr="00D748B1">
        <w:rPr>
          <w:rFonts w:cs="Huawei Sans"/>
        </w:rPr>
        <w:t>b_type</w:t>
      </w:r>
      <w:proofErr w:type="spellEnd"/>
      <w:r w:rsidRPr="00D748B1">
        <w:rPr>
          <w:rFonts w:cs="Huawei Sans"/>
        </w:rPr>
        <w:t>字段。</w:t>
      </w:r>
    </w:p>
    <w:p w14:paraId="58779152" w14:textId="70A1D622" w:rsidR="00EE7FF6" w:rsidRPr="00D748B1" w:rsidRDefault="00EE7FF6" w:rsidP="002176D9">
      <w:pPr>
        <w:pStyle w:val="1e"/>
      </w:pPr>
      <w:r w:rsidRPr="00D748B1">
        <w:t>查看表数据</w:t>
      </w:r>
      <w:r w:rsidR="00420FC7" w:rsidRPr="00D748B1">
        <w:t>。</w:t>
      </w:r>
    </w:p>
    <w:p w14:paraId="7E0ED678"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SELECT * FROM </w:t>
      </w:r>
      <w:proofErr w:type="spellStart"/>
      <w:r w:rsidRPr="002960B1">
        <w:rPr>
          <w:rFonts w:eastAsia="微软雅黑" w:cs="Huawei Sans"/>
          <w:b/>
          <w:color w:val="C7000B"/>
          <w:szCs w:val="18"/>
          <w:shd w:val="pct15" w:color="auto" w:fill="FFFFFF"/>
          <w:lang w:eastAsia="en-US"/>
        </w:rPr>
        <w:t>bank_card</w:t>
      </w:r>
      <w:proofErr w:type="spellEnd"/>
      <w:r w:rsidRPr="002960B1">
        <w:rPr>
          <w:rFonts w:eastAsia="微软雅黑" w:cs="Huawei Sans"/>
          <w:b/>
          <w:color w:val="C7000B"/>
          <w:szCs w:val="18"/>
          <w:shd w:val="pct15" w:color="auto" w:fill="FFFFFF"/>
          <w:lang w:eastAsia="en-US"/>
        </w:rPr>
        <w:t xml:space="preserve"> where </w:t>
      </w:r>
      <w:proofErr w:type="spellStart"/>
      <w:r w:rsidRPr="002960B1">
        <w:rPr>
          <w:rFonts w:eastAsia="微软雅黑" w:cs="Huawei Sans"/>
          <w:b/>
          <w:color w:val="C7000B"/>
          <w:szCs w:val="18"/>
          <w:shd w:val="pct15" w:color="auto" w:fill="FFFFFF"/>
          <w:lang w:eastAsia="en-US"/>
        </w:rPr>
        <w:t>b_c_id</w:t>
      </w:r>
      <w:proofErr w:type="spellEnd"/>
      <w:r w:rsidRPr="002960B1">
        <w:rPr>
          <w:rFonts w:eastAsia="微软雅黑" w:cs="Huawei Sans"/>
          <w:b/>
          <w:color w:val="C7000B"/>
          <w:szCs w:val="18"/>
          <w:shd w:val="pct15" w:color="auto" w:fill="FFFFFF"/>
          <w:lang w:eastAsia="en-US"/>
        </w:rPr>
        <w:t xml:space="preserve">&lt;10 ORDER BY </w:t>
      </w:r>
      <w:proofErr w:type="spellStart"/>
      <w:r w:rsidRPr="002960B1">
        <w:rPr>
          <w:rFonts w:eastAsia="微软雅黑" w:cs="Huawei Sans"/>
          <w:b/>
          <w:color w:val="C7000B"/>
          <w:szCs w:val="18"/>
          <w:shd w:val="pct15" w:color="auto" w:fill="FFFFFF"/>
          <w:lang w:eastAsia="en-US"/>
        </w:rPr>
        <w:t>b_c_id</w:t>
      </w:r>
      <w:proofErr w:type="spellEnd"/>
      <w:r w:rsidRPr="002960B1">
        <w:rPr>
          <w:rFonts w:eastAsia="微软雅黑" w:cs="Huawei Sans"/>
          <w:b/>
          <w:color w:val="C7000B"/>
          <w:szCs w:val="18"/>
          <w:shd w:val="pct15" w:color="auto" w:fill="FFFFFF"/>
          <w:lang w:eastAsia="en-US"/>
        </w:rPr>
        <w:t>;</w:t>
      </w:r>
    </w:p>
    <w:p w14:paraId="1A46B813" w14:textId="77777777" w:rsidR="00EE7FF6" w:rsidRPr="00D748B1" w:rsidRDefault="00EE7FF6" w:rsidP="002176D9">
      <w:pPr>
        <w:pStyle w:val="1e"/>
      </w:pPr>
      <w:r w:rsidRPr="00D748B1">
        <w:t>结果如下：</w:t>
      </w:r>
    </w:p>
    <w:p w14:paraId="26107BC2" w14:textId="77777777" w:rsidR="00EE7FF6" w:rsidRPr="00D748B1" w:rsidRDefault="00EE7FF6" w:rsidP="002176D9">
      <w:pPr>
        <w:pStyle w:val="affffff5"/>
      </w:pPr>
      <w:r w:rsidRPr="00D748B1">
        <w:t xml:space="preserve">            </w:t>
      </w:r>
      <w:proofErr w:type="spellStart"/>
      <w:r w:rsidRPr="00D748B1">
        <w:t>b_number</w:t>
      </w:r>
      <w:proofErr w:type="spellEnd"/>
      <w:r w:rsidRPr="00D748B1">
        <w:t xml:space="preserve">            |      </w:t>
      </w:r>
      <w:proofErr w:type="spellStart"/>
      <w:r w:rsidRPr="00D748B1">
        <w:t>b_type</w:t>
      </w:r>
      <w:proofErr w:type="spellEnd"/>
      <w:r w:rsidRPr="00D748B1">
        <w:t xml:space="preserve">       | </w:t>
      </w:r>
      <w:proofErr w:type="spellStart"/>
      <w:r w:rsidRPr="00D748B1">
        <w:t>b_c_id</w:t>
      </w:r>
      <w:proofErr w:type="spellEnd"/>
    </w:p>
    <w:p w14:paraId="6168868F" w14:textId="77777777" w:rsidR="00EE7FF6" w:rsidRPr="00D748B1" w:rsidRDefault="00EE7FF6" w:rsidP="002176D9">
      <w:pPr>
        <w:pStyle w:val="affffff5"/>
      </w:pPr>
      <w:r w:rsidRPr="00D748B1">
        <w:t>--------------------------------+-------------------+--------</w:t>
      </w:r>
    </w:p>
    <w:p w14:paraId="01FF07ED" w14:textId="77777777" w:rsidR="00EE7FF6" w:rsidRPr="00D748B1" w:rsidRDefault="00EE7FF6" w:rsidP="002176D9">
      <w:pPr>
        <w:pStyle w:val="affffff5"/>
      </w:pPr>
      <w:r w:rsidRPr="00D748B1">
        <w:t xml:space="preserve"> 6222021302020000001            | </w:t>
      </w:r>
      <w:r w:rsidRPr="00D748B1">
        <w:t>信用卡</w:t>
      </w:r>
      <w:r w:rsidRPr="00D748B1">
        <w:t xml:space="preserve">            |      1</w:t>
      </w:r>
    </w:p>
    <w:p w14:paraId="2FDFB8C2" w14:textId="77777777" w:rsidR="00EE7FF6" w:rsidRPr="00D748B1" w:rsidRDefault="00EE7FF6" w:rsidP="002176D9">
      <w:pPr>
        <w:pStyle w:val="affffff5"/>
      </w:pPr>
      <w:r w:rsidRPr="00D748B1">
        <w:t xml:space="preserve"> 6222021302020000016            | </w:t>
      </w:r>
      <w:r w:rsidRPr="00D748B1">
        <w:t>储蓄卡</w:t>
      </w:r>
      <w:r w:rsidRPr="00D748B1">
        <w:t xml:space="preserve">            |      3</w:t>
      </w:r>
    </w:p>
    <w:p w14:paraId="34BFC405" w14:textId="77777777" w:rsidR="00EE7FF6" w:rsidRPr="00D748B1" w:rsidRDefault="00EE7FF6" w:rsidP="002176D9">
      <w:pPr>
        <w:pStyle w:val="affffff5"/>
      </w:pPr>
      <w:r w:rsidRPr="00D748B1">
        <w:t xml:space="preserve"> 6222021302020000002            | </w:t>
      </w:r>
      <w:r w:rsidRPr="00D748B1">
        <w:t>信用卡</w:t>
      </w:r>
      <w:r w:rsidRPr="00D748B1">
        <w:t xml:space="preserve">            |      3</w:t>
      </w:r>
    </w:p>
    <w:p w14:paraId="3BCFC09E" w14:textId="77777777" w:rsidR="00EE7FF6" w:rsidRPr="00D748B1" w:rsidRDefault="00EE7FF6" w:rsidP="002176D9">
      <w:pPr>
        <w:pStyle w:val="affffff5"/>
      </w:pPr>
      <w:r w:rsidRPr="00D748B1">
        <w:t xml:space="preserve"> 6222021302020000003            | </w:t>
      </w:r>
      <w:r w:rsidRPr="00D748B1">
        <w:t>信用卡</w:t>
      </w:r>
      <w:r w:rsidRPr="00D748B1">
        <w:t xml:space="preserve">            |      5</w:t>
      </w:r>
    </w:p>
    <w:p w14:paraId="2C1D4E35" w14:textId="77777777" w:rsidR="00EE7FF6" w:rsidRPr="00D748B1" w:rsidRDefault="00EE7FF6" w:rsidP="002176D9">
      <w:pPr>
        <w:pStyle w:val="affffff5"/>
      </w:pPr>
      <w:r w:rsidRPr="00D748B1">
        <w:t xml:space="preserve"> 6222021302020000004            | </w:t>
      </w:r>
      <w:r w:rsidRPr="00D748B1">
        <w:t>信用卡</w:t>
      </w:r>
      <w:r w:rsidRPr="00D748B1">
        <w:t xml:space="preserve">            |      7</w:t>
      </w:r>
    </w:p>
    <w:p w14:paraId="7B4E14CD" w14:textId="77777777" w:rsidR="00EE7FF6" w:rsidRPr="00D748B1" w:rsidRDefault="00EE7FF6" w:rsidP="002176D9">
      <w:pPr>
        <w:pStyle w:val="affffff5"/>
      </w:pPr>
      <w:r w:rsidRPr="00D748B1">
        <w:t xml:space="preserve"> 6222021302020000013            | </w:t>
      </w:r>
      <w:r w:rsidRPr="00D748B1">
        <w:t>储蓄卡</w:t>
      </w:r>
      <w:r w:rsidRPr="00D748B1">
        <w:t xml:space="preserve">            |      7</w:t>
      </w:r>
    </w:p>
    <w:p w14:paraId="7D80FC99" w14:textId="77777777" w:rsidR="00EE7FF6" w:rsidRPr="00D748B1" w:rsidRDefault="00EE7FF6" w:rsidP="002176D9">
      <w:pPr>
        <w:pStyle w:val="affffff5"/>
      </w:pPr>
      <w:r w:rsidRPr="00D748B1">
        <w:lastRenderedPageBreak/>
        <w:t xml:space="preserve"> 6222021302020000005            | </w:t>
      </w:r>
      <w:r w:rsidRPr="00D748B1">
        <w:t>信用卡</w:t>
      </w:r>
      <w:r w:rsidRPr="00D748B1">
        <w:t xml:space="preserve">            |      9</w:t>
      </w:r>
    </w:p>
    <w:p w14:paraId="58676ACC" w14:textId="77777777" w:rsidR="00EE7FF6" w:rsidRPr="00D748B1" w:rsidRDefault="00EE7FF6" w:rsidP="002176D9">
      <w:pPr>
        <w:pStyle w:val="1e"/>
      </w:pPr>
      <w:r w:rsidRPr="00D748B1">
        <w:t>开始更新数据：</w:t>
      </w:r>
    </w:p>
    <w:p w14:paraId="1278FFA2"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UPDATE </w:t>
      </w:r>
      <w:proofErr w:type="spellStart"/>
      <w:r w:rsidRPr="002960B1">
        <w:rPr>
          <w:rFonts w:eastAsia="微软雅黑" w:cs="Huawei Sans"/>
          <w:b/>
          <w:color w:val="C7000B"/>
          <w:szCs w:val="18"/>
          <w:shd w:val="pct15" w:color="auto" w:fill="FFFFFF"/>
          <w:lang w:eastAsia="en-US"/>
        </w:rPr>
        <w:t>bank_card</w:t>
      </w:r>
      <w:proofErr w:type="spellEnd"/>
      <w:r w:rsidRPr="002960B1">
        <w:rPr>
          <w:rFonts w:eastAsia="微软雅黑" w:cs="Huawei Sans"/>
          <w:b/>
          <w:color w:val="C7000B"/>
          <w:szCs w:val="18"/>
          <w:shd w:val="pct15" w:color="auto" w:fill="FFFFFF"/>
          <w:lang w:eastAsia="en-US"/>
        </w:rPr>
        <w:t xml:space="preserve"> SET </w:t>
      </w:r>
      <w:proofErr w:type="spellStart"/>
      <w:r w:rsidRPr="002960B1">
        <w:rPr>
          <w:rFonts w:eastAsia="微软雅黑" w:cs="Huawei Sans"/>
          <w:b/>
          <w:color w:val="C7000B"/>
          <w:szCs w:val="18"/>
          <w:shd w:val="pct15" w:color="auto" w:fill="FFFFFF"/>
          <w:lang w:eastAsia="en-US"/>
        </w:rPr>
        <w:t>bank_card.b_type</w:t>
      </w:r>
      <w:proofErr w:type="spellEnd"/>
      <w:r w:rsidRPr="002960B1">
        <w:rPr>
          <w:rFonts w:eastAsia="微软雅黑" w:cs="Huawei Sans"/>
          <w:b/>
          <w:color w:val="C7000B"/>
          <w:szCs w:val="18"/>
          <w:shd w:val="pct15" w:color="auto" w:fill="FFFFFF"/>
          <w:lang w:eastAsia="en-US"/>
        </w:rPr>
        <w:t>='</w:t>
      </w:r>
      <w:proofErr w:type="spellStart"/>
      <w:r w:rsidRPr="002960B1">
        <w:rPr>
          <w:rFonts w:eastAsia="微软雅黑" w:cs="Huawei Sans"/>
          <w:b/>
          <w:color w:val="C7000B"/>
          <w:szCs w:val="18"/>
          <w:shd w:val="pct15" w:color="auto" w:fill="FFFFFF"/>
          <w:lang w:eastAsia="en-US"/>
        </w:rPr>
        <w:t>借记卡</w:t>
      </w:r>
      <w:proofErr w:type="spellEnd"/>
      <w:r w:rsidRPr="002960B1">
        <w:rPr>
          <w:rFonts w:eastAsia="微软雅黑" w:cs="Huawei Sans"/>
          <w:b/>
          <w:color w:val="C7000B"/>
          <w:szCs w:val="18"/>
          <w:shd w:val="pct15" w:color="auto" w:fill="FFFFFF"/>
          <w:lang w:eastAsia="en-US"/>
        </w:rPr>
        <w:t xml:space="preserve">' from client where </w:t>
      </w:r>
      <w:proofErr w:type="spellStart"/>
      <w:r w:rsidRPr="002960B1">
        <w:rPr>
          <w:rFonts w:eastAsia="微软雅黑" w:cs="Huawei Sans"/>
          <w:b/>
          <w:color w:val="C7000B"/>
          <w:szCs w:val="18"/>
          <w:shd w:val="pct15" w:color="auto" w:fill="FFFFFF"/>
          <w:lang w:eastAsia="en-US"/>
        </w:rPr>
        <w:t>bank_card.b_c_id</w:t>
      </w:r>
      <w:proofErr w:type="spellEnd"/>
      <w:r w:rsidRPr="002960B1">
        <w:rPr>
          <w:rFonts w:eastAsia="微软雅黑" w:cs="Huawei Sans"/>
          <w:b/>
          <w:color w:val="C7000B"/>
          <w:szCs w:val="18"/>
          <w:shd w:val="pct15" w:color="auto" w:fill="FFFFFF"/>
          <w:lang w:eastAsia="en-US"/>
        </w:rPr>
        <w:t xml:space="preserve"> = </w:t>
      </w:r>
      <w:proofErr w:type="spellStart"/>
      <w:r w:rsidRPr="002960B1">
        <w:rPr>
          <w:rFonts w:eastAsia="微软雅黑" w:cs="Huawei Sans"/>
          <w:b/>
          <w:color w:val="C7000B"/>
          <w:szCs w:val="18"/>
          <w:shd w:val="pct15" w:color="auto" w:fill="FFFFFF"/>
          <w:lang w:eastAsia="en-US"/>
        </w:rPr>
        <w:t>client.c_id</w:t>
      </w:r>
      <w:proofErr w:type="spellEnd"/>
      <w:r w:rsidRPr="002960B1">
        <w:rPr>
          <w:rFonts w:eastAsia="微软雅黑" w:cs="Huawei Sans"/>
          <w:b/>
          <w:color w:val="C7000B"/>
          <w:szCs w:val="18"/>
          <w:shd w:val="pct15" w:color="auto" w:fill="FFFFFF"/>
          <w:lang w:eastAsia="en-US"/>
        </w:rPr>
        <w:t xml:space="preserve"> and </w:t>
      </w:r>
      <w:proofErr w:type="spellStart"/>
      <w:r w:rsidRPr="002960B1">
        <w:rPr>
          <w:rFonts w:eastAsia="微软雅黑" w:cs="Huawei Sans"/>
          <w:b/>
          <w:color w:val="C7000B"/>
          <w:szCs w:val="18"/>
          <w:shd w:val="pct15" w:color="auto" w:fill="FFFFFF"/>
          <w:lang w:eastAsia="en-US"/>
        </w:rPr>
        <w:t>bank_card.b_c_id</w:t>
      </w:r>
      <w:proofErr w:type="spellEnd"/>
      <w:r w:rsidRPr="002960B1">
        <w:rPr>
          <w:rFonts w:eastAsia="微软雅黑" w:cs="Huawei Sans"/>
          <w:b/>
          <w:color w:val="C7000B"/>
          <w:szCs w:val="18"/>
          <w:shd w:val="pct15" w:color="auto" w:fill="FFFFFF"/>
          <w:lang w:eastAsia="en-US"/>
        </w:rPr>
        <w:t>&lt;10;</w:t>
      </w:r>
    </w:p>
    <w:p w14:paraId="46F3B66E" w14:textId="05D446F2" w:rsidR="00EE7FF6" w:rsidRPr="00D748B1" w:rsidRDefault="00EE7FF6" w:rsidP="002176D9">
      <w:pPr>
        <w:pStyle w:val="1e"/>
      </w:pPr>
      <w:r w:rsidRPr="00D748B1">
        <w:t>重新查询数据情况</w:t>
      </w:r>
      <w:r w:rsidR="00420FC7" w:rsidRPr="00D748B1">
        <w:t>。</w:t>
      </w:r>
    </w:p>
    <w:p w14:paraId="0EAA65DE"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SELECT * FROM </w:t>
      </w:r>
      <w:proofErr w:type="spellStart"/>
      <w:r w:rsidRPr="002960B1">
        <w:rPr>
          <w:rFonts w:eastAsia="微软雅黑" w:cs="Huawei Sans"/>
          <w:b/>
          <w:color w:val="C7000B"/>
          <w:szCs w:val="18"/>
          <w:shd w:val="pct15" w:color="auto" w:fill="FFFFFF"/>
          <w:lang w:eastAsia="en-US"/>
        </w:rPr>
        <w:t>bank_card</w:t>
      </w:r>
      <w:proofErr w:type="spellEnd"/>
      <w:r w:rsidRPr="002960B1">
        <w:rPr>
          <w:rFonts w:eastAsia="微软雅黑" w:cs="Huawei Sans"/>
          <w:b/>
          <w:color w:val="C7000B"/>
          <w:szCs w:val="18"/>
          <w:shd w:val="pct15" w:color="auto" w:fill="FFFFFF"/>
          <w:lang w:eastAsia="en-US"/>
        </w:rPr>
        <w:t xml:space="preserve"> ORDER BY </w:t>
      </w:r>
      <w:proofErr w:type="spellStart"/>
      <w:r w:rsidRPr="002960B1">
        <w:rPr>
          <w:rFonts w:eastAsia="微软雅黑" w:cs="Huawei Sans"/>
          <w:b/>
          <w:color w:val="C7000B"/>
          <w:szCs w:val="18"/>
          <w:shd w:val="pct15" w:color="auto" w:fill="FFFFFF"/>
          <w:lang w:eastAsia="en-US"/>
        </w:rPr>
        <w:t>b_c_id</w:t>
      </w:r>
      <w:proofErr w:type="spellEnd"/>
      <w:r w:rsidRPr="002960B1">
        <w:rPr>
          <w:rFonts w:eastAsia="微软雅黑" w:cs="Huawei Sans"/>
          <w:b/>
          <w:color w:val="C7000B"/>
          <w:szCs w:val="18"/>
          <w:shd w:val="pct15" w:color="auto" w:fill="FFFFFF"/>
          <w:lang w:eastAsia="en-US"/>
        </w:rPr>
        <w:t>;</w:t>
      </w:r>
    </w:p>
    <w:p w14:paraId="3A12A933" w14:textId="77777777" w:rsidR="00EE7FF6" w:rsidRPr="00D748B1" w:rsidRDefault="00EE7FF6" w:rsidP="002176D9">
      <w:pPr>
        <w:pStyle w:val="1e"/>
      </w:pPr>
      <w:r w:rsidRPr="00D748B1">
        <w:t>结果如下：</w:t>
      </w:r>
    </w:p>
    <w:p w14:paraId="78F1E22A" w14:textId="77777777" w:rsidR="00EE7FF6" w:rsidRPr="00D748B1" w:rsidRDefault="00EE7FF6" w:rsidP="002176D9">
      <w:pPr>
        <w:pStyle w:val="affffff5"/>
      </w:pPr>
      <w:r w:rsidRPr="00D748B1">
        <w:t xml:space="preserve">            </w:t>
      </w:r>
      <w:proofErr w:type="spellStart"/>
      <w:r w:rsidRPr="00D748B1">
        <w:t>b_number</w:t>
      </w:r>
      <w:proofErr w:type="spellEnd"/>
      <w:r w:rsidRPr="00D748B1">
        <w:t xml:space="preserve">            |      </w:t>
      </w:r>
      <w:proofErr w:type="spellStart"/>
      <w:r w:rsidRPr="00D748B1">
        <w:t>b_type</w:t>
      </w:r>
      <w:proofErr w:type="spellEnd"/>
      <w:r w:rsidRPr="00D748B1">
        <w:t xml:space="preserve">       | </w:t>
      </w:r>
      <w:proofErr w:type="spellStart"/>
      <w:r w:rsidRPr="00D748B1">
        <w:t>b_c_id</w:t>
      </w:r>
      <w:proofErr w:type="spellEnd"/>
    </w:p>
    <w:p w14:paraId="727E60E3" w14:textId="77777777" w:rsidR="00EE7FF6" w:rsidRPr="00D748B1" w:rsidRDefault="00EE7FF6" w:rsidP="002176D9">
      <w:pPr>
        <w:pStyle w:val="affffff5"/>
      </w:pPr>
      <w:r w:rsidRPr="00D748B1">
        <w:t>--------------------------------+-------------------+--------</w:t>
      </w:r>
    </w:p>
    <w:p w14:paraId="7557D993" w14:textId="77777777" w:rsidR="00EE7FF6" w:rsidRPr="00D748B1" w:rsidRDefault="00EE7FF6" w:rsidP="002176D9">
      <w:pPr>
        <w:pStyle w:val="affffff5"/>
      </w:pPr>
      <w:r w:rsidRPr="00D748B1">
        <w:t xml:space="preserve"> 6222021302020000001            | </w:t>
      </w:r>
      <w:r w:rsidRPr="00D748B1">
        <w:t>借记卡</w:t>
      </w:r>
      <w:r w:rsidRPr="00D748B1">
        <w:t xml:space="preserve">            |      1</w:t>
      </w:r>
    </w:p>
    <w:p w14:paraId="4642D902" w14:textId="77777777" w:rsidR="00EE7FF6" w:rsidRPr="00D748B1" w:rsidRDefault="00EE7FF6" w:rsidP="002176D9">
      <w:pPr>
        <w:pStyle w:val="affffff5"/>
      </w:pPr>
      <w:r w:rsidRPr="00D748B1">
        <w:t xml:space="preserve"> 6222021302020000002            | </w:t>
      </w:r>
      <w:r w:rsidRPr="00D748B1">
        <w:t>借记卡</w:t>
      </w:r>
      <w:r w:rsidRPr="00D748B1">
        <w:t xml:space="preserve">            |      3</w:t>
      </w:r>
    </w:p>
    <w:p w14:paraId="0D8BFE44" w14:textId="77777777" w:rsidR="00EE7FF6" w:rsidRPr="00D748B1" w:rsidRDefault="00EE7FF6" w:rsidP="002176D9">
      <w:pPr>
        <w:pStyle w:val="affffff5"/>
      </w:pPr>
      <w:r w:rsidRPr="00D748B1">
        <w:t xml:space="preserve"> 6222021302020000016            | </w:t>
      </w:r>
      <w:r w:rsidRPr="00D748B1">
        <w:t>借记卡</w:t>
      </w:r>
      <w:r w:rsidRPr="00D748B1">
        <w:t xml:space="preserve">            |      3</w:t>
      </w:r>
    </w:p>
    <w:p w14:paraId="4EA636B1" w14:textId="77777777" w:rsidR="00EE7FF6" w:rsidRPr="00D748B1" w:rsidRDefault="00EE7FF6" w:rsidP="002176D9">
      <w:pPr>
        <w:pStyle w:val="affffff5"/>
      </w:pPr>
      <w:r w:rsidRPr="00D748B1">
        <w:t xml:space="preserve"> 6222021302020000003            | </w:t>
      </w:r>
      <w:r w:rsidRPr="00D748B1">
        <w:t>借记卡</w:t>
      </w:r>
      <w:r w:rsidRPr="00D748B1">
        <w:t xml:space="preserve">            |      5</w:t>
      </w:r>
    </w:p>
    <w:p w14:paraId="598D02C9" w14:textId="77777777" w:rsidR="00EE7FF6" w:rsidRPr="00D748B1" w:rsidRDefault="00EE7FF6" w:rsidP="002176D9">
      <w:pPr>
        <w:pStyle w:val="affffff5"/>
      </w:pPr>
      <w:r w:rsidRPr="00D748B1">
        <w:t xml:space="preserve"> 6222021302020000013            | </w:t>
      </w:r>
      <w:r w:rsidRPr="00D748B1">
        <w:t>借记卡</w:t>
      </w:r>
      <w:r w:rsidRPr="00D748B1">
        <w:t xml:space="preserve">            |      7</w:t>
      </w:r>
    </w:p>
    <w:p w14:paraId="11B0B4BC" w14:textId="77777777" w:rsidR="00EE7FF6" w:rsidRPr="00D748B1" w:rsidRDefault="00EE7FF6" w:rsidP="002176D9">
      <w:pPr>
        <w:pStyle w:val="affffff5"/>
      </w:pPr>
      <w:r w:rsidRPr="00D748B1">
        <w:t xml:space="preserve"> 6222021302020000004            | </w:t>
      </w:r>
      <w:r w:rsidRPr="00D748B1">
        <w:t>借记卡</w:t>
      </w:r>
      <w:r w:rsidRPr="00D748B1">
        <w:t xml:space="preserve">            |      7</w:t>
      </w:r>
    </w:p>
    <w:p w14:paraId="4312505C" w14:textId="77777777" w:rsidR="00EE7FF6" w:rsidRPr="00D748B1" w:rsidRDefault="00EE7FF6" w:rsidP="002176D9">
      <w:pPr>
        <w:pStyle w:val="affffff5"/>
      </w:pPr>
      <w:r w:rsidRPr="00D748B1">
        <w:t xml:space="preserve"> 6222021302020000005            | </w:t>
      </w:r>
      <w:r w:rsidRPr="00D748B1">
        <w:t>借记卡</w:t>
      </w:r>
      <w:r w:rsidRPr="00D748B1">
        <w:t xml:space="preserve">            |      9</w:t>
      </w:r>
    </w:p>
    <w:p w14:paraId="30A1BEE0" w14:textId="77777777" w:rsidR="00EE7FF6" w:rsidRPr="00D748B1" w:rsidRDefault="00EE7FF6" w:rsidP="002176D9">
      <w:pPr>
        <w:pStyle w:val="affffff5"/>
      </w:pPr>
      <w:r w:rsidRPr="00D748B1">
        <w:t xml:space="preserve"> 6222021302020000006            | </w:t>
      </w:r>
      <w:r w:rsidRPr="00D748B1">
        <w:t>信用卡</w:t>
      </w:r>
      <w:r w:rsidRPr="00D748B1">
        <w:t xml:space="preserve">            |     10</w:t>
      </w:r>
    </w:p>
    <w:p w14:paraId="48246EF7" w14:textId="77777777" w:rsidR="00EE7FF6" w:rsidRPr="00D748B1" w:rsidRDefault="00EE7FF6" w:rsidP="002176D9">
      <w:pPr>
        <w:pStyle w:val="affffff5"/>
      </w:pPr>
      <w:r w:rsidRPr="00D748B1">
        <w:t xml:space="preserve"> 6222021302020000007            | </w:t>
      </w:r>
      <w:r w:rsidRPr="00D748B1">
        <w:t>信用卡</w:t>
      </w:r>
      <w:r w:rsidRPr="00D748B1">
        <w:t xml:space="preserve">            |     12</w:t>
      </w:r>
    </w:p>
    <w:p w14:paraId="38C1E088" w14:textId="77777777" w:rsidR="00EE7FF6" w:rsidRPr="00D748B1" w:rsidRDefault="00EE7FF6" w:rsidP="002176D9">
      <w:pPr>
        <w:pStyle w:val="affffff5"/>
      </w:pPr>
      <w:r w:rsidRPr="00D748B1">
        <w:t xml:space="preserve"> 6222021302020000019            | </w:t>
      </w:r>
      <w:r w:rsidRPr="00D748B1">
        <w:t>储蓄卡</w:t>
      </w:r>
      <w:r w:rsidRPr="00D748B1">
        <w:t xml:space="preserve">            |     12</w:t>
      </w:r>
    </w:p>
    <w:p w14:paraId="00CFA357" w14:textId="77777777" w:rsidR="00EE7FF6" w:rsidRPr="00D748B1" w:rsidRDefault="00EE7FF6" w:rsidP="002176D9">
      <w:pPr>
        <w:pStyle w:val="affffff5"/>
      </w:pPr>
      <w:r w:rsidRPr="00D748B1">
        <w:t xml:space="preserve"> 6222021302020000008            | </w:t>
      </w:r>
      <w:r w:rsidRPr="00D748B1">
        <w:t>信用卡</w:t>
      </w:r>
      <w:r w:rsidRPr="00D748B1">
        <w:t xml:space="preserve">            |     14</w:t>
      </w:r>
    </w:p>
    <w:p w14:paraId="38BA0398" w14:textId="77777777" w:rsidR="00EE7FF6" w:rsidRPr="00D748B1" w:rsidRDefault="00EE7FF6" w:rsidP="002176D9">
      <w:pPr>
        <w:pStyle w:val="affffff5"/>
      </w:pPr>
      <w:r w:rsidRPr="00D748B1">
        <w:t xml:space="preserve"> 6222021302020000009            | </w:t>
      </w:r>
      <w:r w:rsidRPr="00D748B1">
        <w:t>信用卡</w:t>
      </w:r>
      <w:r w:rsidRPr="00D748B1">
        <w:t xml:space="preserve">            |     16</w:t>
      </w:r>
    </w:p>
    <w:p w14:paraId="5328A088" w14:textId="77777777" w:rsidR="00EE7FF6" w:rsidRPr="00D748B1" w:rsidRDefault="00EE7FF6" w:rsidP="002176D9">
      <w:pPr>
        <w:pStyle w:val="affffff5"/>
      </w:pPr>
      <w:r w:rsidRPr="00D748B1">
        <w:t xml:space="preserve"> 6222021302020000010            | </w:t>
      </w:r>
      <w:r w:rsidRPr="00D748B1">
        <w:t>信用卡</w:t>
      </w:r>
      <w:r w:rsidRPr="00D748B1">
        <w:t xml:space="preserve">            |     18</w:t>
      </w:r>
    </w:p>
    <w:p w14:paraId="58A35D31" w14:textId="77777777" w:rsidR="00EE7FF6" w:rsidRPr="00D748B1" w:rsidRDefault="00EE7FF6" w:rsidP="002176D9">
      <w:pPr>
        <w:pStyle w:val="affffff5"/>
      </w:pPr>
      <w:r w:rsidRPr="00D748B1">
        <w:t xml:space="preserve"> 6222021302020000011            | </w:t>
      </w:r>
      <w:r w:rsidRPr="00D748B1">
        <w:t>储蓄卡</w:t>
      </w:r>
      <w:r w:rsidRPr="00D748B1">
        <w:t xml:space="preserve">            |     19</w:t>
      </w:r>
    </w:p>
    <w:p w14:paraId="0E3B0E33" w14:textId="77777777" w:rsidR="00EE7FF6" w:rsidRPr="00D748B1" w:rsidRDefault="00EE7FF6" w:rsidP="002176D9">
      <w:pPr>
        <w:pStyle w:val="affffff5"/>
      </w:pPr>
      <w:r w:rsidRPr="00D748B1">
        <w:t xml:space="preserve"> 6222021302020000012            | </w:t>
      </w:r>
      <w:r w:rsidRPr="00D748B1">
        <w:t>储蓄卡</w:t>
      </w:r>
      <w:r w:rsidRPr="00D748B1">
        <w:t xml:space="preserve">            |     21</w:t>
      </w:r>
    </w:p>
    <w:p w14:paraId="0A9C7580" w14:textId="77777777" w:rsidR="00EE7FF6" w:rsidRPr="00D748B1" w:rsidRDefault="00EE7FF6" w:rsidP="002176D9">
      <w:pPr>
        <w:pStyle w:val="affffff5"/>
      </w:pPr>
      <w:r w:rsidRPr="00D748B1">
        <w:t xml:space="preserve"> 6222021302020000014            | </w:t>
      </w:r>
      <w:r w:rsidRPr="00D748B1">
        <w:t>储蓄卡</w:t>
      </w:r>
      <w:r w:rsidRPr="00D748B1">
        <w:t xml:space="preserve">            |     23</w:t>
      </w:r>
    </w:p>
    <w:p w14:paraId="2F54611B" w14:textId="77777777" w:rsidR="00EE7FF6" w:rsidRPr="00D748B1" w:rsidRDefault="00EE7FF6" w:rsidP="002176D9">
      <w:pPr>
        <w:pStyle w:val="affffff5"/>
      </w:pPr>
      <w:r w:rsidRPr="00D748B1">
        <w:t xml:space="preserve"> 6222021302020000015            | </w:t>
      </w:r>
      <w:r w:rsidRPr="00D748B1">
        <w:t>储蓄卡</w:t>
      </w:r>
      <w:r w:rsidRPr="00D748B1">
        <w:t xml:space="preserve">            |     24</w:t>
      </w:r>
    </w:p>
    <w:p w14:paraId="531E05B9" w14:textId="77777777" w:rsidR="00EE7FF6" w:rsidRPr="00D748B1" w:rsidRDefault="00EE7FF6" w:rsidP="002176D9">
      <w:pPr>
        <w:pStyle w:val="affffff5"/>
      </w:pPr>
      <w:r w:rsidRPr="00D748B1">
        <w:t xml:space="preserve"> 6222021302020000017            | </w:t>
      </w:r>
      <w:r w:rsidRPr="00D748B1">
        <w:t>储蓄卡</w:t>
      </w:r>
      <w:r w:rsidRPr="00D748B1">
        <w:t xml:space="preserve">            |     26</w:t>
      </w:r>
    </w:p>
    <w:p w14:paraId="41CE7DE6" w14:textId="77777777" w:rsidR="00EE7FF6" w:rsidRPr="00D748B1" w:rsidRDefault="00EE7FF6" w:rsidP="002176D9">
      <w:pPr>
        <w:pStyle w:val="affffff5"/>
      </w:pPr>
      <w:r w:rsidRPr="00D748B1">
        <w:t xml:space="preserve"> 6222021302020000018            | </w:t>
      </w:r>
      <w:r w:rsidRPr="00D748B1">
        <w:t>储蓄卡</w:t>
      </w:r>
      <w:r w:rsidRPr="00D748B1">
        <w:t xml:space="preserve">            |     27</w:t>
      </w:r>
    </w:p>
    <w:p w14:paraId="29C0A56A" w14:textId="77777777" w:rsidR="00EE7FF6" w:rsidRPr="00D748B1" w:rsidRDefault="00EE7FF6" w:rsidP="002176D9">
      <w:pPr>
        <w:pStyle w:val="affffff5"/>
      </w:pPr>
      <w:r w:rsidRPr="00D748B1">
        <w:t xml:space="preserve"> 6222021302020000020            | </w:t>
      </w:r>
      <w:r w:rsidRPr="00D748B1">
        <w:t>储蓄卡</w:t>
      </w:r>
      <w:r w:rsidRPr="00D748B1">
        <w:t xml:space="preserve">            |     29</w:t>
      </w:r>
    </w:p>
    <w:p w14:paraId="5E96AA93" w14:textId="1B66D03A" w:rsidR="00EE7FF6" w:rsidRPr="00D748B1" w:rsidRDefault="00EE7FF6" w:rsidP="00F05ABE">
      <w:pPr>
        <w:pStyle w:val="30"/>
      </w:pPr>
      <w:bookmarkStart w:id="73" w:name="_Toc16353976"/>
      <w:proofErr w:type="spellStart"/>
      <w:r w:rsidRPr="00D748B1">
        <w:t>删除指定数据</w:t>
      </w:r>
      <w:bookmarkEnd w:id="73"/>
      <w:proofErr w:type="spellEnd"/>
      <w:r w:rsidR="00420FC7" w:rsidRPr="00D748B1">
        <w:t>。</w:t>
      </w:r>
    </w:p>
    <w:p w14:paraId="551AA5CA" w14:textId="77777777" w:rsidR="00EE7FF6" w:rsidRPr="00D748B1" w:rsidRDefault="00EE7FF6" w:rsidP="00EE7FF6">
      <w:pPr>
        <w:pStyle w:val="renwu"/>
        <w:numPr>
          <w:ilvl w:val="0"/>
          <w:numId w:val="6"/>
        </w:numPr>
        <w:ind w:left="1446"/>
        <w:rPr>
          <w:rFonts w:cs="Huawei Sans"/>
        </w:rPr>
      </w:pPr>
      <w:r w:rsidRPr="00D748B1">
        <w:rPr>
          <w:rFonts w:cs="Huawei Sans"/>
        </w:rPr>
        <w:t>删除基金信息表中编号小于</w:t>
      </w:r>
      <w:r w:rsidRPr="00D748B1">
        <w:rPr>
          <w:rFonts w:cs="Huawei Sans"/>
        </w:rPr>
        <w:t>3</w:t>
      </w:r>
      <w:r w:rsidRPr="00D748B1">
        <w:rPr>
          <w:rFonts w:cs="Huawei Sans"/>
        </w:rPr>
        <w:t>的行。</w:t>
      </w:r>
    </w:p>
    <w:p w14:paraId="7A570ECC" w14:textId="4ADC48FA" w:rsidR="00EE7FF6" w:rsidRPr="00D748B1" w:rsidRDefault="00EE7FF6" w:rsidP="002176D9">
      <w:pPr>
        <w:pStyle w:val="1e"/>
      </w:pPr>
      <w:r w:rsidRPr="00D748B1">
        <w:t>删除前查询结果</w:t>
      </w:r>
      <w:r w:rsidR="00420FC7" w:rsidRPr="00D748B1">
        <w:t>。</w:t>
      </w:r>
    </w:p>
    <w:p w14:paraId="78DF8ED5"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SELECT * FROM fund;</w:t>
      </w:r>
    </w:p>
    <w:p w14:paraId="337782C8" w14:textId="77777777" w:rsidR="00EE7FF6" w:rsidRPr="00D748B1" w:rsidRDefault="00EE7FF6" w:rsidP="002176D9">
      <w:pPr>
        <w:pStyle w:val="1e"/>
      </w:pPr>
      <w:r w:rsidRPr="00D748B1">
        <w:t>结果如下：</w:t>
      </w:r>
    </w:p>
    <w:p w14:paraId="0AE100CF" w14:textId="77777777" w:rsidR="00EE7FF6" w:rsidRPr="00D748B1" w:rsidRDefault="00EE7FF6" w:rsidP="002176D9">
      <w:pPr>
        <w:pStyle w:val="affffff5"/>
      </w:pPr>
      <w:r w:rsidRPr="00D748B1">
        <w:t xml:space="preserve">   </w:t>
      </w:r>
      <w:proofErr w:type="spellStart"/>
      <w:r w:rsidRPr="00D748B1">
        <w:t>f_name</w:t>
      </w:r>
      <w:proofErr w:type="spellEnd"/>
      <w:r w:rsidRPr="00D748B1">
        <w:t xml:space="preserve">    | </w:t>
      </w:r>
      <w:proofErr w:type="spellStart"/>
      <w:r w:rsidRPr="00D748B1">
        <w:t>f_id</w:t>
      </w:r>
      <w:proofErr w:type="spellEnd"/>
      <w:r w:rsidRPr="00D748B1">
        <w:t xml:space="preserve"> |      </w:t>
      </w:r>
      <w:proofErr w:type="spellStart"/>
      <w:r w:rsidRPr="00D748B1">
        <w:t>f_type</w:t>
      </w:r>
      <w:proofErr w:type="spellEnd"/>
      <w:r w:rsidRPr="00D748B1">
        <w:t xml:space="preserve">       | </w:t>
      </w:r>
      <w:proofErr w:type="spellStart"/>
      <w:r w:rsidRPr="00D748B1">
        <w:t>f_amount</w:t>
      </w:r>
      <w:proofErr w:type="spellEnd"/>
      <w:r w:rsidRPr="00D748B1">
        <w:t xml:space="preserve"> |     </w:t>
      </w:r>
      <w:proofErr w:type="spellStart"/>
      <w:r w:rsidRPr="00D748B1">
        <w:t>risk_level</w:t>
      </w:r>
      <w:proofErr w:type="spellEnd"/>
      <w:r w:rsidRPr="00D748B1">
        <w:t xml:space="preserve">      | </w:t>
      </w:r>
      <w:proofErr w:type="spellStart"/>
      <w:r w:rsidRPr="00D748B1">
        <w:t>f_manager</w:t>
      </w:r>
      <w:proofErr w:type="spellEnd"/>
    </w:p>
    <w:p w14:paraId="74E8C9FB" w14:textId="77777777" w:rsidR="00EE7FF6" w:rsidRPr="00D748B1" w:rsidRDefault="00EE7FF6" w:rsidP="002176D9">
      <w:pPr>
        <w:pStyle w:val="affffff5"/>
      </w:pPr>
      <w:r w:rsidRPr="00D748B1">
        <w:t>-------------+------+-------------------+----------+---------------------+-----------</w:t>
      </w:r>
    </w:p>
    <w:p w14:paraId="219998A6" w14:textId="77777777" w:rsidR="00EE7FF6" w:rsidRPr="00D748B1" w:rsidRDefault="00EE7FF6" w:rsidP="002176D9">
      <w:pPr>
        <w:pStyle w:val="affffff5"/>
      </w:pPr>
      <w:r w:rsidRPr="00D748B1">
        <w:lastRenderedPageBreak/>
        <w:t xml:space="preserve"> </w:t>
      </w:r>
      <w:r w:rsidRPr="00D748B1">
        <w:t>股票</w:t>
      </w:r>
      <w:r w:rsidRPr="00D748B1">
        <w:t xml:space="preserve">        |    1 | </w:t>
      </w:r>
      <w:r w:rsidRPr="00D748B1">
        <w:t>股票型</w:t>
      </w:r>
      <w:r w:rsidRPr="00D748B1">
        <w:t xml:space="preserve">            |    10000 | </w:t>
      </w:r>
      <w:r w:rsidRPr="00D748B1">
        <w:t>高</w:t>
      </w:r>
      <w:r w:rsidRPr="00D748B1">
        <w:t xml:space="preserve">                  |         1</w:t>
      </w:r>
    </w:p>
    <w:p w14:paraId="1C81D287" w14:textId="77777777" w:rsidR="00EE7FF6" w:rsidRPr="00D748B1" w:rsidRDefault="00EE7FF6" w:rsidP="002176D9">
      <w:pPr>
        <w:pStyle w:val="affffff5"/>
      </w:pPr>
      <w:r w:rsidRPr="00D748B1">
        <w:t xml:space="preserve"> </w:t>
      </w:r>
      <w:r w:rsidRPr="00D748B1">
        <w:t>投资</w:t>
      </w:r>
      <w:r w:rsidRPr="00D748B1">
        <w:t xml:space="preserve">        |    2 | </w:t>
      </w:r>
      <w:r w:rsidRPr="00D748B1">
        <w:t>债券型</w:t>
      </w:r>
      <w:r w:rsidRPr="00D748B1">
        <w:t xml:space="preserve">            |    10000 | </w:t>
      </w:r>
      <w:r w:rsidRPr="00D748B1">
        <w:t>中</w:t>
      </w:r>
      <w:r w:rsidRPr="00D748B1">
        <w:t xml:space="preserve">                  |         2</w:t>
      </w:r>
    </w:p>
    <w:p w14:paraId="3B763DB0" w14:textId="77777777" w:rsidR="00EE7FF6" w:rsidRPr="00D748B1" w:rsidRDefault="00EE7FF6" w:rsidP="002176D9">
      <w:pPr>
        <w:pStyle w:val="affffff5"/>
      </w:pPr>
      <w:r w:rsidRPr="00D748B1">
        <w:t xml:space="preserve"> </w:t>
      </w:r>
      <w:r w:rsidRPr="00D748B1">
        <w:t>国债</w:t>
      </w:r>
      <w:r w:rsidRPr="00D748B1">
        <w:t xml:space="preserve">        |    3 | </w:t>
      </w:r>
      <w:r w:rsidRPr="00D748B1">
        <w:t>货币型</w:t>
      </w:r>
      <w:r w:rsidRPr="00D748B1">
        <w:t xml:space="preserve">            |    10000 | </w:t>
      </w:r>
      <w:r w:rsidRPr="00D748B1">
        <w:t>低</w:t>
      </w:r>
      <w:r w:rsidRPr="00D748B1">
        <w:t xml:space="preserve">                  |         3</w:t>
      </w:r>
    </w:p>
    <w:p w14:paraId="42296F11" w14:textId="77777777" w:rsidR="00EE7FF6" w:rsidRPr="00D748B1" w:rsidRDefault="00EE7FF6" w:rsidP="002176D9">
      <w:pPr>
        <w:pStyle w:val="affffff5"/>
      </w:pPr>
      <w:r w:rsidRPr="00D748B1">
        <w:t xml:space="preserve"> </w:t>
      </w:r>
      <w:r w:rsidRPr="00D748B1">
        <w:t>沪深</w:t>
      </w:r>
      <w:r w:rsidRPr="00D748B1">
        <w:t>300</w:t>
      </w:r>
      <w:r w:rsidRPr="00D748B1">
        <w:t>指数</w:t>
      </w:r>
      <w:r w:rsidRPr="00D748B1">
        <w:t xml:space="preserve"> |    4 | </w:t>
      </w:r>
      <w:r w:rsidRPr="00D748B1">
        <w:t>指数型</w:t>
      </w:r>
      <w:r w:rsidRPr="00D748B1">
        <w:t xml:space="preserve">            |    10000 | </w:t>
      </w:r>
      <w:r w:rsidRPr="00D748B1">
        <w:t>中</w:t>
      </w:r>
      <w:r w:rsidRPr="00D748B1">
        <w:t xml:space="preserve">                  |         4</w:t>
      </w:r>
    </w:p>
    <w:p w14:paraId="4A96A8C1" w14:textId="77777777" w:rsidR="00EE7FF6" w:rsidRPr="00D748B1" w:rsidRDefault="00EE7FF6" w:rsidP="002176D9">
      <w:pPr>
        <w:pStyle w:val="1e"/>
      </w:pPr>
      <w:r w:rsidRPr="00D748B1">
        <w:t>开始删除数据：</w:t>
      </w:r>
    </w:p>
    <w:p w14:paraId="10D4DC31"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DELETE FROM fund WHERE </w:t>
      </w:r>
      <w:proofErr w:type="spellStart"/>
      <w:r w:rsidRPr="002960B1">
        <w:rPr>
          <w:rFonts w:eastAsia="微软雅黑" w:cs="Huawei Sans"/>
          <w:b/>
          <w:color w:val="C7000B"/>
          <w:szCs w:val="18"/>
          <w:shd w:val="pct15" w:color="auto" w:fill="FFFFFF"/>
          <w:lang w:eastAsia="en-US"/>
        </w:rPr>
        <w:t>f_id</w:t>
      </w:r>
      <w:proofErr w:type="spellEnd"/>
      <w:r w:rsidRPr="002960B1">
        <w:rPr>
          <w:rFonts w:eastAsia="微软雅黑" w:cs="Huawei Sans"/>
          <w:b/>
          <w:color w:val="C7000B"/>
          <w:szCs w:val="18"/>
          <w:shd w:val="pct15" w:color="auto" w:fill="FFFFFF"/>
          <w:lang w:eastAsia="en-US"/>
        </w:rPr>
        <w:t>&lt;3;</w:t>
      </w:r>
    </w:p>
    <w:p w14:paraId="511002BD" w14:textId="1B71388A" w:rsidR="00EE7FF6" w:rsidRPr="00D748B1" w:rsidRDefault="00EE7FF6" w:rsidP="002176D9">
      <w:pPr>
        <w:pStyle w:val="1e"/>
      </w:pPr>
      <w:r w:rsidRPr="00D748B1">
        <w:t>查询删除结果</w:t>
      </w:r>
      <w:r w:rsidR="00420FC7" w:rsidRPr="00D748B1">
        <w:t>。</w:t>
      </w:r>
    </w:p>
    <w:p w14:paraId="6E45FCAD"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SELECT * FROM fund;</w:t>
      </w:r>
    </w:p>
    <w:p w14:paraId="0DFB67E5" w14:textId="77777777" w:rsidR="00EE7FF6" w:rsidRPr="00D748B1" w:rsidRDefault="00EE7FF6" w:rsidP="002176D9">
      <w:pPr>
        <w:pStyle w:val="1e"/>
      </w:pPr>
      <w:r w:rsidRPr="00D748B1">
        <w:t>结果如下：</w:t>
      </w:r>
    </w:p>
    <w:p w14:paraId="00CD772A" w14:textId="77777777" w:rsidR="00EE7FF6" w:rsidRPr="00D748B1" w:rsidRDefault="00EE7FF6" w:rsidP="002176D9">
      <w:pPr>
        <w:pStyle w:val="affffff5"/>
      </w:pPr>
      <w:r w:rsidRPr="00D748B1">
        <w:t xml:space="preserve">   </w:t>
      </w:r>
      <w:proofErr w:type="spellStart"/>
      <w:r w:rsidRPr="00D748B1">
        <w:t>f_name</w:t>
      </w:r>
      <w:proofErr w:type="spellEnd"/>
      <w:r w:rsidRPr="00D748B1">
        <w:t xml:space="preserve">    | </w:t>
      </w:r>
      <w:proofErr w:type="spellStart"/>
      <w:r w:rsidRPr="00D748B1">
        <w:t>f_id</w:t>
      </w:r>
      <w:proofErr w:type="spellEnd"/>
      <w:r w:rsidRPr="00D748B1">
        <w:t xml:space="preserve"> |      </w:t>
      </w:r>
      <w:proofErr w:type="spellStart"/>
      <w:r w:rsidRPr="00D748B1">
        <w:t>f_type</w:t>
      </w:r>
      <w:proofErr w:type="spellEnd"/>
      <w:r w:rsidRPr="00D748B1">
        <w:t xml:space="preserve">       | </w:t>
      </w:r>
      <w:proofErr w:type="spellStart"/>
      <w:r w:rsidRPr="00D748B1">
        <w:t>f_amount</w:t>
      </w:r>
      <w:proofErr w:type="spellEnd"/>
      <w:r w:rsidRPr="00D748B1">
        <w:t xml:space="preserve"> |     </w:t>
      </w:r>
      <w:proofErr w:type="spellStart"/>
      <w:r w:rsidRPr="00D748B1">
        <w:t>risk_level</w:t>
      </w:r>
      <w:proofErr w:type="spellEnd"/>
      <w:r w:rsidRPr="00D748B1">
        <w:t xml:space="preserve">      | </w:t>
      </w:r>
      <w:proofErr w:type="spellStart"/>
      <w:r w:rsidRPr="00D748B1">
        <w:t>f_manager</w:t>
      </w:r>
      <w:proofErr w:type="spellEnd"/>
    </w:p>
    <w:p w14:paraId="656137DC" w14:textId="77777777" w:rsidR="00EE7FF6" w:rsidRPr="00D748B1" w:rsidRDefault="00EE7FF6" w:rsidP="002176D9">
      <w:pPr>
        <w:pStyle w:val="affffff5"/>
      </w:pPr>
      <w:r w:rsidRPr="00D748B1">
        <w:t>-------------+------+-------------------+----------+---------------------+-----------</w:t>
      </w:r>
    </w:p>
    <w:p w14:paraId="5DA8D634" w14:textId="77777777" w:rsidR="00EE7FF6" w:rsidRPr="00D748B1" w:rsidRDefault="00EE7FF6" w:rsidP="002176D9">
      <w:pPr>
        <w:pStyle w:val="affffff5"/>
      </w:pPr>
      <w:r w:rsidRPr="00D748B1">
        <w:t xml:space="preserve"> </w:t>
      </w:r>
      <w:r w:rsidRPr="00D748B1">
        <w:t>国债</w:t>
      </w:r>
      <w:r w:rsidRPr="00D748B1">
        <w:t xml:space="preserve">        |    3 | </w:t>
      </w:r>
      <w:r w:rsidRPr="00D748B1">
        <w:t>货币型</w:t>
      </w:r>
      <w:r w:rsidRPr="00D748B1">
        <w:t xml:space="preserve">            |    10000 | </w:t>
      </w:r>
      <w:r w:rsidRPr="00D748B1">
        <w:t>低</w:t>
      </w:r>
      <w:r w:rsidRPr="00D748B1">
        <w:t xml:space="preserve">                  |         3</w:t>
      </w:r>
    </w:p>
    <w:p w14:paraId="312E61AF" w14:textId="77777777" w:rsidR="00EE7FF6" w:rsidRPr="00D748B1" w:rsidRDefault="00EE7FF6" w:rsidP="002176D9">
      <w:pPr>
        <w:pStyle w:val="affffff5"/>
      </w:pPr>
      <w:r w:rsidRPr="00D748B1">
        <w:t xml:space="preserve"> </w:t>
      </w:r>
      <w:r w:rsidRPr="00D748B1">
        <w:t>沪深</w:t>
      </w:r>
      <w:r w:rsidRPr="00D748B1">
        <w:t>300</w:t>
      </w:r>
      <w:r w:rsidRPr="00D748B1">
        <w:t>指数</w:t>
      </w:r>
      <w:r w:rsidRPr="00D748B1">
        <w:t xml:space="preserve"> |    4 | </w:t>
      </w:r>
      <w:r w:rsidRPr="00D748B1">
        <w:t>指数型</w:t>
      </w:r>
      <w:r w:rsidRPr="00D748B1">
        <w:t xml:space="preserve">            |    10000 | </w:t>
      </w:r>
      <w:r w:rsidRPr="00D748B1">
        <w:t>中</w:t>
      </w:r>
      <w:r w:rsidRPr="00D748B1">
        <w:t xml:space="preserve">                  |         4</w:t>
      </w:r>
    </w:p>
    <w:p w14:paraId="5B66336A" w14:textId="77777777" w:rsidR="00EE7FF6" w:rsidRPr="00D748B1" w:rsidRDefault="00EE7FF6" w:rsidP="00EE7FF6">
      <w:pPr>
        <w:pStyle w:val="3"/>
        <w:numPr>
          <w:ilvl w:val="2"/>
          <w:numId w:val="4"/>
        </w:numPr>
        <w:rPr>
          <w:rFonts w:cs="Huawei Sans"/>
        </w:rPr>
      </w:pPr>
      <w:bookmarkStart w:id="74" w:name="_Toc16353977"/>
      <w:bookmarkStart w:id="75" w:name="_Toc19795490"/>
      <w:bookmarkStart w:id="76" w:name="_Toc45098042"/>
      <w:bookmarkStart w:id="77" w:name="_Toc57396649"/>
      <w:r w:rsidRPr="00D748B1">
        <w:rPr>
          <w:rFonts w:cs="Huawei Sans"/>
        </w:rPr>
        <w:t>新用户的创建和授权</w:t>
      </w:r>
      <w:bookmarkEnd w:id="74"/>
      <w:bookmarkEnd w:id="75"/>
      <w:bookmarkEnd w:id="76"/>
      <w:bookmarkEnd w:id="77"/>
    </w:p>
    <w:p w14:paraId="7ACF563A" w14:textId="77777777" w:rsidR="00EE7FF6" w:rsidRPr="00D748B1" w:rsidRDefault="00EE7FF6" w:rsidP="002176D9">
      <w:pPr>
        <w:pStyle w:val="1e"/>
      </w:pPr>
      <w:r w:rsidRPr="00D748B1">
        <w:t>在本章中，假设</w:t>
      </w:r>
      <w:r w:rsidRPr="00D748B1">
        <w:t>C</w:t>
      </w:r>
      <w:r w:rsidRPr="00D748B1">
        <w:t>银行的某新员工想要在自己的用户下去访问</w:t>
      </w:r>
      <w:r w:rsidRPr="00D748B1">
        <w:t>sys</w:t>
      </w:r>
      <w:r w:rsidRPr="00D748B1">
        <w:t>用户下的金融数据库，则该员工需要向</w:t>
      </w:r>
      <w:r w:rsidRPr="00D748B1">
        <w:t>sys</w:t>
      </w:r>
      <w:r w:rsidRPr="00D748B1">
        <w:t>申请添加相关权限，具体操作如下：</w:t>
      </w:r>
    </w:p>
    <w:p w14:paraId="7F2BDE69" w14:textId="77777777" w:rsidR="00EE7FF6" w:rsidRPr="00D748B1" w:rsidRDefault="00EE7FF6" w:rsidP="00F05ABE">
      <w:pPr>
        <w:pStyle w:val="30"/>
      </w:pPr>
      <w:r w:rsidRPr="00D748B1">
        <w:rPr>
          <w:lang w:eastAsia="zh-CN"/>
        </w:rPr>
        <w:t>连接数据库后，进入</w:t>
      </w:r>
      <w:r w:rsidRPr="00D748B1">
        <w:rPr>
          <w:lang w:eastAsia="zh-CN"/>
        </w:rPr>
        <w:t>SQL</w:t>
      </w:r>
      <w:r w:rsidRPr="00D748B1">
        <w:rPr>
          <w:lang w:eastAsia="zh-CN"/>
        </w:rPr>
        <w:t>命令界面。</w:t>
      </w:r>
      <w:r w:rsidRPr="00D748B1">
        <w:t>创建用户</w:t>
      </w:r>
      <w:r w:rsidRPr="00D748B1">
        <w:t>dbuser</w:t>
      </w:r>
      <w:r w:rsidRPr="00D748B1">
        <w:t>，密码为</w:t>
      </w:r>
      <w:r w:rsidRPr="00D748B1">
        <w:t>Gauss#3demo</w:t>
      </w:r>
      <w:r w:rsidRPr="00D748B1">
        <w:t>。</w:t>
      </w:r>
    </w:p>
    <w:p w14:paraId="51005F59"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CREATE USER </w:t>
      </w:r>
      <w:proofErr w:type="spellStart"/>
      <w:r w:rsidRPr="002960B1">
        <w:rPr>
          <w:rFonts w:eastAsia="微软雅黑" w:cs="Huawei Sans"/>
          <w:b/>
          <w:color w:val="C7000B"/>
          <w:szCs w:val="18"/>
          <w:shd w:val="pct15" w:color="auto" w:fill="FFFFFF"/>
          <w:lang w:eastAsia="en-US"/>
        </w:rPr>
        <w:t>dbuser</w:t>
      </w:r>
      <w:proofErr w:type="spellEnd"/>
      <w:r w:rsidRPr="002960B1">
        <w:rPr>
          <w:rFonts w:eastAsia="微软雅黑" w:cs="Huawei Sans"/>
          <w:b/>
          <w:color w:val="C7000B"/>
          <w:szCs w:val="18"/>
          <w:shd w:val="pct15" w:color="auto" w:fill="FFFFFF"/>
          <w:lang w:eastAsia="en-US"/>
        </w:rPr>
        <w:t xml:space="preserve"> IDENTIFIED BY 'Gauss#3demo';</w:t>
      </w:r>
    </w:p>
    <w:p w14:paraId="1656C741" w14:textId="77777777" w:rsidR="00EE7FF6" w:rsidRPr="00D748B1" w:rsidRDefault="00EE7FF6" w:rsidP="00F05ABE">
      <w:pPr>
        <w:pStyle w:val="30"/>
      </w:pPr>
      <w:r w:rsidRPr="00D748B1">
        <w:t>给用户</w:t>
      </w:r>
      <w:r w:rsidRPr="00D748B1">
        <w:t>dbuser</w:t>
      </w:r>
      <w:r w:rsidRPr="00D748B1">
        <w:t>授予</w:t>
      </w:r>
      <w:r w:rsidRPr="00D748B1">
        <w:t>finance</w:t>
      </w:r>
      <w:r w:rsidRPr="00D748B1">
        <w:t>数据库下</w:t>
      </w:r>
      <w:r w:rsidRPr="00D748B1">
        <w:t>bank_card</w:t>
      </w:r>
      <w:r w:rsidRPr="00D748B1">
        <w:t>表的查询和插入权限，并将</w:t>
      </w:r>
      <w:r w:rsidRPr="00D748B1">
        <w:t>SCHEMA</w:t>
      </w:r>
      <w:r w:rsidRPr="00D748B1">
        <w:t>的权限也授予</w:t>
      </w:r>
      <w:r w:rsidRPr="00D748B1">
        <w:t>dbuser</w:t>
      </w:r>
      <w:r w:rsidRPr="00D748B1">
        <w:t>用户。</w:t>
      </w:r>
    </w:p>
    <w:p w14:paraId="1A26CE00"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GRANT SELECT,INSERT ON </w:t>
      </w:r>
      <w:proofErr w:type="spellStart"/>
      <w:r w:rsidRPr="002960B1">
        <w:rPr>
          <w:rFonts w:eastAsia="微软雅黑" w:cs="Huawei Sans"/>
          <w:b/>
          <w:color w:val="C7000B"/>
          <w:szCs w:val="18"/>
          <w:shd w:val="pct15" w:color="auto" w:fill="FFFFFF"/>
          <w:lang w:eastAsia="en-US"/>
        </w:rPr>
        <w:t>finance.bank_card</w:t>
      </w:r>
      <w:proofErr w:type="spellEnd"/>
      <w:r w:rsidRPr="002960B1">
        <w:rPr>
          <w:rFonts w:eastAsia="微软雅黑" w:cs="Huawei Sans"/>
          <w:b/>
          <w:color w:val="C7000B"/>
          <w:szCs w:val="18"/>
          <w:shd w:val="pct15" w:color="auto" w:fill="FFFFFF"/>
          <w:lang w:eastAsia="en-US"/>
        </w:rPr>
        <w:t xml:space="preserve"> TO </w:t>
      </w:r>
      <w:proofErr w:type="spellStart"/>
      <w:r w:rsidRPr="002960B1">
        <w:rPr>
          <w:rFonts w:eastAsia="微软雅黑" w:cs="Huawei Sans"/>
          <w:b/>
          <w:color w:val="C7000B"/>
          <w:szCs w:val="18"/>
          <w:shd w:val="pct15" w:color="auto" w:fill="FFFFFF"/>
          <w:lang w:eastAsia="en-US"/>
        </w:rPr>
        <w:t>dbuser</w:t>
      </w:r>
      <w:proofErr w:type="spellEnd"/>
      <w:r w:rsidRPr="002960B1">
        <w:rPr>
          <w:rFonts w:eastAsia="微软雅黑" w:cs="Huawei Sans"/>
          <w:b/>
          <w:color w:val="C7000B"/>
          <w:szCs w:val="18"/>
          <w:shd w:val="pct15" w:color="auto" w:fill="FFFFFF"/>
          <w:lang w:eastAsia="en-US"/>
        </w:rPr>
        <w:t>;</w:t>
      </w:r>
    </w:p>
    <w:p w14:paraId="5DB9911E"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GRANT ALL ON SCHEMA finance to </w:t>
      </w:r>
      <w:proofErr w:type="spellStart"/>
      <w:r w:rsidRPr="002960B1">
        <w:rPr>
          <w:rFonts w:eastAsia="微软雅黑" w:cs="Huawei Sans"/>
          <w:b/>
          <w:color w:val="C7000B"/>
          <w:szCs w:val="18"/>
          <w:shd w:val="pct15" w:color="auto" w:fill="FFFFFF"/>
          <w:lang w:eastAsia="en-US"/>
        </w:rPr>
        <w:t>dbuser</w:t>
      </w:r>
      <w:proofErr w:type="spellEnd"/>
      <w:r w:rsidRPr="002960B1">
        <w:rPr>
          <w:rFonts w:eastAsia="微软雅黑" w:cs="Huawei Sans"/>
          <w:b/>
          <w:color w:val="C7000B"/>
          <w:szCs w:val="18"/>
          <w:shd w:val="pct15" w:color="auto" w:fill="FFFFFF"/>
          <w:lang w:eastAsia="en-US"/>
        </w:rPr>
        <w:t>;</w:t>
      </w:r>
    </w:p>
    <w:p w14:paraId="262E6F5B" w14:textId="5EAD37E3" w:rsidR="002176D9" w:rsidRDefault="002176D9" w:rsidP="00F05ABE">
      <w:pPr>
        <w:pStyle w:val="30"/>
      </w:pPr>
      <w:proofErr w:type="spellStart"/>
      <w:r w:rsidRPr="002176D9">
        <w:t>退出数据库</w:t>
      </w:r>
      <w:proofErr w:type="spellEnd"/>
      <w:r>
        <w:t>：</w:t>
      </w:r>
    </w:p>
    <w:p w14:paraId="2E8FB8C0" w14:textId="5E72B4C6" w:rsidR="002176D9" w:rsidRPr="002960B1" w:rsidRDefault="002176D9" w:rsidP="002176D9">
      <w:pPr>
        <w:pStyle w:val="affffff5"/>
        <w:rPr>
          <w:rFonts w:eastAsia="微软雅黑" w:cs="Huawei Sans"/>
          <w:b/>
          <w:color w:val="C7000B"/>
          <w:szCs w:val="18"/>
          <w:shd w:val="pct15" w:color="auto" w:fill="FFFFFF"/>
          <w:lang w:eastAsia="en-US"/>
        </w:rPr>
      </w:pPr>
      <w:proofErr w:type="spellStart"/>
      <w:r>
        <w:t>postgres</w:t>
      </w:r>
      <w:proofErr w:type="spellEnd"/>
      <w:r>
        <w:t>=#</w:t>
      </w:r>
      <w:r w:rsidRPr="002960B1">
        <w:rPr>
          <w:rFonts w:eastAsia="微软雅黑" w:cs="Huawei Sans"/>
          <w:b/>
          <w:color w:val="C7000B"/>
          <w:szCs w:val="18"/>
          <w:shd w:val="pct15" w:color="auto" w:fill="FFFFFF"/>
          <w:lang w:eastAsia="en-US"/>
        </w:rPr>
        <w:t>\q</w:t>
      </w:r>
    </w:p>
    <w:p w14:paraId="330111CD" w14:textId="77777777" w:rsidR="00EE7FF6" w:rsidRPr="00D748B1" w:rsidRDefault="00EE7FF6" w:rsidP="00EE7FF6">
      <w:pPr>
        <w:pStyle w:val="3"/>
        <w:numPr>
          <w:ilvl w:val="2"/>
          <w:numId w:val="4"/>
        </w:numPr>
        <w:rPr>
          <w:rFonts w:cs="Huawei Sans"/>
        </w:rPr>
      </w:pPr>
      <w:bookmarkStart w:id="78" w:name="_Toc16353979"/>
      <w:bookmarkStart w:id="79" w:name="_Toc19795492"/>
      <w:bookmarkStart w:id="80" w:name="_Toc45098044"/>
      <w:bookmarkStart w:id="81" w:name="_Toc57396650"/>
      <w:r w:rsidRPr="00D748B1">
        <w:rPr>
          <w:rFonts w:cs="Huawei Sans"/>
        </w:rPr>
        <w:t>新用户连接数据库</w:t>
      </w:r>
      <w:bookmarkEnd w:id="78"/>
      <w:bookmarkEnd w:id="79"/>
      <w:bookmarkEnd w:id="80"/>
      <w:bookmarkEnd w:id="81"/>
    </w:p>
    <w:p w14:paraId="4B14C083" w14:textId="00E6880D" w:rsidR="00EE7FF6" w:rsidRPr="00D748B1" w:rsidRDefault="00EE7FF6" w:rsidP="00F05ABE">
      <w:pPr>
        <w:pStyle w:val="30"/>
        <w:rPr>
          <w:lang w:eastAsia="zh-CN"/>
        </w:rPr>
      </w:pPr>
      <w:r w:rsidRPr="00D748B1">
        <w:rPr>
          <w:lang w:eastAsia="zh-CN"/>
        </w:rPr>
        <w:t>在</w:t>
      </w:r>
      <w:proofErr w:type="spellStart"/>
      <w:r w:rsidRPr="00D748B1">
        <w:rPr>
          <w:lang w:eastAsia="zh-CN"/>
        </w:rPr>
        <w:t>gsql</w:t>
      </w:r>
      <w:proofErr w:type="spellEnd"/>
      <w:r w:rsidRPr="00D748B1">
        <w:rPr>
          <w:lang w:eastAsia="zh-CN"/>
        </w:rPr>
        <w:t>登录数据库，使用新用户连接</w:t>
      </w:r>
      <w:r w:rsidR="00420FC7" w:rsidRPr="00D748B1">
        <w:rPr>
          <w:lang w:eastAsia="zh-CN"/>
        </w:rPr>
        <w:t>。</w:t>
      </w:r>
    </w:p>
    <w:p w14:paraId="762A2FAA" w14:textId="77777777" w:rsidR="00EE7FF6" w:rsidRPr="00D748B1" w:rsidRDefault="00EE7FF6" w:rsidP="002176D9">
      <w:pPr>
        <w:pStyle w:val="1e"/>
      </w:pPr>
      <w:r w:rsidRPr="00D748B1">
        <w:t>使用操作系统</w:t>
      </w:r>
      <w:proofErr w:type="spellStart"/>
      <w:r w:rsidRPr="00D748B1">
        <w:t>omm</w:t>
      </w:r>
      <w:proofErr w:type="spellEnd"/>
      <w:r w:rsidRPr="00D748B1">
        <w:t>用户在新的窗口登陆并执行以下命令，并输入对应的密码。</w:t>
      </w:r>
    </w:p>
    <w:p w14:paraId="4B7370F0" w14:textId="7E7765BD" w:rsidR="00EE7FF6" w:rsidRPr="002960B1" w:rsidRDefault="00EE7FF6" w:rsidP="002176D9">
      <w:pPr>
        <w:pStyle w:val="affffff5"/>
        <w:rPr>
          <w:rFonts w:eastAsia="微软雅黑" w:cs="Huawei Sans"/>
          <w:b/>
          <w:color w:val="C7000B"/>
          <w:szCs w:val="18"/>
          <w:shd w:val="pct15" w:color="auto" w:fill="FFFFFF"/>
          <w:lang w:eastAsia="en-US"/>
        </w:rPr>
      </w:pPr>
      <w:proofErr w:type="spellStart"/>
      <w:r w:rsidRPr="002960B1">
        <w:rPr>
          <w:rFonts w:eastAsia="微软雅黑" w:cs="Huawei Sans"/>
          <w:b/>
          <w:color w:val="C7000B"/>
          <w:szCs w:val="18"/>
          <w:shd w:val="pct15" w:color="auto" w:fill="FFFFFF"/>
          <w:lang w:eastAsia="en-US"/>
        </w:rPr>
        <w:t>gsql</w:t>
      </w:r>
      <w:proofErr w:type="spellEnd"/>
      <w:r w:rsidRPr="002960B1">
        <w:rPr>
          <w:rFonts w:eastAsia="微软雅黑" w:cs="Huawei Sans"/>
          <w:b/>
          <w:color w:val="C7000B"/>
          <w:szCs w:val="18"/>
          <w:shd w:val="pct15" w:color="auto" w:fill="FFFFFF"/>
          <w:lang w:eastAsia="en-US"/>
        </w:rPr>
        <w:t xml:space="preserve"> -d finance -U </w:t>
      </w:r>
      <w:proofErr w:type="spellStart"/>
      <w:r w:rsidRPr="002960B1">
        <w:rPr>
          <w:rFonts w:eastAsia="微软雅黑" w:cs="Huawei Sans"/>
          <w:b/>
          <w:color w:val="C7000B"/>
          <w:szCs w:val="18"/>
          <w:shd w:val="pct15" w:color="auto" w:fill="FFFFFF"/>
          <w:lang w:eastAsia="en-US"/>
        </w:rPr>
        <w:t>dbuser</w:t>
      </w:r>
      <w:proofErr w:type="spellEnd"/>
      <w:r w:rsidRPr="002960B1">
        <w:rPr>
          <w:rFonts w:eastAsia="微软雅黑" w:cs="Huawei Sans"/>
          <w:b/>
          <w:color w:val="C7000B"/>
          <w:szCs w:val="18"/>
          <w:shd w:val="pct15" w:color="auto" w:fill="FFFFFF"/>
          <w:lang w:eastAsia="en-US"/>
        </w:rPr>
        <w:t xml:space="preserve"> -p 26000</w:t>
      </w:r>
      <w:r w:rsidR="0029317F" w:rsidRPr="002960B1">
        <w:rPr>
          <w:rFonts w:eastAsia="微软雅黑" w:cs="Huawei Sans"/>
          <w:b/>
          <w:color w:val="C7000B"/>
          <w:szCs w:val="18"/>
          <w:shd w:val="pct15" w:color="auto" w:fill="FFFFFF"/>
          <w:lang w:eastAsia="en-US"/>
        </w:rPr>
        <w:t xml:space="preserve"> </w:t>
      </w:r>
      <w:r w:rsidR="0029317F" w:rsidRPr="002960B1">
        <w:rPr>
          <w:rFonts w:eastAsia="微软雅黑" w:cs="Huawei Sans" w:hint="eastAsia"/>
          <w:b/>
          <w:color w:val="C7000B"/>
          <w:szCs w:val="18"/>
          <w:shd w:val="pct15" w:color="auto" w:fill="FFFFFF"/>
          <w:lang w:eastAsia="en-US"/>
        </w:rPr>
        <w:t>-</w:t>
      </w:r>
      <w:r w:rsidR="0029317F" w:rsidRPr="002960B1">
        <w:rPr>
          <w:rFonts w:eastAsia="微软雅黑" w:cs="Huawei Sans"/>
          <w:b/>
          <w:color w:val="C7000B"/>
          <w:szCs w:val="18"/>
          <w:shd w:val="pct15" w:color="auto" w:fill="FFFFFF"/>
          <w:lang w:eastAsia="en-US"/>
        </w:rPr>
        <w:t>r</w:t>
      </w:r>
    </w:p>
    <w:p w14:paraId="26C07B7C" w14:textId="30C844C1" w:rsidR="00EE7FF6" w:rsidRPr="00D748B1" w:rsidRDefault="00EE7FF6" w:rsidP="00F05ABE">
      <w:pPr>
        <w:pStyle w:val="30"/>
      </w:pPr>
      <w:proofErr w:type="spellStart"/>
      <w:r w:rsidRPr="00D748B1">
        <w:t>访问</w:t>
      </w:r>
      <w:r w:rsidRPr="00D748B1">
        <w:t>finance</w:t>
      </w:r>
      <w:r w:rsidRPr="00D748B1">
        <w:t>数据库的表</w:t>
      </w:r>
      <w:r w:rsidRPr="00D748B1">
        <w:t>bank_card</w:t>
      </w:r>
      <w:proofErr w:type="spellEnd"/>
      <w:r w:rsidR="00420FC7" w:rsidRPr="00D748B1">
        <w:t>。</w:t>
      </w:r>
    </w:p>
    <w:p w14:paraId="414E04C9"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select * from finance. </w:t>
      </w:r>
      <w:proofErr w:type="spellStart"/>
      <w:r w:rsidRPr="002960B1">
        <w:rPr>
          <w:rFonts w:eastAsia="微软雅黑" w:cs="Huawei Sans"/>
          <w:b/>
          <w:color w:val="C7000B"/>
          <w:szCs w:val="18"/>
          <w:shd w:val="pct15" w:color="auto" w:fill="FFFFFF"/>
          <w:lang w:eastAsia="en-US"/>
        </w:rPr>
        <w:t>bank_card</w:t>
      </w:r>
      <w:proofErr w:type="spellEnd"/>
      <w:r w:rsidRPr="002960B1">
        <w:rPr>
          <w:rFonts w:eastAsia="微软雅黑" w:cs="Huawei Sans"/>
          <w:b/>
          <w:color w:val="C7000B"/>
          <w:szCs w:val="18"/>
          <w:shd w:val="pct15" w:color="auto" w:fill="FFFFFF"/>
          <w:lang w:eastAsia="en-US"/>
        </w:rPr>
        <w:t xml:space="preserve"> where </w:t>
      </w:r>
      <w:proofErr w:type="spellStart"/>
      <w:r w:rsidRPr="002960B1">
        <w:rPr>
          <w:rFonts w:eastAsia="微软雅黑" w:cs="Huawei Sans"/>
          <w:b/>
          <w:color w:val="C7000B"/>
          <w:szCs w:val="18"/>
          <w:shd w:val="pct15" w:color="auto" w:fill="FFFFFF"/>
          <w:lang w:eastAsia="en-US"/>
        </w:rPr>
        <w:t>b_c_id</w:t>
      </w:r>
      <w:proofErr w:type="spellEnd"/>
      <w:r w:rsidRPr="002960B1">
        <w:rPr>
          <w:rFonts w:eastAsia="微软雅黑" w:cs="Huawei Sans"/>
          <w:b/>
          <w:color w:val="C7000B"/>
          <w:szCs w:val="18"/>
          <w:shd w:val="pct15" w:color="auto" w:fill="FFFFFF"/>
          <w:lang w:eastAsia="en-US"/>
        </w:rPr>
        <w:t>&lt;10;</w:t>
      </w:r>
    </w:p>
    <w:p w14:paraId="691A6A75" w14:textId="77777777" w:rsidR="00EE7FF6" w:rsidRPr="00D748B1" w:rsidRDefault="00EE7FF6" w:rsidP="002176D9">
      <w:pPr>
        <w:pStyle w:val="1e"/>
      </w:pPr>
      <w:r w:rsidRPr="00D748B1">
        <w:lastRenderedPageBreak/>
        <w:t>结果如下：</w:t>
      </w:r>
    </w:p>
    <w:p w14:paraId="357309BC" w14:textId="77777777" w:rsidR="00EE7FF6" w:rsidRPr="00D748B1" w:rsidRDefault="00EE7FF6" w:rsidP="002176D9">
      <w:pPr>
        <w:pStyle w:val="affffff5"/>
      </w:pPr>
      <w:r w:rsidRPr="00D748B1">
        <w:t xml:space="preserve">            </w:t>
      </w:r>
      <w:proofErr w:type="spellStart"/>
      <w:r w:rsidRPr="00D748B1">
        <w:t>b_number</w:t>
      </w:r>
      <w:proofErr w:type="spellEnd"/>
      <w:r w:rsidRPr="00D748B1">
        <w:t xml:space="preserve">            |      </w:t>
      </w:r>
      <w:proofErr w:type="spellStart"/>
      <w:r w:rsidRPr="00D748B1">
        <w:t>b_type</w:t>
      </w:r>
      <w:proofErr w:type="spellEnd"/>
      <w:r w:rsidRPr="00D748B1">
        <w:t xml:space="preserve">       | </w:t>
      </w:r>
      <w:proofErr w:type="spellStart"/>
      <w:r w:rsidRPr="00D748B1">
        <w:t>b_c_id</w:t>
      </w:r>
      <w:proofErr w:type="spellEnd"/>
    </w:p>
    <w:p w14:paraId="1949351C" w14:textId="77777777" w:rsidR="00EE7FF6" w:rsidRPr="00D748B1" w:rsidRDefault="00EE7FF6" w:rsidP="002176D9">
      <w:pPr>
        <w:pStyle w:val="affffff5"/>
      </w:pPr>
      <w:r w:rsidRPr="00D748B1">
        <w:t>--------------------------------+-------------------+--------</w:t>
      </w:r>
    </w:p>
    <w:p w14:paraId="28873569" w14:textId="77777777" w:rsidR="00EE7FF6" w:rsidRPr="00D748B1" w:rsidRDefault="00EE7FF6" w:rsidP="002176D9">
      <w:pPr>
        <w:pStyle w:val="affffff5"/>
      </w:pPr>
      <w:r w:rsidRPr="00D748B1">
        <w:t xml:space="preserve"> 6222021302020000001            | </w:t>
      </w:r>
      <w:r w:rsidRPr="00D748B1">
        <w:t>借记卡</w:t>
      </w:r>
      <w:r w:rsidRPr="00D748B1">
        <w:t xml:space="preserve">            |      1</w:t>
      </w:r>
    </w:p>
    <w:p w14:paraId="6618C67F" w14:textId="77777777" w:rsidR="00EE7FF6" w:rsidRPr="00D748B1" w:rsidRDefault="00EE7FF6" w:rsidP="002176D9">
      <w:pPr>
        <w:pStyle w:val="affffff5"/>
      </w:pPr>
      <w:r w:rsidRPr="00D748B1">
        <w:t xml:space="preserve"> 6222021302020000002            | </w:t>
      </w:r>
      <w:r w:rsidRPr="00D748B1">
        <w:t>借记卡</w:t>
      </w:r>
      <w:r w:rsidRPr="00D748B1">
        <w:t xml:space="preserve">            |      3</w:t>
      </w:r>
    </w:p>
    <w:p w14:paraId="5F83EFAB" w14:textId="77777777" w:rsidR="00EE7FF6" w:rsidRPr="00D748B1" w:rsidRDefault="00EE7FF6" w:rsidP="002176D9">
      <w:pPr>
        <w:pStyle w:val="affffff5"/>
      </w:pPr>
      <w:r w:rsidRPr="00D748B1">
        <w:t xml:space="preserve"> 6222021302020000003            | </w:t>
      </w:r>
      <w:r w:rsidRPr="00D748B1">
        <w:t>借记卡</w:t>
      </w:r>
      <w:r w:rsidRPr="00D748B1">
        <w:t xml:space="preserve">            |      5</w:t>
      </w:r>
    </w:p>
    <w:p w14:paraId="638E64C9" w14:textId="77777777" w:rsidR="00EE7FF6" w:rsidRPr="00D748B1" w:rsidRDefault="00EE7FF6" w:rsidP="002176D9">
      <w:pPr>
        <w:pStyle w:val="affffff5"/>
      </w:pPr>
      <w:r w:rsidRPr="00D748B1">
        <w:t xml:space="preserve"> 6222021302020000004            | </w:t>
      </w:r>
      <w:r w:rsidRPr="00D748B1">
        <w:t>借记卡</w:t>
      </w:r>
      <w:r w:rsidRPr="00D748B1">
        <w:t xml:space="preserve">            |      7</w:t>
      </w:r>
    </w:p>
    <w:p w14:paraId="68BD61E9" w14:textId="77777777" w:rsidR="00EE7FF6" w:rsidRPr="00D748B1" w:rsidRDefault="00EE7FF6" w:rsidP="002176D9">
      <w:pPr>
        <w:pStyle w:val="affffff5"/>
      </w:pPr>
      <w:r w:rsidRPr="00D748B1">
        <w:t xml:space="preserve"> 6222021302020000005            | </w:t>
      </w:r>
      <w:r w:rsidRPr="00D748B1">
        <w:t>借记卡</w:t>
      </w:r>
      <w:r w:rsidRPr="00D748B1">
        <w:t xml:space="preserve">            |      9</w:t>
      </w:r>
    </w:p>
    <w:p w14:paraId="44622141" w14:textId="77777777" w:rsidR="00EE7FF6" w:rsidRPr="00D748B1" w:rsidRDefault="00EE7FF6" w:rsidP="002176D9">
      <w:pPr>
        <w:pStyle w:val="affffff5"/>
      </w:pPr>
      <w:r w:rsidRPr="00D748B1">
        <w:t xml:space="preserve"> 6222021302020000013            | </w:t>
      </w:r>
      <w:r w:rsidRPr="00D748B1">
        <w:t>借记卡</w:t>
      </w:r>
      <w:r w:rsidRPr="00D748B1">
        <w:t xml:space="preserve">            |      7</w:t>
      </w:r>
    </w:p>
    <w:p w14:paraId="03A28CE3" w14:textId="77777777" w:rsidR="00EE7FF6" w:rsidRDefault="00EE7FF6" w:rsidP="002176D9">
      <w:pPr>
        <w:pStyle w:val="affffff5"/>
      </w:pPr>
      <w:r w:rsidRPr="00D748B1">
        <w:t xml:space="preserve"> 6222021302020000016            | </w:t>
      </w:r>
      <w:r w:rsidRPr="00D748B1">
        <w:t>借记卡</w:t>
      </w:r>
      <w:r w:rsidRPr="00D748B1">
        <w:t xml:space="preserve">            |      3</w:t>
      </w:r>
    </w:p>
    <w:p w14:paraId="5EAD6D0C" w14:textId="77777777" w:rsidR="002176D9" w:rsidRDefault="002176D9" w:rsidP="00F05ABE">
      <w:pPr>
        <w:pStyle w:val="30"/>
      </w:pPr>
      <w:proofErr w:type="spellStart"/>
      <w:r w:rsidRPr="002176D9">
        <w:t>退出数据库</w:t>
      </w:r>
      <w:proofErr w:type="spellEnd"/>
      <w:r>
        <w:t>：</w:t>
      </w:r>
    </w:p>
    <w:p w14:paraId="3E3D53A7" w14:textId="77777777" w:rsidR="002176D9" w:rsidRPr="002960B1" w:rsidRDefault="002176D9" w:rsidP="002176D9">
      <w:pPr>
        <w:pStyle w:val="affffff5"/>
        <w:rPr>
          <w:rFonts w:eastAsia="微软雅黑" w:cs="Huawei Sans"/>
          <w:b/>
          <w:color w:val="C7000B"/>
          <w:szCs w:val="18"/>
          <w:shd w:val="pct15" w:color="auto" w:fill="FFFFFF"/>
          <w:lang w:eastAsia="en-US"/>
        </w:rPr>
      </w:pPr>
      <w:proofErr w:type="spellStart"/>
      <w:r>
        <w:t>postgres</w:t>
      </w:r>
      <w:proofErr w:type="spellEnd"/>
      <w:r>
        <w:t>=#</w:t>
      </w:r>
      <w:r w:rsidRPr="002960B1">
        <w:rPr>
          <w:rFonts w:eastAsia="微软雅黑" w:cs="Huawei Sans"/>
          <w:b/>
          <w:color w:val="C7000B"/>
          <w:szCs w:val="18"/>
          <w:shd w:val="pct15" w:color="auto" w:fill="FFFFFF"/>
          <w:lang w:eastAsia="en-US"/>
        </w:rPr>
        <w:t>\q</w:t>
      </w:r>
    </w:p>
    <w:p w14:paraId="0E2319A8" w14:textId="77777777" w:rsidR="002176D9" w:rsidRPr="00D748B1" w:rsidRDefault="002176D9" w:rsidP="002176D9">
      <w:pPr>
        <w:pStyle w:val="1e"/>
      </w:pPr>
    </w:p>
    <w:p w14:paraId="0E03A4E1" w14:textId="77777777" w:rsidR="00EE7FF6" w:rsidRPr="00D748B1" w:rsidRDefault="00EE7FF6" w:rsidP="00EE7FF6">
      <w:pPr>
        <w:pStyle w:val="3"/>
        <w:numPr>
          <w:ilvl w:val="2"/>
          <w:numId w:val="4"/>
        </w:numPr>
        <w:rPr>
          <w:rFonts w:cs="Huawei Sans"/>
        </w:rPr>
      </w:pPr>
      <w:bookmarkStart w:id="82" w:name="_Toc57396651"/>
      <w:r w:rsidRPr="00D748B1">
        <w:rPr>
          <w:rFonts w:cs="Huawei Sans"/>
        </w:rPr>
        <w:t>删除</w:t>
      </w:r>
      <w:r w:rsidRPr="00D748B1">
        <w:rPr>
          <w:rFonts w:cs="Huawei Sans"/>
        </w:rPr>
        <w:t>Schema</w:t>
      </w:r>
      <w:bookmarkEnd w:id="82"/>
    </w:p>
    <w:p w14:paraId="3CD8F8FF" w14:textId="78B4F45B" w:rsidR="00EE7FF6" w:rsidRPr="00D748B1" w:rsidRDefault="00EE7FF6" w:rsidP="00F05ABE">
      <w:pPr>
        <w:pStyle w:val="30"/>
        <w:rPr>
          <w:lang w:eastAsia="zh-CN"/>
        </w:rPr>
      </w:pPr>
      <w:r w:rsidRPr="00D748B1">
        <w:rPr>
          <w:lang w:eastAsia="zh-CN"/>
        </w:rPr>
        <w:t>使用管理员用户登陆</w:t>
      </w:r>
      <w:r w:rsidRPr="00D748B1">
        <w:rPr>
          <w:lang w:eastAsia="zh-CN"/>
        </w:rPr>
        <w:t>finance</w:t>
      </w:r>
      <w:r w:rsidRPr="00D748B1">
        <w:rPr>
          <w:lang w:eastAsia="zh-CN"/>
        </w:rPr>
        <w:t>数据库</w:t>
      </w:r>
      <w:r w:rsidR="00420FC7" w:rsidRPr="00D748B1">
        <w:rPr>
          <w:lang w:eastAsia="zh-CN"/>
        </w:rPr>
        <w:t>。</w:t>
      </w:r>
    </w:p>
    <w:p w14:paraId="6AD51D62" w14:textId="5E46958E" w:rsidR="00EE7FF6" w:rsidRPr="00D748B1" w:rsidRDefault="00EE7FF6" w:rsidP="002176D9">
      <w:pPr>
        <w:pStyle w:val="1e"/>
      </w:pPr>
      <w:r w:rsidRPr="00D748B1">
        <w:t>使用操作系统</w:t>
      </w:r>
      <w:proofErr w:type="spellStart"/>
      <w:r w:rsidRPr="00D748B1">
        <w:t>omm</w:t>
      </w:r>
      <w:proofErr w:type="spellEnd"/>
      <w:r w:rsidRPr="00D748B1">
        <w:t>用户使用</w:t>
      </w:r>
      <w:proofErr w:type="spellStart"/>
      <w:r w:rsidRPr="00D748B1">
        <w:t>gsql</w:t>
      </w:r>
      <w:proofErr w:type="spellEnd"/>
      <w:r w:rsidRPr="00D748B1">
        <w:t>，新建</w:t>
      </w:r>
      <w:r w:rsidRPr="00D748B1">
        <w:t>session</w:t>
      </w:r>
      <w:r w:rsidR="00420FC7" w:rsidRPr="00D748B1">
        <w:t>。</w:t>
      </w:r>
    </w:p>
    <w:p w14:paraId="0CD53523" w14:textId="77777777" w:rsidR="00EE7FF6" w:rsidRPr="002960B1" w:rsidRDefault="00EE7FF6" w:rsidP="002176D9">
      <w:pPr>
        <w:pStyle w:val="affffff5"/>
        <w:rPr>
          <w:rFonts w:eastAsia="微软雅黑" w:cs="Huawei Sans"/>
          <w:b/>
          <w:color w:val="C7000B"/>
          <w:szCs w:val="18"/>
          <w:shd w:val="pct15" w:color="auto" w:fill="FFFFFF"/>
          <w:lang w:eastAsia="en-US"/>
        </w:rPr>
      </w:pPr>
      <w:proofErr w:type="spellStart"/>
      <w:r w:rsidRPr="002960B1">
        <w:rPr>
          <w:rFonts w:eastAsia="微软雅黑" w:cs="Huawei Sans"/>
          <w:b/>
          <w:color w:val="C7000B"/>
          <w:szCs w:val="18"/>
          <w:shd w:val="pct15" w:color="auto" w:fill="FFFFFF"/>
          <w:lang w:eastAsia="en-US"/>
        </w:rPr>
        <w:t>gsql</w:t>
      </w:r>
      <w:proofErr w:type="spellEnd"/>
      <w:r w:rsidRPr="002960B1">
        <w:rPr>
          <w:rFonts w:eastAsia="微软雅黑" w:cs="Huawei Sans"/>
          <w:b/>
          <w:color w:val="C7000B"/>
          <w:szCs w:val="18"/>
          <w:shd w:val="pct15" w:color="auto" w:fill="FFFFFF"/>
          <w:lang w:eastAsia="en-US"/>
        </w:rPr>
        <w:t xml:space="preserve"> -d finance -p 26000</w:t>
      </w:r>
    </w:p>
    <w:p w14:paraId="6A642EFE" w14:textId="446B1A27" w:rsidR="00EE7FF6" w:rsidRPr="00D748B1" w:rsidRDefault="00EE7FF6" w:rsidP="00F05ABE">
      <w:pPr>
        <w:pStyle w:val="30"/>
      </w:pPr>
      <w:proofErr w:type="spellStart"/>
      <w:r w:rsidRPr="00D748B1">
        <w:t>使用</w:t>
      </w:r>
      <w:proofErr w:type="spellEnd"/>
      <w:r w:rsidRPr="00D748B1">
        <w:t>“\</w:t>
      </w:r>
      <w:proofErr w:type="spellStart"/>
      <w:r w:rsidRPr="00D748B1">
        <w:t>dn”</w:t>
      </w:r>
      <w:r w:rsidRPr="00D748B1">
        <w:t>查看数据库下的</w:t>
      </w:r>
      <w:r w:rsidRPr="00D748B1">
        <w:t>schema</w:t>
      </w:r>
      <w:proofErr w:type="spellEnd"/>
      <w:r w:rsidR="00D748B1">
        <w:rPr>
          <w:rFonts w:hint="eastAsia"/>
        </w:rPr>
        <w:t>。</w:t>
      </w:r>
    </w:p>
    <w:p w14:paraId="206BB7B8"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w:t>
      </w:r>
      <w:proofErr w:type="spellStart"/>
      <w:r w:rsidRPr="002960B1">
        <w:rPr>
          <w:rFonts w:eastAsia="微软雅黑" w:cs="Huawei Sans"/>
          <w:b/>
          <w:color w:val="C7000B"/>
          <w:szCs w:val="18"/>
          <w:shd w:val="pct15" w:color="auto" w:fill="FFFFFF"/>
          <w:lang w:eastAsia="en-US"/>
        </w:rPr>
        <w:t>dn</w:t>
      </w:r>
      <w:proofErr w:type="spellEnd"/>
    </w:p>
    <w:p w14:paraId="5F73C178" w14:textId="77777777" w:rsidR="00EE7FF6" w:rsidRPr="00D748B1" w:rsidRDefault="00EE7FF6" w:rsidP="002176D9">
      <w:pPr>
        <w:pStyle w:val="affffff5"/>
      </w:pPr>
      <w:r w:rsidRPr="00D748B1">
        <w:t xml:space="preserve">  List of schemas</w:t>
      </w:r>
    </w:p>
    <w:p w14:paraId="76D1F833" w14:textId="77777777" w:rsidR="00EE7FF6" w:rsidRPr="00D748B1" w:rsidRDefault="00EE7FF6" w:rsidP="002176D9">
      <w:pPr>
        <w:pStyle w:val="affffff5"/>
      </w:pPr>
      <w:r w:rsidRPr="00D748B1">
        <w:t xml:space="preserve">   Name    | Owner</w:t>
      </w:r>
    </w:p>
    <w:p w14:paraId="702BB409" w14:textId="77777777" w:rsidR="00EE7FF6" w:rsidRPr="00D748B1" w:rsidRDefault="00EE7FF6" w:rsidP="002176D9">
      <w:pPr>
        <w:pStyle w:val="affffff5"/>
      </w:pPr>
      <w:r w:rsidRPr="00D748B1">
        <w:t>-----------+--------</w:t>
      </w:r>
    </w:p>
    <w:p w14:paraId="57A6B2AE" w14:textId="77777777" w:rsidR="00EE7FF6" w:rsidRPr="00D748B1" w:rsidRDefault="00EE7FF6" w:rsidP="002176D9">
      <w:pPr>
        <w:pStyle w:val="affffff5"/>
      </w:pPr>
      <w:r w:rsidRPr="00D748B1">
        <w:t xml:space="preserve"> </w:t>
      </w:r>
      <w:proofErr w:type="spellStart"/>
      <w:r w:rsidRPr="00D748B1">
        <w:t>cstore</w:t>
      </w:r>
      <w:proofErr w:type="spellEnd"/>
      <w:r w:rsidRPr="00D748B1">
        <w:t xml:space="preserve">    | </w:t>
      </w:r>
      <w:proofErr w:type="spellStart"/>
      <w:r w:rsidRPr="00D748B1">
        <w:t>omm</w:t>
      </w:r>
      <w:proofErr w:type="spellEnd"/>
    </w:p>
    <w:p w14:paraId="3121AF54" w14:textId="77777777" w:rsidR="00EE7FF6" w:rsidRPr="00D748B1" w:rsidRDefault="00EE7FF6" w:rsidP="002176D9">
      <w:pPr>
        <w:pStyle w:val="affffff5"/>
      </w:pPr>
      <w:r w:rsidRPr="00D748B1">
        <w:t xml:space="preserve"> </w:t>
      </w:r>
      <w:proofErr w:type="spellStart"/>
      <w:r w:rsidRPr="00D748B1">
        <w:t>dbms_perf</w:t>
      </w:r>
      <w:proofErr w:type="spellEnd"/>
      <w:r w:rsidRPr="00D748B1">
        <w:t xml:space="preserve"> | </w:t>
      </w:r>
      <w:proofErr w:type="spellStart"/>
      <w:r w:rsidRPr="00D748B1">
        <w:t>omm</w:t>
      </w:r>
      <w:proofErr w:type="spellEnd"/>
    </w:p>
    <w:p w14:paraId="744FF57D" w14:textId="77777777" w:rsidR="00EE7FF6" w:rsidRPr="00D748B1" w:rsidRDefault="00EE7FF6" w:rsidP="002176D9">
      <w:pPr>
        <w:pStyle w:val="affffff5"/>
      </w:pPr>
      <w:r w:rsidRPr="00D748B1">
        <w:t xml:space="preserve"> </w:t>
      </w:r>
      <w:proofErr w:type="spellStart"/>
      <w:r w:rsidRPr="00D748B1">
        <w:t>dbuser</w:t>
      </w:r>
      <w:proofErr w:type="spellEnd"/>
      <w:r w:rsidRPr="00D748B1">
        <w:t xml:space="preserve">    | </w:t>
      </w:r>
      <w:proofErr w:type="spellStart"/>
      <w:r w:rsidRPr="00D748B1">
        <w:t>dbuser</w:t>
      </w:r>
      <w:proofErr w:type="spellEnd"/>
    </w:p>
    <w:p w14:paraId="3A89C3A8" w14:textId="77777777" w:rsidR="00EE7FF6" w:rsidRPr="00D748B1" w:rsidRDefault="00EE7FF6" w:rsidP="002176D9">
      <w:pPr>
        <w:pStyle w:val="affffff5"/>
      </w:pPr>
      <w:r w:rsidRPr="00D748B1">
        <w:t xml:space="preserve"> finance   | </w:t>
      </w:r>
      <w:proofErr w:type="spellStart"/>
      <w:r w:rsidRPr="00D748B1">
        <w:t>omm</w:t>
      </w:r>
      <w:proofErr w:type="spellEnd"/>
    </w:p>
    <w:p w14:paraId="5223D8A0" w14:textId="77777777" w:rsidR="00EE7FF6" w:rsidRPr="00D748B1" w:rsidRDefault="00EE7FF6" w:rsidP="002176D9">
      <w:pPr>
        <w:pStyle w:val="affffff5"/>
      </w:pPr>
      <w:r w:rsidRPr="00D748B1">
        <w:t xml:space="preserve"> public    | </w:t>
      </w:r>
      <w:proofErr w:type="spellStart"/>
      <w:r w:rsidRPr="00D748B1">
        <w:t>omm</w:t>
      </w:r>
      <w:proofErr w:type="spellEnd"/>
    </w:p>
    <w:p w14:paraId="443A4EBD" w14:textId="77777777" w:rsidR="00EE7FF6" w:rsidRPr="00D748B1" w:rsidRDefault="00EE7FF6" w:rsidP="002176D9">
      <w:pPr>
        <w:pStyle w:val="affffff5"/>
      </w:pPr>
      <w:r w:rsidRPr="00D748B1">
        <w:t xml:space="preserve"> snapshot  | </w:t>
      </w:r>
      <w:proofErr w:type="spellStart"/>
      <w:r w:rsidRPr="00D748B1">
        <w:t>omm</w:t>
      </w:r>
      <w:proofErr w:type="spellEnd"/>
    </w:p>
    <w:p w14:paraId="0BEB6F9F" w14:textId="47A67F72" w:rsidR="00EE7FF6" w:rsidRPr="00D748B1" w:rsidRDefault="00EE7FF6" w:rsidP="00F05ABE">
      <w:pPr>
        <w:pStyle w:val="30"/>
      </w:pPr>
      <w:proofErr w:type="spellStart"/>
      <w:r w:rsidRPr="00D748B1">
        <w:t>设置默认查询为</w:t>
      </w:r>
      <w:r w:rsidRPr="00D748B1">
        <w:t>finance</w:t>
      </w:r>
      <w:proofErr w:type="spellEnd"/>
      <w:r w:rsidR="00420FC7" w:rsidRPr="00D748B1">
        <w:t>。</w:t>
      </w:r>
    </w:p>
    <w:p w14:paraId="6225DAC3"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set </w:t>
      </w:r>
      <w:proofErr w:type="spellStart"/>
      <w:r w:rsidRPr="002960B1">
        <w:rPr>
          <w:rFonts w:eastAsia="微软雅黑" w:cs="Huawei Sans"/>
          <w:b/>
          <w:color w:val="C7000B"/>
          <w:szCs w:val="18"/>
          <w:shd w:val="pct15" w:color="auto" w:fill="FFFFFF"/>
          <w:lang w:eastAsia="en-US"/>
        </w:rPr>
        <w:t>search_path</w:t>
      </w:r>
      <w:proofErr w:type="spellEnd"/>
      <w:r w:rsidRPr="002960B1">
        <w:rPr>
          <w:rFonts w:eastAsia="微软雅黑" w:cs="Huawei Sans"/>
          <w:b/>
          <w:color w:val="C7000B"/>
          <w:szCs w:val="18"/>
          <w:shd w:val="pct15" w:color="auto" w:fill="FFFFFF"/>
          <w:lang w:eastAsia="en-US"/>
        </w:rPr>
        <w:t xml:space="preserve"> to finance;</w:t>
      </w:r>
    </w:p>
    <w:p w14:paraId="614646ED" w14:textId="77777777" w:rsidR="00EE7FF6" w:rsidRPr="00D748B1" w:rsidRDefault="00EE7FF6" w:rsidP="00F05ABE">
      <w:pPr>
        <w:pStyle w:val="30"/>
      </w:pPr>
      <w:proofErr w:type="spellStart"/>
      <w:r w:rsidRPr="00D748B1">
        <w:t>使用</w:t>
      </w:r>
      <w:proofErr w:type="spellEnd"/>
      <w:r w:rsidRPr="00D748B1">
        <w:t>“\</w:t>
      </w:r>
      <w:proofErr w:type="spellStart"/>
      <w:r w:rsidRPr="00D748B1">
        <w:t>dt”</w:t>
      </w:r>
      <w:r w:rsidRPr="00D748B1">
        <w:t>命令可以看到在</w:t>
      </w:r>
      <w:r w:rsidRPr="00D748B1">
        <w:t>finance</w:t>
      </w:r>
      <w:r w:rsidRPr="00D748B1">
        <w:t>中的对象</w:t>
      </w:r>
      <w:proofErr w:type="spellEnd"/>
      <w:r w:rsidRPr="00D748B1">
        <w:t>。</w:t>
      </w:r>
    </w:p>
    <w:p w14:paraId="601BD500" w14:textId="77777777" w:rsidR="00EE7FF6" w:rsidRPr="00D748B1" w:rsidRDefault="00EE7FF6" w:rsidP="002176D9">
      <w:pPr>
        <w:pStyle w:val="affffff5"/>
      </w:pPr>
      <w:r w:rsidRPr="002960B1">
        <w:rPr>
          <w:rFonts w:eastAsia="微软雅黑" w:cs="Huawei Sans"/>
          <w:b/>
          <w:color w:val="C7000B"/>
          <w:szCs w:val="18"/>
          <w:shd w:val="pct15" w:color="auto" w:fill="FFFFFF"/>
          <w:lang w:eastAsia="en-US"/>
        </w:rPr>
        <w:t xml:space="preserve">\dt  </w:t>
      </w:r>
      <w:r w:rsidRPr="00D748B1">
        <w:t xml:space="preserve">                             </w:t>
      </w:r>
    </w:p>
    <w:p w14:paraId="26C75836" w14:textId="77777777" w:rsidR="00EE7FF6" w:rsidRPr="00D748B1" w:rsidRDefault="00EE7FF6" w:rsidP="002176D9">
      <w:pPr>
        <w:pStyle w:val="affffff5"/>
      </w:pPr>
      <w:r w:rsidRPr="00D748B1">
        <w:t>List of relations</w:t>
      </w:r>
    </w:p>
    <w:p w14:paraId="488FE915" w14:textId="77777777" w:rsidR="00EE7FF6" w:rsidRPr="00D748B1" w:rsidRDefault="00EE7FF6" w:rsidP="002176D9">
      <w:pPr>
        <w:pStyle w:val="affffff5"/>
      </w:pPr>
      <w:r w:rsidRPr="00D748B1">
        <w:t xml:space="preserve"> Schema  |       Name       | Type  | Owner |             Storage</w:t>
      </w:r>
    </w:p>
    <w:p w14:paraId="53ED9FD2" w14:textId="77777777" w:rsidR="00EE7FF6" w:rsidRPr="00D748B1" w:rsidRDefault="00EE7FF6" w:rsidP="002176D9">
      <w:pPr>
        <w:pStyle w:val="affffff5"/>
      </w:pPr>
      <w:r w:rsidRPr="00D748B1">
        <w:t>---------+------------------+-------+-------+----------------------------------</w:t>
      </w:r>
    </w:p>
    <w:p w14:paraId="5E192948" w14:textId="77777777" w:rsidR="00EE7FF6" w:rsidRPr="00D748B1" w:rsidRDefault="00EE7FF6" w:rsidP="002176D9">
      <w:pPr>
        <w:pStyle w:val="affffff5"/>
      </w:pPr>
      <w:r w:rsidRPr="00D748B1">
        <w:t xml:space="preserve"> finance | </w:t>
      </w:r>
      <w:proofErr w:type="spellStart"/>
      <w:r w:rsidRPr="00D748B1">
        <w:t>bank_card</w:t>
      </w:r>
      <w:proofErr w:type="spellEnd"/>
      <w:r w:rsidRPr="00D748B1">
        <w:t xml:space="preserve">        | table | </w:t>
      </w:r>
      <w:proofErr w:type="spellStart"/>
      <w:r w:rsidRPr="00D748B1">
        <w:t>omm</w:t>
      </w:r>
      <w:proofErr w:type="spellEnd"/>
      <w:r w:rsidRPr="00D748B1">
        <w:t xml:space="preserve">   | {orientation=</w:t>
      </w:r>
      <w:proofErr w:type="spellStart"/>
      <w:r w:rsidRPr="00D748B1">
        <w:t>row,compression</w:t>
      </w:r>
      <w:proofErr w:type="spellEnd"/>
      <w:r w:rsidRPr="00D748B1">
        <w:t>=no}</w:t>
      </w:r>
    </w:p>
    <w:p w14:paraId="0651A1E0" w14:textId="77777777" w:rsidR="00EE7FF6" w:rsidRPr="00D748B1" w:rsidRDefault="00EE7FF6" w:rsidP="002176D9">
      <w:pPr>
        <w:pStyle w:val="affffff5"/>
      </w:pPr>
      <w:r w:rsidRPr="00D748B1">
        <w:lastRenderedPageBreak/>
        <w:t xml:space="preserve"> finance | client           | table | </w:t>
      </w:r>
      <w:proofErr w:type="spellStart"/>
      <w:r w:rsidRPr="00D748B1">
        <w:t>omm</w:t>
      </w:r>
      <w:proofErr w:type="spellEnd"/>
      <w:r w:rsidRPr="00D748B1">
        <w:t xml:space="preserve">   | {orientation=</w:t>
      </w:r>
      <w:proofErr w:type="spellStart"/>
      <w:r w:rsidRPr="00D748B1">
        <w:t>row,compression</w:t>
      </w:r>
      <w:proofErr w:type="spellEnd"/>
      <w:r w:rsidRPr="00D748B1">
        <w:t>=no}</w:t>
      </w:r>
    </w:p>
    <w:p w14:paraId="04BBC560" w14:textId="77777777" w:rsidR="00EE7FF6" w:rsidRPr="00D748B1" w:rsidRDefault="00EE7FF6" w:rsidP="002176D9">
      <w:pPr>
        <w:pStyle w:val="affffff5"/>
      </w:pPr>
      <w:r w:rsidRPr="00D748B1">
        <w:t xml:space="preserve"> finance | </w:t>
      </w:r>
      <w:proofErr w:type="spellStart"/>
      <w:r w:rsidRPr="00D748B1">
        <w:t>finances_product</w:t>
      </w:r>
      <w:proofErr w:type="spellEnd"/>
      <w:r w:rsidRPr="00D748B1">
        <w:t xml:space="preserve"> | table | </w:t>
      </w:r>
      <w:proofErr w:type="spellStart"/>
      <w:r w:rsidRPr="00D748B1">
        <w:t>omm</w:t>
      </w:r>
      <w:proofErr w:type="spellEnd"/>
      <w:r w:rsidRPr="00D748B1">
        <w:t xml:space="preserve">   | {orientation=</w:t>
      </w:r>
      <w:proofErr w:type="spellStart"/>
      <w:r w:rsidRPr="00D748B1">
        <w:t>row,compression</w:t>
      </w:r>
      <w:proofErr w:type="spellEnd"/>
      <w:r w:rsidRPr="00D748B1">
        <w:t>=no}</w:t>
      </w:r>
    </w:p>
    <w:p w14:paraId="328FB3CA" w14:textId="77777777" w:rsidR="00EE7FF6" w:rsidRPr="00D748B1" w:rsidRDefault="00EE7FF6" w:rsidP="002176D9">
      <w:pPr>
        <w:pStyle w:val="affffff5"/>
      </w:pPr>
      <w:r w:rsidRPr="00D748B1">
        <w:t xml:space="preserve"> finance | fund             | table | </w:t>
      </w:r>
      <w:proofErr w:type="spellStart"/>
      <w:r w:rsidRPr="00D748B1">
        <w:t>omm</w:t>
      </w:r>
      <w:proofErr w:type="spellEnd"/>
      <w:r w:rsidRPr="00D748B1">
        <w:t xml:space="preserve">   | {orientation=</w:t>
      </w:r>
      <w:proofErr w:type="spellStart"/>
      <w:r w:rsidRPr="00D748B1">
        <w:t>row,compression</w:t>
      </w:r>
      <w:proofErr w:type="spellEnd"/>
      <w:r w:rsidRPr="00D748B1">
        <w:t>=no}</w:t>
      </w:r>
    </w:p>
    <w:p w14:paraId="4DF123E6" w14:textId="77777777" w:rsidR="00EE7FF6" w:rsidRPr="00D748B1" w:rsidRDefault="00EE7FF6" w:rsidP="002176D9">
      <w:pPr>
        <w:pStyle w:val="affffff5"/>
      </w:pPr>
      <w:r w:rsidRPr="00D748B1">
        <w:t xml:space="preserve"> finance | insurance        | table | </w:t>
      </w:r>
      <w:proofErr w:type="spellStart"/>
      <w:r w:rsidRPr="00D748B1">
        <w:t>omm</w:t>
      </w:r>
      <w:proofErr w:type="spellEnd"/>
      <w:r w:rsidRPr="00D748B1">
        <w:t xml:space="preserve">   | {orientation=</w:t>
      </w:r>
      <w:proofErr w:type="spellStart"/>
      <w:r w:rsidRPr="00D748B1">
        <w:t>row,compression</w:t>
      </w:r>
      <w:proofErr w:type="spellEnd"/>
      <w:r w:rsidRPr="00D748B1">
        <w:t>=no}</w:t>
      </w:r>
    </w:p>
    <w:p w14:paraId="36FB0E64" w14:textId="77777777" w:rsidR="00EE7FF6" w:rsidRPr="00D748B1" w:rsidRDefault="00EE7FF6" w:rsidP="002176D9">
      <w:pPr>
        <w:pStyle w:val="affffff5"/>
      </w:pPr>
      <w:r w:rsidRPr="00D748B1">
        <w:t xml:space="preserve"> finance | property         | table | </w:t>
      </w:r>
      <w:proofErr w:type="spellStart"/>
      <w:r w:rsidRPr="00D748B1">
        <w:t>omm</w:t>
      </w:r>
      <w:proofErr w:type="spellEnd"/>
      <w:r w:rsidRPr="00D748B1">
        <w:t xml:space="preserve">   | {orientation=</w:t>
      </w:r>
      <w:proofErr w:type="spellStart"/>
      <w:r w:rsidRPr="00D748B1">
        <w:t>row,compression</w:t>
      </w:r>
      <w:proofErr w:type="spellEnd"/>
      <w:r w:rsidRPr="00D748B1">
        <w:t>=no}</w:t>
      </w:r>
    </w:p>
    <w:p w14:paraId="5863D204" w14:textId="77777777" w:rsidR="00EE7FF6" w:rsidRPr="00D748B1" w:rsidRDefault="00EE7FF6" w:rsidP="00F05ABE">
      <w:pPr>
        <w:pStyle w:val="30"/>
      </w:pPr>
      <w:proofErr w:type="spellStart"/>
      <w:r w:rsidRPr="00D748B1">
        <w:t>使用</w:t>
      </w:r>
      <w:r w:rsidRPr="00D748B1">
        <w:t>DROP</w:t>
      </w:r>
      <w:proofErr w:type="spellEnd"/>
      <w:r w:rsidRPr="00D748B1">
        <w:t xml:space="preserve"> SCHEMA </w:t>
      </w:r>
      <w:proofErr w:type="spellStart"/>
      <w:r w:rsidRPr="00D748B1">
        <w:t>命令删除</w:t>
      </w:r>
      <w:r w:rsidRPr="00D748B1">
        <w:t>finance</w:t>
      </w:r>
      <w:r w:rsidRPr="00D748B1">
        <w:t>会有报错，因为</w:t>
      </w:r>
      <w:r w:rsidRPr="00D748B1">
        <w:t>finance</w:t>
      </w:r>
      <w:r w:rsidRPr="00D748B1">
        <w:t>下存在对象</w:t>
      </w:r>
      <w:proofErr w:type="spellEnd"/>
      <w:r w:rsidRPr="00D748B1">
        <w:t>。</w:t>
      </w:r>
    </w:p>
    <w:p w14:paraId="087CCC6E"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DROP SCHEMA finance;</w:t>
      </w:r>
    </w:p>
    <w:p w14:paraId="36BB5DCC" w14:textId="77777777" w:rsidR="00EE7FF6" w:rsidRPr="00D748B1" w:rsidRDefault="00EE7FF6" w:rsidP="002176D9">
      <w:pPr>
        <w:pStyle w:val="1e"/>
      </w:pPr>
      <w:r w:rsidRPr="00D748B1">
        <w:rPr>
          <w:rStyle w:val="1f"/>
          <w:rFonts w:cs="Huawei Sans"/>
        </w:rPr>
        <w:t>报错如下</w:t>
      </w:r>
      <w:r w:rsidRPr="00D748B1">
        <w:t>：</w:t>
      </w:r>
    </w:p>
    <w:p w14:paraId="4D0A19AD" w14:textId="77777777" w:rsidR="00EE7FF6" w:rsidRPr="00D748B1" w:rsidRDefault="00EE7FF6" w:rsidP="002176D9">
      <w:pPr>
        <w:pStyle w:val="affffff5"/>
      </w:pPr>
      <w:r w:rsidRPr="00D748B1">
        <w:t>ERROR:  cannot drop schema finance because other objects depend on it</w:t>
      </w:r>
    </w:p>
    <w:p w14:paraId="1787CF07" w14:textId="77777777" w:rsidR="00EE7FF6" w:rsidRPr="00D748B1" w:rsidRDefault="00EE7FF6" w:rsidP="002176D9">
      <w:pPr>
        <w:pStyle w:val="affffff5"/>
      </w:pPr>
      <w:r w:rsidRPr="00D748B1">
        <w:t xml:space="preserve">DETAIL:  table </w:t>
      </w:r>
      <w:proofErr w:type="spellStart"/>
      <w:r w:rsidRPr="00D748B1">
        <w:t>finance.client</w:t>
      </w:r>
      <w:proofErr w:type="spellEnd"/>
      <w:r w:rsidRPr="00D748B1">
        <w:t xml:space="preserve"> depends on schema finance</w:t>
      </w:r>
    </w:p>
    <w:p w14:paraId="501DF677" w14:textId="77777777" w:rsidR="00EE7FF6" w:rsidRPr="00D748B1" w:rsidRDefault="00EE7FF6" w:rsidP="002176D9">
      <w:pPr>
        <w:pStyle w:val="affffff5"/>
      </w:pPr>
      <w:r w:rsidRPr="00D748B1">
        <w:t xml:space="preserve">table </w:t>
      </w:r>
      <w:proofErr w:type="spellStart"/>
      <w:r w:rsidRPr="00D748B1">
        <w:t>finance.bank_card</w:t>
      </w:r>
      <w:proofErr w:type="spellEnd"/>
      <w:r w:rsidRPr="00D748B1">
        <w:t xml:space="preserve"> depends on schema finance</w:t>
      </w:r>
    </w:p>
    <w:p w14:paraId="2885128A" w14:textId="77777777" w:rsidR="00EE7FF6" w:rsidRPr="00D748B1" w:rsidRDefault="00EE7FF6" w:rsidP="002176D9">
      <w:pPr>
        <w:pStyle w:val="affffff5"/>
      </w:pPr>
      <w:r w:rsidRPr="00D748B1">
        <w:t xml:space="preserve">table </w:t>
      </w:r>
      <w:proofErr w:type="spellStart"/>
      <w:r w:rsidRPr="00D748B1">
        <w:t>finance.insurance</w:t>
      </w:r>
      <w:proofErr w:type="spellEnd"/>
      <w:r w:rsidRPr="00D748B1">
        <w:t xml:space="preserve"> depends on schema finance</w:t>
      </w:r>
    </w:p>
    <w:p w14:paraId="142513C6" w14:textId="77777777" w:rsidR="00EE7FF6" w:rsidRPr="00D748B1" w:rsidRDefault="00EE7FF6" w:rsidP="002176D9">
      <w:pPr>
        <w:pStyle w:val="affffff5"/>
      </w:pPr>
      <w:r w:rsidRPr="00D748B1">
        <w:t xml:space="preserve">table </w:t>
      </w:r>
      <w:proofErr w:type="spellStart"/>
      <w:r w:rsidRPr="00D748B1">
        <w:t>finance.fund</w:t>
      </w:r>
      <w:proofErr w:type="spellEnd"/>
      <w:r w:rsidRPr="00D748B1">
        <w:t xml:space="preserve"> depends on schema finance</w:t>
      </w:r>
    </w:p>
    <w:p w14:paraId="6D744C06" w14:textId="77777777" w:rsidR="00EE7FF6" w:rsidRPr="00D748B1" w:rsidRDefault="00EE7FF6" w:rsidP="002176D9">
      <w:pPr>
        <w:pStyle w:val="affffff5"/>
      </w:pPr>
      <w:r w:rsidRPr="00D748B1">
        <w:t xml:space="preserve">table </w:t>
      </w:r>
      <w:proofErr w:type="spellStart"/>
      <w:r w:rsidRPr="00D748B1">
        <w:t>finance.property</w:t>
      </w:r>
      <w:proofErr w:type="spellEnd"/>
      <w:r w:rsidRPr="00D748B1">
        <w:t xml:space="preserve"> depends on schema finance</w:t>
      </w:r>
    </w:p>
    <w:p w14:paraId="21956BC1" w14:textId="77777777" w:rsidR="00EE7FF6" w:rsidRPr="00D748B1" w:rsidRDefault="00EE7FF6" w:rsidP="002176D9">
      <w:pPr>
        <w:pStyle w:val="affffff5"/>
      </w:pPr>
      <w:r w:rsidRPr="00D748B1">
        <w:t xml:space="preserve">table </w:t>
      </w:r>
      <w:proofErr w:type="spellStart"/>
      <w:r w:rsidRPr="00D748B1">
        <w:t>finance.finances_product</w:t>
      </w:r>
      <w:proofErr w:type="spellEnd"/>
      <w:r w:rsidRPr="00D748B1">
        <w:t xml:space="preserve"> depends on schema finance</w:t>
      </w:r>
    </w:p>
    <w:p w14:paraId="7C53A267" w14:textId="77777777" w:rsidR="00EE7FF6" w:rsidRPr="00D748B1" w:rsidRDefault="00EE7FF6" w:rsidP="002176D9">
      <w:pPr>
        <w:pStyle w:val="affffff5"/>
      </w:pPr>
      <w:r w:rsidRPr="00D748B1">
        <w:t>HINT:  Use DROP ... CASCADE to drop the dependent objects too.</w:t>
      </w:r>
    </w:p>
    <w:p w14:paraId="2F8A3AB6" w14:textId="77777777" w:rsidR="00EE7FF6" w:rsidRPr="00D748B1" w:rsidRDefault="00EE7FF6" w:rsidP="00F05ABE">
      <w:pPr>
        <w:pStyle w:val="30"/>
      </w:pPr>
      <w:proofErr w:type="spellStart"/>
      <w:r w:rsidRPr="00D748B1">
        <w:t>使用</w:t>
      </w:r>
      <w:r w:rsidRPr="00D748B1">
        <w:t>DROP</w:t>
      </w:r>
      <w:proofErr w:type="spellEnd"/>
      <w:r w:rsidRPr="00D748B1">
        <w:t xml:space="preserve"> SCHEMA…..</w:t>
      </w:r>
      <w:proofErr w:type="spellStart"/>
      <w:r w:rsidRPr="00D748B1">
        <w:t>CASCADE</w:t>
      </w:r>
      <w:r w:rsidRPr="00D748B1">
        <w:t>删除，会将</w:t>
      </w:r>
      <w:r w:rsidRPr="00D748B1">
        <w:t>finance</w:t>
      </w:r>
      <w:r w:rsidRPr="00D748B1">
        <w:t>连同下的对象一起删除</w:t>
      </w:r>
      <w:proofErr w:type="spellEnd"/>
      <w:r w:rsidRPr="00D748B1">
        <w:t>。</w:t>
      </w:r>
    </w:p>
    <w:p w14:paraId="64FB242B" w14:textId="77777777" w:rsidR="00EE7FF6" w:rsidRPr="00D748B1" w:rsidRDefault="00EE7FF6" w:rsidP="002176D9">
      <w:pPr>
        <w:pStyle w:val="affffff5"/>
      </w:pPr>
      <w:r w:rsidRPr="002960B1">
        <w:rPr>
          <w:rFonts w:eastAsia="微软雅黑" w:cs="Huawei Sans"/>
          <w:b/>
          <w:color w:val="C7000B"/>
          <w:szCs w:val="18"/>
          <w:shd w:val="pct15" w:color="auto" w:fill="FFFFFF"/>
          <w:lang w:eastAsia="en-US"/>
        </w:rPr>
        <w:t>DROP SCHEMA finance CASCADE;</w:t>
      </w:r>
    </w:p>
    <w:p w14:paraId="11A76D7A" w14:textId="77777777" w:rsidR="00EE7FF6" w:rsidRPr="00D748B1" w:rsidRDefault="00EE7FF6" w:rsidP="002176D9">
      <w:pPr>
        <w:pStyle w:val="1e"/>
      </w:pPr>
      <w:r w:rsidRPr="00D748B1">
        <w:t>结果如下：</w:t>
      </w:r>
    </w:p>
    <w:p w14:paraId="5F1F8B5B" w14:textId="77777777" w:rsidR="00EE7FF6" w:rsidRPr="00D748B1" w:rsidRDefault="00EE7FF6" w:rsidP="002176D9">
      <w:pPr>
        <w:pStyle w:val="affffff5"/>
      </w:pPr>
      <w:r w:rsidRPr="00D748B1">
        <w:t>NOTICE:  drop cascades to 6 other objects</w:t>
      </w:r>
    </w:p>
    <w:p w14:paraId="5831F813" w14:textId="77777777" w:rsidR="00EE7FF6" w:rsidRPr="00D748B1" w:rsidRDefault="00EE7FF6" w:rsidP="002176D9">
      <w:pPr>
        <w:pStyle w:val="affffff5"/>
      </w:pPr>
      <w:r w:rsidRPr="00D748B1">
        <w:t>DETAIL:  drop cascades to table client</w:t>
      </w:r>
    </w:p>
    <w:p w14:paraId="1006DED3" w14:textId="77777777" w:rsidR="00EE7FF6" w:rsidRPr="00D748B1" w:rsidRDefault="00EE7FF6" w:rsidP="002176D9">
      <w:pPr>
        <w:pStyle w:val="affffff5"/>
      </w:pPr>
      <w:r w:rsidRPr="00D748B1">
        <w:t xml:space="preserve">drop cascades to table </w:t>
      </w:r>
      <w:proofErr w:type="spellStart"/>
      <w:r w:rsidRPr="00D748B1">
        <w:t>bank_card</w:t>
      </w:r>
      <w:proofErr w:type="spellEnd"/>
    </w:p>
    <w:p w14:paraId="729F0A08" w14:textId="77777777" w:rsidR="00EE7FF6" w:rsidRPr="00D748B1" w:rsidRDefault="00EE7FF6" w:rsidP="002176D9">
      <w:pPr>
        <w:pStyle w:val="affffff5"/>
      </w:pPr>
      <w:r w:rsidRPr="00D748B1">
        <w:t>drop cascades to table insurance</w:t>
      </w:r>
    </w:p>
    <w:p w14:paraId="5A50DCC0" w14:textId="77777777" w:rsidR="00EE7FF6" w:rsidRPr="00D748B1" w:rsidRDefault="00EE7FF6" w:rsidP="002176D9">
      <w:pPr>
        <w:pStyle w:val="affffff5"/>
      </w:pPr>
      <w:r w:rsidRPr="00D748B1">
        <w:t>drop cascades to table fund</w:t>
      </w:r>
    </w:p>
    <w:p w14:paraId="6B3197BA" w14:textId="77777777" w:rsidR="00EE7FF6" w:rsidRPr="00D748B1" w:rsidRDefault="00EE7FF6" w:rsidP="002176D9">
      <w:pPr>
        <w:pStyle w:val="affffff5"/>
      </w:pPr>
      <w:r w:rsidRPr="00D748B1">
        <w:t>drop cascades to table property</w:t>
      </w:r>
    </w:p>
    <w:p w14:paraId="68969C93" w14:textId="77777777" w:rsidR="00EE7FF6" w:rsidRPr="00D748B1" w:rsidRDefault="00EE7FF6" w:rsidP="002176D9">
      <w:pPr>
        <w:pStyle w:val="affffff5"/>
      </w:pPr>
      <w:r w:rsidRPr="00D748B1">
        <w:t xml:space="preserve">drop cascades to table </w:t>
      </w:r>
      <w:proofErr w:type="spellStart"/>
      <w:r w:rsidRPr="00D748B1">
        <w:t>finances_product</w:t>
      </w:r>
      <w:proofErr w:type="spellEnd"/>
    </w:p>
    <w:p w14:paraId="7501A3B8" w14:textId="77777777" w:rsidR="00EE7FF6" w:rsidRPr="00D748B1" w:rsidRDefault="00EE7FF6" w:rsidP="002176D9">
      <w:pPr>
        <w:pStyle w:val="affffff5"/>
      </w:pPr>
      <w:r w:rsidRPr="00D748B1">
        <w:t>DROP SCHEMA</w:t>
      </w:r>
    </w:p>
    <w:p w14:paraId="5AF2AE65" w14:textId="77777777" w:rsidR="00EE7FF6" w:rsidRPr="00D748B1" w:rsidRDefault="00EE7FF6" w:rsidP="00F05ABE">
      <w:pPr>
        <w:pStyle w:val="30"/>
      </w:pPr>
      <w:proofErr w:type="spellStart"/>
      <w:r w:rsidRPr="00D748B1">
        <w:t>使用</w:t>
      </w:r>
      <w:proofErr w:type="spellEnd"/>
      <w:r w:rsidRPr="00D748B1">
        <w:t>“\</w:t>
      </w:r>
      <w:proofErr w:type="spellStart"/>
      <w:r w:rsidRPr="00D748B1">
        <w:t>dt”</w:t>
      </w:r>
      <w:r w:rsidRPr="00D748B1">
        <w:t>命令可以看到在</w:t>
      </w:r>
      <w:r w:rsidRPr="00D748B1">
        <w:t>finance</w:t>
      </w:r>
      <w:r w:rsidRPr="00D748B1">
        <w:t>和</w:t>
      </w:r>
      <w:r w:rsidRPr="00D748B1">
        <w:t>public</w:t>
      </w:r>
      <w:r w:rsidRPr="00D748B1">
        <w:t>中的对象，对象已删除</w:t>
      </w:r>
      <w:proofErr w:type="spellEnd"/>
      <w:r w:rsidRPr="00D748B1">
        <w:t>。</w:t>
      </w:r>
    </w:p>
    <w:p w14:paraId="2B194FE7"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\dt  </w:t>
      </w:r>
    </w:p>
    <w:p w14:paraId="051B2A63" w14:textId="77777777" w:rsidR="00EE7FF6" w:rsidRDefault="00EE7FF6" w:rsidP="002176D9">
      <w:pPr>
        <w:pStyle w:val="affffff5"/>
      </w:pPr>
      <w:r w:rsidRPr="00D748B1">
        <w:t>No relations found.</w:t>
      </w:r>
    </w:p>
    <w:p w14:paraId="08A58072" w14:textId="77777777" w:rsidR="002176D9" w:rsidRDefault="002176D9" w:rsidP="002176D9">
      <w:pPr>
        <w:pStyle w:val="affffff5"/>
      </w:pPr>
    </w:p>
    <w:p w14:paraId="493FE180" w14:textId="77777777" w:rsidR="002176D9" w:rsidRDefault="002176D9" w:rsidP="00F05ABE">
      <w:pPr>
        <w:pStyle w:val="30"/>
      </w:pPr>
      <w:proofErr w:type="spellStart"/>
      <w:r w:rsidRPr="002176D9">
        <w:t>退出数据库</w:t>
      </w:r>
      <w:proofErr w:type="spellEnd"/>
      <w:r>
        <w:t>：</w:t>
      </w:r>
    </w:p>
    <w:p w14:paraId="32BABD79" w14:textId="77777777" w:rsidR="002176D9" w:rsidRPr="002960B1" w:rsidRDefault="002176D9" w:rsidP="002176D9">
      <w:pPr>
        <w:pStyle w:val="affffff5"/>
        <w:rPr>
          <w:rFonts w:eastAsia="微软雅黑" w:cs="Huawei Sans"/>
          <w:b/>
          <w:color w:val="C7000B"/>
          <w:szCs w:val="18"/>
          <w:shd w:val="pct15" w:color="auto" w:fill="FFFFFF"/>
          <w:lang w:eastAsia="en-US"/>
        </w:rPr>
      </w:pPr>
      <w:proofErr w:type="spellStart"/>
      <w:r>
        <w:t>postgres</w:t>
      </w:r>
      <w:proofErr w:type="spellEnd"/>
      <w:r>
        <w:t>=#</w:t>
      </w:r>
      <w:r w:rsidRPr="002960B1">
        <w:rPr>
          <w:rFonts w:eastAsia="微软雅黑" w:cs="Huawei Sans"/>
          <w:b/>
          <w:color w:val="C7000B"/>
          <w:szCs w:val="18"/>
          <w:shd w:val="pct15" w:color="auto" w:fill="FFFFFF"/>
          <w:lang w:eastAsia="en-US"/>
        </w:rPr>
        <w:t>\q</w:t>
      </w:r>
    </w:p>
    <w:p w14:paraId="7E35C6CB" w14:textId="77777777" w:rsidR="00EE7FF6" w:rsidRPr="00D748B1" w:rsidRDefault="00EE7FF6" w:rsidP="00EE7FF6">
      <w:pPr>
        <w:pStyle w:val="2"/>
        <w:numPr>
          <w:ilvl w:val="1"/>
          <w:numId w:val="4"/>
        </w:numPr>
        <w:rPr>
          <w:rFonts w:cs="Huawei Sans"/>
          <w:lang w:eastAsia="zh-CN"/>
        </w:rPr>
      </w:pPr>
      <w:bookmarkStart w:id="83" w:name="_Toc57396652"/>
      <w:bookmarkStart w:id="84" w:name="_Toc19795493"/>
      <w:bookmarkStart w:id="85" w:name="_Toc45098045"/>
      <w:r w:rsidRPr="00D748B1">
        <w:rPr>
          <w:rFonts w:cs="Huawei Sans"/>
          <w:lang w:eastAsia="zh-CN"/>
        </w:rPr>
        <w:lastRenderedPageBreak/>
        <w:t>使用</w:t>
      </w:r>
      <w:r w:rsidRPr="00D748B1">
        <w:rPr>
          <w:rFonts w:cs="Huawei Sans"/>
          <w:lang w:eastAsia="zh-CN"/>
        </w:rPr>
        <w:t>JDBC</w:t>
      </w:r>
      <w:r w:rsidRPr="00D748B1">
        <w:rPr>
          <w:rFonts w:cs="Huawei Sans"/>
          <w:lang w:eastAsia="zh-CN"/>
        </w:rPr>
        <w:t>连接数据库</w:t>
      </w:r>
      <w:bookmarkEnd w:id="83"/>
    </w:p>
    <w:p w14:paraId="701847BD" w14:textId="62FC58AD" w:rsidR="00EE7FF6" w:rsidRPr="00D748B1" w:rsidRDefault="00EE7FF6" w:rsidP="00EE7FF6">
      <w:pPr>
        <w:pStyle w:val="3"/>
        <w:numPr>
          <w:ilvl w:val="2"/>
          <w:numId w:val="4"/>
        </w:numPr>
        <w:rPr>
          <w:rFonts w:cs="Huawei Sans"/>
        </w:rPr>
      </w:pPr>
      <w:bookmarkStart w:id="86" w:name="_Toc57396653"/>
      <w:r w:rsidRPr="00D748B1">
        <w:rPr>
          <w:rFonts w:cs="Huawei Sans"/>
        </w:rPr>
        <w:t>准备连接环境</w:t>
      </w:r>
      <w:bookmarkEnd w:id="86"/>
    </w:p>
    <w:p w14:paraId="6E85105F" w14:textId="4BEC97DF" w:rsidR="00EE7FF6" w:rsidRPr="00D748B1" w:rsidRDefault="00EE7FF6" w:rsidP="00F05ABE">
      <w:pPr>
        <w:pStyle w:val="30"/>
      </w:pPr>
      <w:proofErr w:type="spellStart"/>
      <w:r w:rsidRPr="00D748B1">
        <w:t>修改数据库的</w:t>
      </w:r>
      <w:r w:rsidRPr="00D748B1">
        <w:t>pg_hba.conf</w:t>
      </w:r>
      <w:r w:rsidRPr="00D748B1">
        <w:t>文件</w:t>
      </w:r>
      <w:proofErr w:type="spellEnd"/>
      <w:r w:rsidR="00420FC7" w:rsidRPr="00D748B1">
        <w:t>。</w:t>
      </w:r>
    </w:p>
    <w:p w14:paraId="1D356C39" w14:textId="77777777" w:rsidR="006F735A" w:rsidRDefault="006F735A" w:rsidP="006F735A">
      <w:pPr>
        <w:pStyle w:val="1e"/>
      </w:pPr>
      <w:r w:rsidRPr="006F735A">
        <w:rPr>
          <w:rFonts w:hint="eastAsia"/>
        </w:rPr>
        <w:t>在</w:t>
      </w:r>
      <w:r w:rsidRPr="006F735A">
        <w:t>GS_HOME</w:t>
      </w:r>
      <w:r w:rsidRPr="006F735A">
        <w:t>中查找</w:t>
      </w:r>
      <w:proofErr w:type="spellStart"/>
      <w:r w:rsidRPr="006F735A">
        <w:t>pg_hba.conf</w:t>
      </w:r>
      <w:proofErr w:type="spellEnd"/>
      <w:r w:rsidRPr="006F735A">
        <w:t>文件，本实验中数据库</w:t>
      </w:r>
      <w:r w:rsidRPr="006F735A">
        <w:t>GS_HOME</w:t>
      </w:r>
      <w:r w:rsidRPr="006F735A">
        <w:t>设置的为</w:t>
      </w:r>
      <w:r w:rsidRPr="006F735A">
        <w:t>/</w:t>
      </w:r>
      <w:proofErr w:type="spellStart"/>
      <w:r w:rsidRPr="006F735A">
        <w:t>gaussdb</w:t>
      </w:r>
      <w:proofErr w:type="spellEnd"/>
      <w:r w:rsidRPr="006F735A">
        <w:t>/data/db1</w:t>
      </w:r>
      <w:r w:rsidRPr="006F735A">
        <w:t>，实际操作中</w:t>
      </w:r>
      <w:r w:rsidRPr="006F735A">
        <w:t>GS_HOME</w:t>
      </w:r>
      <w:r w:rsidRPr="006F735A">
        <w:t>地址可以查看安装时的配置文件：</w:t>
      </w:r>
      <w:r w:rsidRPr="006F735A">
        <w:t>&lt;PARAM name="dataNode1" value="</w:t>
      </w:r>
      <w:r w:rsidRPr="006F735A">
        <w:rPr>
          <w:b/>
          <w:color w:val="C00000"/>
        </w:rPr>
        <w:t>/</w:t>
      </w:r>
      <w:proofErr w:type="spellStart"/>
      <w:r w:rsidRPr="006F735A">
        <w:rPr>
          <w:b/>
          <w:color w:val="C00000"/>
        </w:rPr>
        <w:t>gaussdb</w:t>
      </w:r>
      <w:proofErr w:type="spellEnd"/>
      <w:r w:rsidRPr="006F735A">
        <w:rPr>
          <w:b/>
          <w:color w:val="C00000"/>
        </w:rPr>
        <w:t>/data/db1</w:t>
      </w:r>
      <w:r w:rsidRPr="006F735A">
        <w:t>"/&gt;</w:t>
      </w:r>
      <w:r w:rsidRPr="006F735A">
        <w:t>。</w:t>
      </w:r>
    </w:p>
    <w:p w14:paraId="72C89404" w14:textId="25858E7E"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cd /</w:t>
      </w:r>
      <w:proofErr w:type="spellStart"/>
      <w:r w:rsidRPr="002960B1">
        <w:rPr>
          <w:rFonts w:eastAsia="微软雅黑" w:cs="Huawei Sans"/>
          <w:b/>
          <w:color w:val="C7000B"/>
          <w:szCs w:val="18"/>
          <w:shd w:val="pct15" w:color="auto" w:fill="FFFFFF"/>
          <w:lang w:eastAsia="en-US"/>
        </w:rPr>
        <w:t>gaussdb</w:t>
      </w:r>
      <w:proofErr w:type="spellEnd"/>
      <w:r w:rsidRPr="002960B1">
        <w:rPr>
          <w:rFonts w:eastAsia="微软雅黑" w:cs="Huawei Sans"/>
          <w:b/>
          <w:color w:val="C7000B"/>
          <w:szCs w:val="18"/>
          <w:shd w:val="pct15" w:color="auto" w:fill="FFFFFF"/>
          <w:lang w:eastAsia="en-US"/>
        </w:rPr>
        <w:t>/data/db1</w:t>
      </w:r>
    </w:p>
    <w:p w14:paraId="13E35E2F"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vi </w:t>
      </w:r>
      <w:proofErr w:type="spellStart"/>
      <w:r w:rsidRPr="002960B1">
        <w:rPr>
          <w:rFonts w:eastAsia="微软雅黑" w:cs="Huawei Sans"/>
          <w:b/>
          <w:color w:val="C7000B"/>
          <w:szCs w:val="18"/>
          <w:shd w:val="pct15" w:color="auto" w:fill="FFFFFF"/>
          <w:lang w:eastAsia="en-US"/>
        </w:rPr>
        <w:t>pg_hba.conf</w:t>
      </w:r>
      <w:proofErr w:type="spellEnd"/>
    </w:p>
    <w:p w14:paraId="14A0FDE1" w14:textId="2223A702" w:rsidR="00EE7FF6" w:rsidRPr="00D748B1" w:rsidRDefault="00EE7FF6" w:rsidP="002176D9">
      <w:pPr>
        <w:pStyle w:val="1e"/>
      </w:pPr>
      <w:r w:rsidRPr="00D748B1">
        <w:t>将以下内容添加进</w:t>
      </w:r>
      <w:proofErr w:type="spellStart"/>
      <w:r w:rsidRPr="00D748B1">
        <w:t>pg_hba.conf</w:t>
      </w:r>
      <w:proofErr w:type="spellEnd"/>
      <w:r w:rsidRPr="00D748B1">
        <w:t>文件</w:t>
      </w:r>
      <w:r w:rsidR="00420FC7" w:rsidRPr="00D748B1">
        <w:t>。</w:t>
      </w:r>
    </w:p>
    <w:p w14:paraId="7F385B2E" w14:textId="77777777" w:rsidR="00EE7FF6" w:rsidRPr="00D748B1" w:rsidRDefault="00EE7FF6" w:rsidP="002176D9">
      <w:pPr>
        <w:pStyle w:val="affffff5"/>
      </w:pPr>
      <w:r w:rsidRPr="002960B1">
        <w:rPr>
          <w:rFonts w:eastAsia="微软雅黑" w:cs="Huawei Sans"/>
          <w:b/>
          <w:color w:val="C7000B"/>
          <w:szCs w:val="18"/>
          <w:shd w:val="pct15" w:color="auto" w:fill="FFFFFF"/>
          <w:lang w:eastAsia="en-US"/>
        </w:rPr>
        <w:t xml:space="preserve">host all </w:t>
      </w:r>
      <w:proofErr w:type="spellStart"/>
      <w:r w:rsidRPr="002960B1">
        <w:rPr>
          <w:rFonts w:eastAsia="微软雅黑" w:cs="Huawei Sans"/>
          <w:b/>
          <w:color w:val="C7000B"/>
          <w:szCs w:val="18"/>
          <w:shd w:val="pct15" w:color="auto" w:fill="FFFFFF"/>
          <w:lang w:eastAsia="en-US"/>
        </w:rPr>
        <w:t>all</w:t>
      </w:r>
      <w:proofErr w:type="spellEnd"/>
      <w:r w:rsidRPr="002960B1">
        <w:rPr>
          <w:rFonts w:eastAsia="微软雅黑" w:cs="Huawei Sans"/>
          <w:b/>
          <w:color w:val="C7000B"/>
          <w:szCs w:val="18"/>
          <w:shd w:val="pct15" w:color="auto" w:fill="FFFFFF"/>
          <w:lang w:eastAsia="en-US"/>
        </w:rPr>
        <w:t xml:space="preserve"> 0.0.0.0/0 sha256</w:t>
      </w:r>
    </w:p>
    <w:p w14:paraId="300EE7A0" w14:textId="72DD3766" w:rsidR="00EE7FF6" w:rsidRPr="00D748B1" w:rsidRDefault="0012031C" w:rsidP="002176D9">
      <w:pPr>
        <w:pStyle w:val="1e"/>
      </w:pPr>
      <w:r w:rsidRPr="00D748B1">
        <w:t>使用</w:t>
      </w:r>
      <w:proofErr w:type="spellStart"/>
      <w:r w:rsidRPr="00D748B1">
        <w:t>omm</w:t>
      </w:r>
      <w:proofErr w:type="spellEnd"/>
      <w:r w:rsidRPr="00D748B1">
        <w:t>用户登陆，</w:t>
      </w:r>
      <w:r w:rsidR="00EE7FF6" w:rsidRPr="00D748B1">
        <w:t>使用</w:t>
      </w:r>
      <w:proofErr w:type="spellStart"/>
      <w:r w:rsidR="00EE7FF6" w:rsidRPr="00D748B1">
        <w:t>gs_ctl</w:t>
      </w:r>
      <w:proofErr w:type="spellEnd"/>
      <w:r w:rsidR="00EE7FF6" w:rsidRPr="00D748B1">
        <w:t>将策略生效</w:t>
      </w:r>
      <w:r w:rsidR="00420FC7" w:rsidRPr="00D748B1">
        <w:t>。</w:t>
      </w:r>
    </w:p>
    <w:p w14:paraId="4A4F8DD9" w14:textId="499600A0" w:rsidR="0012031C" w:rsidRPr="002960B1" w:rsidRDefault="0012031C" w:rsidP="002176D9">
      <w:pPr>
        <w:pStyle w:val="affffff5"/>
        <w:rPr>
          <w:rFonts w:eastAsia="微软雅黑" w:cs="Huawei Sans"/>
          <w:b/>
          <w:color w:val="C7000B"/>
          <w:szCs w:val="18"/>
          <w:shd w:val="pct15" w:color="auto" w:fill="FFFFFF"/>
          <w:lang w:eastAsia="en-US"/>
        </w:rPr>
      </w:pPr>
      <w:proofErr w:type="spellStart"/>
      <w:r w:rsidRPr="002960B1">
        <w:rPr>
          <w:rFonts w:eastAsia="微软雅黑" w:cs="Huawei Sans"/>
          <w:b/>
          <w:color w:val="C7000B"/>
          <w:szCs w:val="18"/>
          <w:shd w:val="pct15" w:color="auto" w:fill="FFFFFF"/>
          <w:lang w:eastAsia="en-US"/>
        </w:rPr>
        <w:t>su</w:t>
      </w:r>
      <w:proofErr w:type="spellEnd"/>
      <w:r w:rsidRPr="002960B1">
        <w:rPr>
          <w:rFonts w:eastAsia="微软雅黑" w:cs="Huawei Sans"/>
          <w:b/>
          <w:color w:val="C7000B"/>
          <w:szCs w:val="18"/>
          <w:shd w:val="pct15" w:color="auto" w:fill="FFFFFF"/>
          <w:lang w:eastAsia="en-US"/>
        </w:rPr>
        <w:t xml:space="preserve"> - </w:t>
      </w:r>
      <w:proofErr w:type="spellStart"/>
      <w:r w:rsidRPr="002960B1">
        <w:rPr>
          <w:rFonts w:eastAsia="微软雅黑" w:cs="Huawei Sans"/>
          <w:b/>
          <w:color w:val="C7000B"/>
          <w:szCs w:val="18"/>
          <w:shd w:val="pct15" w:color="auto" w:fill="FFFFFF"/>
          <w:lang w:eastAsia="en-US"/>
        </w:rPr>
        <w:t>omm</w:t>
      </w:r>
      <w:proofErr w:type="spellEnd"/>
    </w:p>
    <w:p w14:paraId="46D8BEF7" w14:textId="77777777" w:rsidR="00EE7FF6" w:rsidRPr="002960B1" w:rsidRDefault="00EE7FF6" w:rsidP="002176D9">
      <w:pPr>
        <w:pStyle w:val="affffff5"/>
        <w:rPr>
          <w:rFonts w:eastAsia="微软雅黑" w:cs="Huawei Sans"/>
          <w:b/>
          <w:color w:val="C7000B"/>
          <w:szCs w:val="18"/>
          <w:shd w:val="pct15" w:color="auto" w:fill="FFFFFF"/>
          <w:lang w:eastAsia="en-US"/>
        </w:rPr>
      </w:pPr>
      <w:proofErr w:type="spellStart"/>
      <w:r w:rsidRPr="002960B1">
        <w:rPr>
          <w:rFonts w:eastAsia="微软雅黑" w:cs="Huawei Sans"/>
          <w:b/>
          <w:color w:val="C7000B"/>
          <w:szCs w:val="18"/>
          <w:shd w:val="pct15" w:color="auto" w:fill="FFFFFF"/>
          <w:lang w:eastAsia="en-US"/>
        </w:rPr>
        <w:t>gs_ctl</w:t>
      </w:r>
      <w:proofErr w:type="spellEnd"/>
      <w:r w:rsidRPr="002960B1">
        <w:rPr>
          <w:rFonts w:eastAsia="微软雅黑" w:cs="Huawei Sans"/>
          <w:b/>
          <w:color w:val="C7000B"/>
          <w:szCs w:val="18"/>
          <w:shd w:val="pct15" w:color="auto" w:fill="FFFFFF"/>
          <w:lang w:eastAsia="en-US"/>
        </w:rPr>
        <w:t xml:space="preserve"> reload -D /</w:t>
      </w:r>
      <w:proofErr w:type="spellStart"/>
      <w:r w:rsidRPr="002960B1">
        <w:rPr>
          <w:rFonts w:eastAsia="微软雅黑" w:cs="Huawei Sans"/>
          <w:b/>
          <w:color w:val="C7000B"/>
          <w:szCs w:val="18"/>
          <w:shd w:val="pct15" w:color="auto" w:fill="FFFFFF"/>
          <w:lang w:eastAsia="en-US"/>
        </w:rPr>
        <w:t>gaussdb</w:t>
      </w:r>
      <w:proofErr w:type="spellEnd"/>
      <w:r w:rsidRPr="002960B1">
        <w:rPr>
          <w:rFonts w:eastAsia="微软雅黑" w:cs="Huawei Sans"/>
          <w:b/>
          <w:color w:val="C7000B"/>
          <w:szCs w:val="18"/>
          <w:shd w:val="pct15" w:color="auto" w:fill="FFFFFF"/>
          <w:lang w:eastAsia="en-US"/>
        </w:rPr>
        <w:t>/data/db1/</w:t>
      </w:r>
    </w:p>
    <w:p w14:paraId="0422DB68" w14:textId="77777777" w:rsidR="00EE7FF6" w:rsidRPr="00D748B1" w:rsidRDefault="00EE7FF6" w:rsidP="002176D9">
      <w:pPr>
        <w:pStyle w:val="1e"/>
      </w:pPr>
      <w:r w:rsidRPr="00D748B1">
        <w:t>返回结果为：</w:t>
      </w:r>
    </w:p>
    <w:p w14:paraId="4847D7CF" w14:textId="77777777" w:rsidR="00EE7FF6" w:rsidRPr="00D748B1" w:rsidRDefault="00EE7FF6" w:rsidP="002176D9">
      <w:pPr>
        <w:pStyle w:val="affffff5"/>
      </w:pPr>
      <w:r w:rsidRPr="00D748B1">
        <w:t>[2020-07-23 15:39:55.398][71828][][</w:t>
      </w:r>
      <w:proofErr w:type="spellStart"/>
      <w:r w:rsidRPr="00D748B1">
        <w:t>gs_ctl</w:t>
      </w:r>
      <w:proofErr w:type="spellEnd"/>
      <w:r w:rsidRPr="00D748B1">
        <w:t xml:space="preserve">]: </w:t>
      </w:r>
      <w:proofErr w:type="spellStart"/>
      <w:r w:rsidRPr="00D748B1">
        <w:t>gs_ctl</w:t>
      </w:r>
      <w:proofErr w:type="spellEnd"/>
      <w:r w:rsidRPr="00D748B1">
        <w:t xml:space="preserve"> reload ,</w:t>
      </w:r>
      <w:proofErr w:type="spellStart"/>
      <w:r w:rsidRPr="00D748B1">
        <w:t>datadir</w:t>
      </w:r>
      <w:proofErr w:type="spellEnd"/>
      <w:r w:rsidRPr="00D748B1">
        <w:t xml:space="preserve"> is -D "/</w:t>
      </w:r>
      <w:proofErr w:type="spellStart"/>
      <w:r w:rsidRPr="00D748B1">
        <w:t>gaussdb</w:t>
      </w:r>
      <w:proofErr w:type="spellEnd"/>
      <w:r w:rsidRPr="00D748B1">
        <w:t>/data/db1"</w:t>
      </w:r>
    </w:p>
    <w:p w14:paraId="072EEE6E" w14:textId="77777777" w:rsidR="00EE7FF6" w:rsidRPr="00D748B1" w:rsidRDefault="00EE7FF6" w:rsidP="002176D9">
      <w:pPr>
        <w:pStyle w:val="affffff5"/>
      </w:pPr>
      <w:r w:rsidRPr="00D748B1">
        <w:t>server signaled</w:t>
      </w:r>
    </w:p>
    <w:p w14:paraId="2E7D975A" w14:textId="02F4B03E" w:rsidR="00EE7FF6" w:rsidRPr="00D748B1" w:rsidRDefault="00EE7FF6" w:rsidP="00F05ABE">
      <w:pPr>
        <w:pStyle w:val="30"/>
        <w:rPr>
          <w:lang w:eastAsia="zh-CN"/>
        </w:rPr>
      </w:pPr>
      <w:r w:rsidRPr="00D748B1">
        <w:rPr>
          <w:lang w:eastAsia="zh-CN"/>
        </w:rPr>
        <w:t>使用</w:t>
      </w:r>
      <w:proofErr w:type="spellStart"/>
      <w:r w:rsidRPr="00D748B1">
        <w:rPr>
          <w:lang w:eastAsia="zh-CN"/>
        </w:rPr>
        <w:t>omm</w:t>
      </w:r>
      <w:proofErr w:type="spellEnd"/>
      <w:r w:rsidRPr="00D748B1">
        <w:rPr>
          <w:lang w:eastAsia="zh-CN"/>
        </w:rPr>
        <w:t>用户登陆数据库给</w:t>
      </w:r>
      <w:proofErr w:type="spellStart"/>
      <w:r w:rsidRPr="00D748B1">
        <w:rPr>
          <w:lang w:eastAsia="zh-CN"/>
        </w:rPr>
        <w:t>dbuser</w:t>
      </w:r>
      <w:proofErr w:type="spellEnd"/>
      <w:r w:rsidRPr="00D748B1">
        <w:rPr>
          <w:lang w:eastAsia="zh-CN"/>
        </w:rPr>
        <w:t>用户授权</w:t>
      </w:r>
      <w:r w:rsidR="00B42080" w:rsidRPr="00D748B1">
        <w:rPr>
          <w:lang w:eastAsia="zh-CN"/>
        </w:rPr>
        <w:t>，并退出数据库。</w:t>
      </w:r>
    </w:p>
    <w:p w14:paraId="1AA2C342" w14:textId="265295D8" w:rsidR="0012031C" w:rsidRPr="002960B1" w:rsidRDefault="00747690" w:rsidP="002176D9">
      <w:pPr>
        <w:pStyle w:val="affffff5"/>
        <w:rPr>
          <w:rFonts w:eastAsia="微软雅黑" w:cs="Huawei Sans"/>
          <w:b/>
          <w:color w:val="C7000B"/>
          <w:szCs w:val="18"/>
          <w:shd w:val="pct15" w:color="auto" w:fill="FFFFFF"/>
          <w:lang w:eastAsia="en-US"/>
        </w:rPr>
      </w:pPr>
      <w:proofErr w:type="spellStart"/>
      <w:r w:rsidRPr="002960B1">
        <w:rPr>
          <w:rFonts w:eastAsia="微软雅黑" w:cs="Huawei Sans"/>
          <w:b/>
          <w:color w:val="C7000B"/>
          <w:szCs w:val="18"/>
          <w:shd w:val="pct15" w:color="auto" w:fill="FFFFFF"/>
          <w:lang w:eastAsia="en-US"/>
        </w:rPr>
        <w:t>gsql</w:t>
      </w:r>
      <w:proofErr w:type="spellEnd"/>
      <w:r w:rsidRPr="002960B1">
        <w:rPr>
          <w:rFonts w:eastAsia="微软雅黑" w:cs="Huawei Sans"/>
          <w:b/>
          <w:color w:val="C7000B"/>
          <w:szCs w:val="18"/>
          <w:shd w:val="pct15" w:color="auto" w:fill="FFFFFF"/>
          <w:lang w:eastAsia="en-US"/>
        </w:rPr>
        <w:t xml:space="preserve"> -d </w:t>
      </w:r>
      <w:proofErr w:type="spellStart"/>
      <w:r w:rsidRPr="002960B1">
        <w:rPr>
          <w:rFonts w:eastAsia="微软雅黑" w:cs="Huawei Sans"/>
          <w:b/>
          <w:color w:val="C7000B"/>
          <w:szCs w:val="18"/>
          <w:shd w:val="pct15" w:color="auto" w:fill="FFFFFF"/>
          <w:lang w:eastAsia="en-US"/>
        </w:rPr>
        <w:t>postgres</w:t>
      </w:r>
      <w:proofErr w:type="spellEnd"/>
      <w:r w:rsidRPr="002960B1">
        <w:rPr>
          <w:rFonts w:eastAsia="微软雅黑" w:cs="Huawei Sans"/>
          <w:b/>
          <w:color w:val="C7000B"/>
          <w:szCs w:val="18"/>
          <w:shd w:val="pct15" w:color="auto" w:fill="FFFFFF"/>
          <w:lang w:eastAsia="en-US"/>
        </w:rPr>
        <w:t xml:space="preserve"> -p 26000 -r</w:t>
      </w:r>
    </w:p>
    <w:p w14:paraId="2E1E2078" w14:textId="77777777" w:rsidR="0012031C" w:rsidRPr="00D748B1" w:rsidRDefault="0012031C" w:rsidP="002176D9">
      <w:pPr>
        <w:pStyle w:val="affffff5"/>
      </w:pPr>
    </w:p>
    <w:p w14:paraId="4FFC34F5" w14:textId="77777777" w:rsidR="0012031C" w:rsidRPr="002960B1" w:rsidRDefault="0012031C" w:rsidP="002176D9">
      <w:pPr>
        <w:pStyle w:val="affffff5"/>
        <w:rPr>
          <w:rFonts w:eastAsia="微软雅黑" w:cs="Huawei Sans"/>
          <w:b/>
          <w:color w:val="C7000B"/>
          <w:szCs w:val="18"/>
          <w:shd w:val="pct15" w:color="auto" w:fill="FFFFFF"/>
          <w:lang w:eastAsia="en-US"/>
        </w:rPr>
      </w:pPr>
      <w:proofErr w:type="spellStart"/>
      <w:r w:rsidRPr="00D748B1">
        <w:t>postgres</w:t>
      </w:r>
      <w:proofErr w:type="spellEnd"/>
      <w:r w:rsidRPr="00D748B1">
        <w:t>=#</w:t>
      </w:r>
      <w:r w:rsidRPr="002960B1">
        <w:rPr>
          <w:rFonts w:eastAsia="微软雅黑" w:cs="Huawei Sans"/>
          <w:b/>
          <w:color w:val="C7000B"/>
          <w:szCs w:val="18"/>
          <w:shd w:val="pct15" w:color="auto" w:fill="FFFFFF"/>
          <w:lang w:eastAsia="en-US"/>
        </w:rPr>
        <w:t xml:space="preserve"> alter role </w:t>
      </w:r>
      <w:proofErr w:type="spellStart"/>
      <w:r w:rsidRPr="002960B1">
        <w:rPr>
          <w:rFonts w:eastAsia="微软雅黑" w:cs="Huawei Sans"/>
          <w:b/>
          <w:color w:val="C7000B"/>
          <w:szCs w:val="18"/>
          <w:shd w:val="pct15" w:color="auto" w:fill="FFFFFF"/>
          <w:lang w:eastAsia="en-US"/>
        </w:rPr>
        <w:t>dbuser</w:t>
      </w:r>
      <w:proofErr w:type="spellEnd"/>
      <w:r w:rsidRPr="002960B1">
        <w:rPr>
          <w:rFonts w:eastAsia="微软雅黑" w:cs="Huawei Sans"/>
          <w:b/>
          <w:color w:val="C7000B"/>
          <w:szCs w:val="18"/>
          <w:shd w:val="pct15" w:color="auto" w:fill="FFFFFF"/>
          <w:lang w:eastAsia="en-US"/>
        </w:rPr>
        <w:t xml:space="preserve"> </w:t>
      </w:r>
      <w:proofErr w:type="spellStart"/>
      <w:r w:rsidRPr="002960B1">
        <w:rPr>
          <w:rFonts w:eastAsia="微软雅黑" w:cs="Huawei Sans"/>
          <w:b/>
          <w:color w:val="C7000B"/>
          <w:szCs w:val="18"/>
          <w:shd w:val="pct15" w:color="auto" w:fill="FFFFFF"/>
          <w:lang w:eastAsia="en-US"/>
        </w:rPr>
        <w:t>createrole</w:t>
      </w:r>
      <w:proofErr w:type="spellEnd"/>
      <w:r w:rsidRPr="002960B1">
        <w:rPr>
          <w:rFonts w:eastAsia="微软雅黑" w:cs="Huawei Sans"/>
          <w:b/>
          <w:color w:val="C7000B"/>
          <w:szCs w:val="18"/>
          <w:shd w:val="pct15" w:color="auto" w:fill="FFFFFF"/>
          <w:lang w:eastAsia="en-US"/>
        </w:rPr>
        <w:t xml:space="preserve"> </w:t>
      </w:r>
      <w:proofErr w:type="spellStart"/>
      <w:r w:rsidRPr="002960B1">
        <w:rPr>
          <w:rFonts w:eastAsia="微软雅黑" w:cs="Huawei Sans"/>
          <w:b/>
          <w:color w:val="C7000B"/>
          <w:szCs w:val="18"/>
          <w:shd w:val="pct15" w:color="auto" w:fill="FFFFFF"/>
          <w:lang w:eastAsia="en-US"/>
        </w:rPr>
        <w:t>createdb</w:t>
      </w:r>
      <w:proofErr w:type="spellEnd"/>
      <w:r w:rsidRPr="002960B1">
        <w:rPr>
          <w:rFonts w:eastAsia="微软雅黑" w:cs="Huawei Sans"/>
          <w:b/>
          <w:color w:val="C7000B"/>
          <w:szCs w:val="18"/>
          <w:shd w:val="pct15" w:color="auto" w:fill="FFFFFF"/>
          <w:lang w:eastAsia="en-US"/>
        </w:rPr>
        <w:t>;</w:t>
      </w:r>
    </w:p>
    <w:p w14:paraId="3147705E" w14:textId="19888721" w:rsidR="0012031C" w:rsidRPr="00D748B1" w:rsidRDefault="0012031C" w:rsidP="002176D9">
      <w:pPr>
        <w:pStyle w:val="affffff5"/>
      </w:pPr>
      <w:r w:rsidRPr="00D748B1">
        <w:t>ALTER ROLE</w:t>
      </w:r>
    </w:p>
    <w:p w14:paraId="7B523CDA" w14:textId="77777777" w:rsidR="00B42080" w:rsidRPr="00D748B1" w:rsidRDefault="00B42080" w:rsidP="002176D9">
      <w:pPr>
        <w:pStyle w:val="affffff5"/>
      </w:pPr>
    </w:p>
    <w:p w14:paraId="780BE113" w14:textId="1CF56185" w:rsidR="00B42080" w:rsidRPr="002960B1" w:rsidRDefault="00B42080" w:rsidP="002176D9">
      <w:pPr>
        <w:pStyle w:val="affffff5"/>
        <w:rPr>
          <w:rFonts w:eastAsia="微软雅黑" w:cs="Huawei Sans"/>
          <w:b/>
          <w:color w:val="C7000B"/>
          <w:szCs w:val="18"/>
          <w:shd w:val="pct15" w:color="auto" w:fill="FFFFFF"/>
          <w:lang w:eastAsia="en-US"/>
        </w:rPr>
      </w:pPr>
      <w:proofErr w:type="spellStart"/>
      <w:r w:rsidRPr="00D748B1">
        <w:t>postgres</w:t>
      </w:r>
      <w:proofErr w:type="spellEnd"/>
      <w:r w:rsidRPr="00D748B1">
        <w:t>=#</w:t>
      </w:r>
      <w:r w:rsidRPr="002960B1">
        <w:rPr>
          <w:rFonts w:eastAsia="微软雅黑" w:cs="Huawei Sans"/>
          <w:b/>
          <w:color w:val="C7000B"/>
          <w:szCs w:val="18"/>
          <w:shd w:val="pct15" w:color="auto" w:fill="FFFFFF"/>
          <w:lang w:eastAsia="en-US"/>
        </w:rPr>
        <w:t xml:space="preserve"> \q</w:t>
      </w:r>
    </w:p>
    <w:p w14:paraId="3C795E5E" w14:textId="271CAF13" w:rsidR="00EE7FF6" w:rsidRPr="00D748B1" w:rsidRDefault="00EE7FF6" w:rsidP="00F05ABE">
      <w:pPr>
        <w:pStyle w:val="30"/>
      </w:pPr>
      <w:proofErr w:type="spellStart"/>
      <w:r w:rsidRPr="00D748B1">
        <w:t>修改数据库监听地址</w:t>
      </w:r>
      <w:proofErr w:type="spellEnd"/>
      <w:r w:rsidR="00420FC7" w:rsidRPr="00D748B1">
        <w:t>。</w:t>
      </w:r>
    </w:p>
    <w:p w14:paraId="172610AC" w14:textId="0C48E1F3" w:rsidR="00EE7FF6" w:rsidRPr="00D748B1" w:rsidRDefault="00EE7FF6" w:rsidP="002176D9">
      <w:pPr>
        <w:pStyle w:val="1e"/>
      </w:pPr>
      <w:r w:rsidRPr="00D748B1">
        <w:t>在</w:t>
      </w:r>
      <w:r w:rsidRPr="00D748B1">
        <w:t>GS_HOME</w:t>
      </w:r>
      <w:r w:rsidRPr="00D748B1">
        <w:t>中，本实验中数据库</w:t>
      </w:r>
      <w:r w:rsidRPr="00D748B1">
        <w:t>GS_HOME</w:t>
      </w:r>
      <w:r w:rsidRPr="00D748B1">
        <w:t>设置的为</w:t>
      </w:r>
      <w:r w:rsidRPr="00D748B1">
        <w:t>/</w:t>
      </w:r>
      <w:proofErr w:type="spellStart"/>
      <w:r w:rsidRPr="00D748B1">
        <w:t>gaussdb</w:t>
      </w:r>
      <w:proofErr w:type="spellEnd"/>
      <w:r w:rsidRPr="00D748B1">
        <w:t>/data/db1</w:t>
      </w:r>
      <w:r w:rsidR="00420FC7" w:rsidRPr="00D748B1">
        <w:t>。</w:t>
      </w:r>
    </w:p>
    <w:p w14:paraId="2A5A45C4"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cd /</w:t>
      </w:r>
      <w:proofErr w:type="spellStart"/>
      <w:r w:rsidRPr="002960B1">
        <w:rPr>
          <w:rFonts w:eastAsia="微软雅黑" w:cs="Huawei Sans"/>
          <w:b/>
          <w:color w:val="C7000B"/>
          <w:szCs w:val="18"/>
          <w:shd w:val="pct15" w:color="auto" w:fill="FFFFFF"/>
          <w:lang w:eastAsia="en-US"/>
        </w:rPr>
        <w:t>gaussdb</w:t>
      </w:r>
      <w:proofErr w:type="spellEnd"/>
      <w:r w:rsidRPr="002960B1">
        <w:rPr>
          <w:rFonts w:eastAsia="微软雅黑" w:cs="Huawei Sans"/>
          <w:b/>
          <w:color w:val="C7000B"/>
          <w:szCs w:val="18"/>
          <w:shd w:val="pct15" w:color="auto" w:fill="FFFFFF"/>
          <w:lang w:eastAsia="en-US"/>
        </w:rPr>
        <w:t>/data/db1</w:t>
      </w:r>
    </w:p>
    <w:p w14:paraId="64333B48"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vi </w:t>
      </w:r>
      <w:proofErr w:type="spellStart"/>
      <w:r w:rsidRPr="002960B1">
        <w:rPr>
          <w:rFonts w:eastAsia="微软雅黑" w:cs="Huawei Sans"/>
          <w:b/>
          <w:color w:val="C7000B"/>
          <w:szCs w:val="18"/>
          <w:shd w:val="pct15" w:color="auto" w:fill="FFFFFF"/>
          <w:lang w:eastAsia="en-US"/>
        </w:rPr>
        <w:t>postgresql.conf</w:t>
      </w:r>
      <w:proofErr w:type="spellEnd"/>
    </w:p>
    <w:p w14:paraId="1C761326" w14:textId="72E34EE4" w:rsidR="00EE7FF6" w:rsidRPr="00D748B1" w:rsidRDefault="00EE7FF6" w:rsidP="002176D9">
      <w:pPr>
        <w:pStyle w:val="1e"/>
      </w:pPr>
      <w:r w:rsidRPr="00D748B1">
        <w:t>将</w:t>
      </w:r>
      <w:proofErr w:type="spellStart"/>
      <w:r w:rsidRPr="00D748B1">
        <w:t>listen_addresses</w:t>
      </w:r>
      <w:proofErr w:type="spellEnd"/>
      <w:r w:rsidRPr="00D748B1">
        <w:t>的值修改成为</w:t>
      </w:r>
      <w:r w:rsidRPr="00D748B1">
        <w:t>*</w:t>
      </w:r>
      <w:r w:rsidR="00420FC7" w:rsidRPr="00D748B1">
        <w:t>。</w:t>
      </w:r>
    </w:p>
    <w:p w14:paraId="78C9520C" w14:textId="77777777" w:rsidR="00EE7FF6" w:rsidRPr="002960B1" w:rsidRDefault="00EE7FF6" w:rsidP="002176D9">
      <w:pPr>
        <w:pStyle w:val="affffff5"/>
        <w:rPr>
          <w:rFonts w:eastAsia="微软雅黑" w:cs="Huawei Sans"/>
          <w:b/>
          <w:color w:val="C7000B"/>
          <w:szCs w:val="18"/>
          <w:shd w:val="pct15" w:color="auto" w:fill="FFFFFF"/>
          <w:lang w:eastAsia="en-US"/>
        </w:rPr>
      </w:pPr>
      <w:proofErr w:type="spellStart"/>
      <w:r w:rsidRPr="002960B1">
        <w:rPr>
          <w:rFonts w:eastAsia="微软雅黑" w:cs="Huawei Sans"/>
          <w:b/>
          <w:color w:val="C7000B"/>
          <w:szCs w:val="18"/>
          <w:shd w:val="pct15" w:color="auto" w:fill="FFFFFF"/>
          <w:lang w:eastAsia="en-US"/>
        </w:rPr>
        <w:t>listen_addresses</w:t>
      </w:r>
      <w:proofErr w:type="spellEnd"/>
      <w:r w:rsidRPr="002960B1">
        <w:rPr>
          <w:rFonts w:eastAsia="微软雅黑" w:cs="Huawei Sans"/>
          <w:b/>
          <w:color w:val="C7000B"/>
          <w:szCs w:val="18"/>
          <w:shd w:val="pct15" w:color="auto" w:fill="FFFFFF"/>
          <w:lang w:eastAsia="en-US"/>
        </w:rPr>
        <w:t xml:space="preserve"> = '*'</w:t>
      </w:r>
    </w:p>
    <w:p w14:paraId="5E5D8DDE" w14:textId="321CE238" w:rsidR="00EE7FF6" w:rsidRDefault="00EE7FF6" w:rsidP="002176D9">
      <w:pPr>
        <w:pStyle w:val="1e"/>
      </w:pPr>
      <w:r w:rsidRPr="00D748B1">
        <w:t>修改完成后重启数据库生效（</w:t>
      </w:r>
      <w:r w:rsidRPr="00D748B1">
        <w:t>-D</w:t>
      </w:r>
      <w:r w:rsidRPr="00D748B1">
        <w:t>后面的数据库默认路径，需要根据实际情况进行修改）</w:t>
      </w:r>
      <w:r w:rsidR="00420FC7" w:rsidRPr="00D748B1">
        <w:t>。</w:t>
      </w:r>
    </w:p>
    <w:p w14:paraId="191F4168" w14:textId="5E0A7B19" w:rsidR="005C5758" w:rsidRPr="00D748B1" w:rsidRDefault="005C5758" w:rsidP="002176D9">
      <w:pPr>
        <w:pStyle w:val="1e"/>
        <w:rPr>
          <w:rFonts w:hint="eastAsia"/>
        </w:rPr>
      </w:pPr>
      <w:r>
        <w:rPr>
          <w:noProof/>
        </w:rPr>
        <w:lastRenderedPageBreak/>
        <w:drawing>
          <wp:inline distT="0" distB="0" distL="0" distR="0" wp14:anchorId="5321613F" wp14:editId="43848280">
            <wp:extent cx="6120130" cy="32213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21355"/>
                    </a:xfrm>
                    <a:prstGeom prst="rect">
                      <a:avLst/>
                    </a:prstGeom>
                  </pic:spPr>
                </pic:pic>
              </a:graphicData>
            </a:graphic>
          </wp:inline>
        </w:drawing>
      </w:r>
    </w:p>
    <w:p w14:paraId="0D5BEF8B" w14:textId="39091E81" w:rsidR="005C5758" w:rsidRPr="002960B1" w:rsidRDefault="00EE7FF6" w:rsidP="002176D9">
      <w:pPr>
        <w:pStyle w:val="affffff5"/>
        <w:rPr>
          <w:rFonts w:eastAsia="微软雅黑" w:cs="Huawei Sans"/>
          <w:b/>
          <w:color w:val="C7000B"/>
          <w:szCs w:val="18"/>
          <w:shd w:val="pct15" w:color="auto" w:fill="FFFFFF"/>
          <w:lang w:eastAsia="en-US"/>
        </w:rPr>
      </w:pPr>
      <w:proofErr w:type="spellStart"/>
      <w:r w:rsidRPr="002960B1">
        <w:rPr>
          <w:rFonts w:eastAsia="微软雅黑" w:cs="Huawei Sans"/>
          <w:b/>
          <w:color w:val="C7000B"/>
          <w:szCs w:val="18"/>
          <w:shd w:val="pct15" w:color="auto" w:fill="FFFFFF"/>
          <w:lang w:eastAsia="en-US"/>
        </w:rPr>
        <w:t>gs_ctl</w:t>
      </w:r>
      <w:proofErr w:type="spellEnd"/>
      <w:r w:rsidRPr="002960B1">
        <w:rPr>
          <w:rFonts w:eastAsia="微软雅黑" w:cs="Huawei Sans"/>
          <w:b/>
          <w:color w:val="C7000B"/>
          <w:szCs w:val="18"/>
          <w:shd w:val="pct15" w:color="auto" w:fill="FFFFFF"/>
          <w:lang w:eastAsia="en-US"/>
        </w:rPr>
        <w:t xml:space="preserve"> restart -D /</w:t>
      </w:r>
      <w:proofErr w:type="spellStart"/>
      <w:r w:rsidRPr="002960B1">
        <w:rPr>
          <w:rFonts w:eastAsia="微软雅黑" w:cs="Huawei Sans"/>
          <w:b/>
          <w:color w:val="C7000B"/>
          <w:szCs w:val="18"/>
          <w:shd w:val="pct15" w:color="auto" w:fill="FFFFFF"/>
          <w:lang w:eastAsia="en-US"/>
        </w:rPr>
        <w:t>gaussdb</w:t>
      </w:r>
      <w:proofErr w:type="spellEnd"/>
      <w:r w:rsidRPr="002960B1">
        <w:rPr>
          <w:rFonts w:eastAsia="微软雅黑" w:cs="Huawei Sans"/>
          <w:b/>
          <w:color w:val="C7000B"/>
          <w:szCs w:val="18"/>
          <w:shd w:val="pct15" w:color="auto" w:fill="FFFFFF"/>
          <w:lang w:eastAsia="en-US"/>
        </w:rPr>
        <w:t>/data/db1/</w:t>
      </w:r>
    </w:p>
    <w:p w14:paraId="3302F87E" w14:textId="1749AC86" w:rsidR="00EE7FF6" w:rsidRPr="00D748B1" w:rsidRDefault="00EE7FF6" w:rsidP="00F05ABE">
      <w:pPr>
        <w:pStyle w:val="30"/>
        <w:rPr>
          <w:lang w:eastAsia="zh-CN"/>
        </w:rPr>
      </w:pPr>
      <w:r w:rsidRPr="00D748B1">
        <w:rPr>
          <w:lang w:eastAsia="zh-CN"/>
        </w:rPr>
        <w:t>下载</w:t>
      </w:r>
      <w:r w:rsidRPr="00D748B1">
        <w:rPr>
          <w:lang w:eastAsia="zh-CN"/>
        </w:rPr>
        <w:t>Java</w:t>
      </w:r>
      <w:r w:rsidRPr="00D748B1">
        <w:rPr>
          <w:lang w:eastAsia="zh-CN"/>
        </w:rPr>
        <w:t>连接</w:t>
      </w:r>
      <w:proofErr w:type="spellStart"/>
      <w:r w:rsidRPr="00D748B1">
        <w:rPr>
          <w:lang w:eastAsia="zh-CN"/>
        </w:rPr>
        <w:t>openGauss</w:t>
      </w:r>
      <w:proofErr w:type="spellEnd"/>
      <w:r w:rsidRPr="00D748B1">
        <w:rPr>
          <w:lang w:eastAsia="zh-CN"/>
        </w:rPr>
        <w:t>的驱动包，并将其导入对应的使用工具</w:t>
      </w:r>
      <w:r w:rsidR="00420FC7" w:rsidRPr="00D748B1">
        <w:rPr>
          <w:lang w:eastAsia="zh-CN"/>
        </w:rPr>
        <w:t>。</w:t>
      </w:r>
    </w:p>
    <w:p w14:paraId="1403BEC9" w14:textId="77777777" w:rsidR="00EE7FF6" w:rsidRPr="00D748B1" w:rsidRDefault="00EE7FF6" w:rsidP="002176D9">
      <w:pPr>
        <w:pStyle w:val="1e"/>
      </w:pPr>
      <w:r w:rsidRPr="00D748B1">
        <w:t>通过以下链接，下载驱动包</w:t>
      </w:r>
    </w:p>
    <w:p w14:paraId="6EBAE3A8" w14:textId="564BB87E" w:rsidR="00EE7FF6" w:rsidRPr="00D748B1" w:rsidRDefault="003D136B" w:rsidP="002176D9">
      <w:pPr>
        <w:pStyle w:val="1e"/>
      </w:pPr>
      <w:hyperlink r:id="rId15" w:history="1">
        <w:r w:rsidR="00B42080" w:rsidRPr="00D748B1">
          <w:rPr>
            <w:rStyle w:val="af1"/>
            <w:rFonts w:cs="Huawei Sans"/>
          </w:rPr>
          <w:t>https://opengauss.obs.cn-south-1.myhuaweicloud.com/1.0.0/arm/openGauss-1.0.0-JDBC.tar.gz</w:t>
        </w:r>
      </w:hyperlink>
    </w:p>
    <w:p w14:paraId="73494166" w14:textId="26A46F78" w:rsidR="003C752E" w:rsidRPr="00D748B1" w:rsidRDefault="00EE7FF6" w:rsidP="002176D9">
      <w:pPr>
        <w:pStyle w:val="1e"/>
      </w:pPr>
      <w:r w:rsidRPr="00D748B1">
        <w:t>假设文件存放在</w:t>
      </w:r>
      <w:r w:rsidRPr="00D748B1">
        <w:t>d:\Download</w:t>
      </w:r>
      <w:r w:rsidRPr="00D748B1">
        <w:t>目录下</w:t>
      </w:r>
      <w:r w:rsidR="003C752E" w:rsidRPr="00D748B1">
        <w:t>，并进行解压，解压后文件为</w:t>
      </w:r>
      <w:r w:rsidR="003C752E" w:rsidRPr="00D748B1">
        <w:t>“postgresql.jar”</w:t>
      </w:r>
      <w:r w:rsidR="00420FC7" w:rsidRPr="00D748B1">
        <w:t>。</w:t>
      </w:r>
    </w:p>
    <w:p w14:paraId="691AED5F" w14:textId="0CB87F19" w:rsidR="00EE7FF6" w:rsidRPr="00D748B1" w:rsidRDefault="00EE7FF6" w:rsidP="00F05ABE">
      <w:pPr>
        <w:pStyle w:val="30"/>
        <w:rPr>
          <w:lang w:eastAsia="zh-CN"/>
        </w:rPr>
      </w:pPr>
      <w:r w:rsidRPr="00D748B1">
        <w:rPr>
          <w:lang w:eastAsia="zh-CN"/>
        </w:rPr>
        <w:t>创建测试数据库</w:t>
      </w:r>
      <w:r w:rsidRPr="00D748B1">
        <w:rPr>
          <w:lang w:eastAsia="zh-CN"/>
        </w:rPr>
        <w:t>demo</w:t>
      </w:r>
      <w:r w:rsidR="00420FC7" w:rsidRPr="00D748B1">
        <w:rPr>
          <w:lang w:eastAsia="zh-CN"/>
        </w:rPr>
        <w:t>。</w:t>
      </w:r>
    </w:p>
    <w:p w14:paraId="49113C2A" w14:textId="64DE914C" w:rsidR="00EE7FF6" w:rsidRPr="00D748B1" w:rsidRDefault="00EE7FF6" w:rsidP="002176D9">
      <w:pPr>
        <w:pStyle w:val="1e"/>
      </w:pPr>
      <w:r w:rsidRPr="00D748B1">
        <w:t>使用</w:t>
      </w:r>
      <w:proofErr w:type="spellStart"/>
      <w:r w:rsidRPr="00D748B1">
        <w:t>gsql</w:t>
      </w:r>
      <w:proofErr w:type="spellEnd"/>
      <w:r w:rsidRPr="00D748B1">
        <w:t>工具登陆数据库</w:t>
      </w:r>
      <w:r w:rsidR="00420FC7" w:rsidRPr="00D748B1">
        <w:t>。</w:t>
      </w:r>
      <w:r w:rsidR="00EC0EBD">
        <w:rPr>
          <w:rFonts w:hint="eastAsia"/>
        </w:rPr>
        <w:t>登录用户为</w:t>
      </w:r>
      <w:proofErr w:type="spellStart"/>
      <w:r w:rsidR="00EC0EBD">
        <w:rPr>
          <w:rFonts w:hint="eastAsia"/>
        </w:rPr>
        <w:t>dbuser</w:t>
      </w:r>
      <w:proofErr w:type="spellEnd"/>
      <w:r w:rsidR="00EC0EBD">
        <w:rPr>
          <w:rFonts w:hint="eastAsia"/>
        </w:rPr>
        <w:t>，</w:t>
      </w:r>
      <w:r w:rsidR="00EC0EBD" w:rsidRPr="00D748B1">
        <w:t>密码为</w:t>
      </w:r>
      <w:r w:rsidR="00EC0EBD" w:rsidRPr="00D748B1">
        <w:t>Gauss#3demo</w:t>
      </w:r>
      <w:r w:rsidR="00EC0EBD">
        <w:rPr>
          <w:rFonts w:hint="eastAsia"/>
        </w:rPr>
        <w:t>（或者为用户自定义</w:t>
      </w:r>
      <w:r w:rsidR="00F05ABE">
        <w:rPr>
          <w:rFonts w:hint="eastAsia"/>
        </w:rPr>
        <w:t>的</w:t>
      </w:r>
      <w:r w:rsidR="00EC0EBD">
        <w:rPr>
          <w:rFonts w:hint="eastAsia"/>
        </w:rPr>
        <w:t>密码）。</w:t>
      </w:r>
    </w:p>
    <w:p w14:paraId="353DEB41" w14:textId="6E10F953" w:rsidR="00EE7FF6" w:rsidRPr="002960B1" w:rsidRDefault="00EE7FF6" w:rsidP="002176D9">
      <w:pPr>
        <w:pStyle w:val="affffff5"/>
        <w:rPr>
          <w:rFonts w:eastAsia="微软雅黑" w:cs="Huawei Sans"/>
          <w:b/>
          <w:color w:val="C7000B"/>
          <w:szCs w:val="18"/>
          <w:shd w:val="pct15" w:color="auto" w:fill="FFFFFF"/>
          <w:lang w:eastAsia="en-US"/>
        </w:rPr>
      </w:pPr>
      <w:proofErr w:type="spellStart"/>
      <w:r w:rsidRPr="002960B1">
        <w:rPr>
          <w:rFonts w:eastAsia="微软雅黑" w:cs="Huawei Sans"/>
          <w:b/>
          <w:color w:val="C7000B"/>
          <w:szCs w:val="18"/>
          <w:shd w:val="pct15" w:color="auto" w:fill="FFFFFF"/>
          <w:lang w:eastAsia="en-US"/>
        </w:rPr>
        <w:t>gsql</w:t>
      </w:r>
      <w:proofErr w:type="spellEnd"/>
      <w:r w:rsidRPr="002960B1">
        <w:rPr>
          <w:rFonts w:eastAsia="微软雅黑" w:cs="Huawei Sans"/>
          <w:b/>
          <w:color w:val="C7000B"/>
          <w:szCs w:val="18"/>
          <w:shd w:val="pct15" w:color="auto" w:fill="FFFFFF"/>
          <w:lang w:eastAsia="en-US"/>
        </w:rPr>
        <w:t xml:space="preserve"> -d </w:t>
      </w:r>
      <w:proofErr w:type="spellStart"/>
      <w:r w:rsidRPr="002960B1">
        <w:rPr>
          <w:rFonts w:eastAsia="微软雅黑" w:cs="Huawei Sans"/>
          <w:b/>
          <w:color w:val="C7000B"/>
          <w:szCs w:val="18"/>
          <w:shd w:val="pct15" w:color="auto" w:fill="FFFFFF"/>
          <w:lang w:eastAsia="en-US"/>
        </w:rPr>
        <w:t>postgres</w:t>
      </w:r>
      <w:proofErr w:type="spellEnd"/>
      <w:r w:rsidRPr="002960B1">
        <w:rPr>
          <w:rFonts w:eastAsia="微软雅黑" w:cs="Huawei Sans"/>
          <w:b/>
          <w:color w:val="C7000B"/>
          <w:szCs w:val="18"/>
          <w:shd w:val="pct15" w:color="auto" w:fill="FFFFFF"/>
          <w:lang w:eastAsia="en-US"/>
        </w:rPr>
        <w:t xml:space="preserve"> -p 26000 -U </w:t>
      </w:r>
      <w:r w:rsidR="00A93880">
        <w:rPr>
          <w:rFonts w:eastAsia="微软雅黑" w:cs="Huawei Sans"/>
          <w:b/>
          <w:color w:val="C7000B"/>
          <w:szCs w:val="18"/>
          <w:shd w:val="pct15" w:color="auto" w:fill="FFFFFF"/>
          <w:lang w:eastAsia="en-US"/>
        </w:rPr>
        <w:t>joe</w:t>
      </w:r>
      <w:r w:rsidR="00B42080" w:rsidRPr="002960B1">
        <w:rPr>
          <w:rFonts w:eastAsia="微软雅黑" w:cs="Huawei Sans"/>
          <w:b/>
          <w:color w:val="C7000B"/>
          <w:szCs w:val="18"/>
          <w:shd w:val="pct15" w:color="auto" w:fill="FFFFFF"/>
          <w:lang w:eastAsia="en-US"/>
        </w:rPr>
        <w:t xml:space="preserve"> -r</w:t>
      </w:r>
    </w:p>
    <w:p w14:paraId="2376E7D8" w14:textId="7E82FFD4" w:rsidR="00EE7FF6" w:rsidRPr="00D748B1" w:rsidRDefault="00EE7FF6" w:rsidP="002176D9">
      <w:pPr>
        <w:pStyle w:val="1e"/>
      </w:pPr>
      <w:r w:rsidRPr="00D748B1">
        <w:t>创建数据库</w:t>
      </w:r>
      <w:r w:rsidRPr="00D748B1">
        <w:t>demo</w:t>
      </w:r>
      <w:r w:rsidR="00420FC7" w:rsidRPr="00D748B1">
        <w:t>。</w:t>
      </w:r>
    </w:p>
    <w:p w14:paraId="23A90B08" w14:textId="77777777" w:rsidR="00EE7FF6" w:rsidRPr="00D748B1" w:rsidRDefault="00EE7FF6" w:rsidP="002176D9">
      <w:pPr>
        <w:pStyle w:val="affffff5"/>
      </w:pPr>
      <w:r w:rsidRPr="00D748B1">
        <w:t>create database demo ENCODING 'UTF8' template = template0;</w:t>
      </w:r>
    </w:p>
    <w:p w14:paraId="42F9D6E4" w14:textId="4E20D52E" w:rsidR="007D2B68" w:rsidRPr="00D748B1" w:rsidRDefault="00EE7FF6" w:rsidP="002176D9">
      <w:pPr>
        <w:pStyle w:val="affffff5"/>
      </w:pPr>
      <w:r w:rsidRPr="00D748B1">
        <w:t>\connect demo;</w:t>
      </w:r>
    </w:p>
    <w:p w14:paraId="28AC4F49" w14:textId="0170BE06" w:rsidR="007D2B68" w:rsidRPr="00D748B1" w:rsidRDefault="007D2B68" w:rsidP="00F05ABE">
      <w:pPr>
        <w:pStyle w:val="30"/>
      </w:pPr>
      <w:proofErr w:type="spellStart"/>
      <w:r w:rsidRPr="00D748B1">
        <w:t>创建名为</w:t>
      </w:r>
      <w:r w:rsidRPr="00D748B1">
        <w:t>demo</w:t>
      </w:r>
      <w:r w:rsidRPr="00D748B1">
        <w:t>的</w:t>
      </w:r>
      <w:r w:rsidRPr="00D748B1">
        <w:t>schema</w:t>
      </w:r>
      <w:r w:rsidRPr="00D748B1">
        <w:t>，并设置</w:t>
      </w:r>
      <w:r w:rsidRPr="00D748B1">
        <w:t>demo</w:t>
      </w:r>
      <w:r w:rsidRPr="00D748B1">
        <w:t>为当前的</w:t>
      </w:r>
      <w:r w:rsidRPr="00D748B1">
        <w:t>schema</w:t>
      </w:r>
      <w:proofErr w:type="spellEnd"/>
      <w:r w:rsidR="00420FC7" w:rsidRPr="00D748B1">
        <w:t>。</w:t>
      </w:r>
    </w:p>
    <w:p w14:paraId="756A7916" w14:textId="77777777" w:rsidR="007D2B68" w:rsidRPr="002960B1" w:rsidRDefault="007D2B68"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CREATE SCHEMA demo;</w:t>
      </w:r>
    </w:p>
    <w:p w14:paraId="10B42B78" w14:textId="370A130E" w:rsidR="007D2B68" w:rsidRDefault="007D2B68" w:rsidP="002176D9">
      <w:pPr>
        <w:pStyle w:val="1e"/>
      </w:pPr>
      <w:r w:rsidRPr="00D748B1">
        <w:t>将默认搜索路径设为</w:t>
      </w:r>
      <w:r w:rsidRPr="00D748B1">
        <w:t>demo</w:t>
      </w:r>
      <w:r w:rsidR="00420FC7" w:rsidRPr="00D748B1">
        <w:t>。</w:t>
      </w:r>
    </w:p>
    <w:p w14:paraId="1889C373" w14:textId="63416349" w:rsidR="00A42A61" w:rsidRPr="00D748B1" w:rsidRDefault="00A42A61" w:rsidP="002176D9">
      <w:pPr>
        <w:pStyle w:val="1e"/>
        <w:rPr>
          <w:rFonts w:hint="eastAsia"/>
        </w:rPr>
      </w:pPr>
      <w:r>
        <w:rPr>
          <w:noProof/>
        </w:rPr>
        <w:lastRenderedPageBreak/>
        <w:drawing>
          <wp:inline distT="0" distB="0" distL="0" distR="0" wp14:anchorId="5E8AC21B" wp14:editId="38162BC6">
            <wp:extent cx="6120130" cy="32213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221355"/>
                    </a:xfrm>
                    <a:prstGeom prst="rect">
                      <a:avLst/>
                    </a:prstGeom>
                  </pic:spPr>
                </pic:pic>
              </a:graphicData>
            </a:graphic>
          </wp:inline>
        </w:drawing>
      </w:r>
    </w:p>
    <w:p w14:paraId="05B5C0A6" w14:textId="3A10FDB6" w:rsidR="007D2B68" w:rsidRPr="002960B1" w:rsidRDefault="007D2B68"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SET </w:t>
      </w:r>
      <w:proofErr w:type="spellStart"/>
      <w:r w:rsidRPr="002960B1">
        <w:rPr>
          <w:rFonts w:eastAsia="微软雅黑" w:cs="Huawei Sans"/>
          <w:b/>
          <w:color w:val="C7000B"/>
          <w:szCs w:val="18"/>
          <w:shd w:val="pct15" w:color="auto" w:fill="FFFFFF"/>
          <w:lang w:eastAsia="en-US"/>
        </w:rPr>
        <w:t>search_path</w:t>
      </w:r>
      <w:proofErr w:type="spellEnd"/>
      <w:r w:rsidRPr="002960B1">
        <w:rPr>
          <w:rFonts w:eastAsia="微软雅黑" w:cs="Huawei Sans"/>
          <w:b/>
          <w:color w:val="C7000B"/>
          <w:szCs w:val="18"/>
          <w:shd w:val="pct15" w:color="auto" w:fill="FFFFFF"/>
          <w:lang w:eastAsia="en-US"/>
        </w:rPr>
        <w:t xml:space="preserve"> TO demo;</w:t>
      </w:r>
    </w:p>
    <w:p w14:paraId="06859455" w14:textId="7B7DD61F" w:rsidR="00EE7FF6" w:rsidRPr="00D748B1" w:rsidRDefault="00EE7FF6" w:rsidP="00F05ABE">
      <w:pPr>
        <w:pStyle w:val="30"/>
      </w:pPr>
      <w:proofErr w:type="spellStart"/>
      <w:r w:rsidRPr="00D748B1">
        <w:t>创建测试表</w:t>
      </w:r>
      <w:r w:rsidRPr="00D748B1">
        <w:t>websites</w:t>
      </w:r>
      <w:proofErr w:type="spellEnd"/>
      <w:r w:rsidR="00420FC7" w:rsidRPr="00D748B1">
        <w:t>。</w:t>
      </w:r>
    </w:p>
    <w:p w14:paraId="4D982272"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CREATE TABLE websites (</w:t>
      </w:r>
    </w:p>
    <w:p w14:paraId="606E57A3"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  id int NOT NULL,</w:t>
      </w:r>
    </w:p>
    <w:p w14:paraId="0424FB75"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  name char(20) NOT NULL DEFAULT '',</w:t>
      </w:r>
    </w:p>
    <w:p w14:paraId="19CF78EB"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  </w:t>
      </w:r>
      <w:proofErr w:type="spellStart"/>
      <w:r w:rsidRPr="002960B1">
        <w:rPr>
          <w:rFonts w:eastAsia="微软雅黑" w:cs="Huawei Sans"/>
          <w:b/>
          <w:color w:val="C7000B"/>
          <w:szCs w:val="18"/>
          <w:shd w:val="pct15" w:color="auto" w:fill="FFFFFF"/>
          <w:lang w:eastAsia="en-US"/>
        </w:rPr>
        <w:t>url</w:t>
      </w:r>
      <w:proofErr w:type="spellEnd"/>
      <w:r w:rsidRPr="002960B1">
        <w:rPr>
          <w:rFonts w:eastAsia="微软雅黑" w:cs="Huawei Sans"/>
          <w:b/>
          <w:color w:val="C7000B"/>
          <w:szCs w:val="18"/>
          <w:shd w:val="pct15" w:color="auto" w:fill="FFFFFF"/>
          <w:lang w:eastAsia="en-US"/>
        </w:rPr>
        <w:t xml:space="preserve"> varchar(255) NOT NULL DEFAULT '',</w:t>
      </w:r>
    </w:p>
    <w:p w14:paraId="3921B038"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  PRIMARY KEY (id)</w:t>
      </w:r>
    </w:p>
    <w:p w14:paraId="5C721D3F"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w:t>
      </w:r>
    </w:p>
    <w:p w14:paraId="20D8EFFA"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COMMENT ON COLUMN websites.name IS '</w:t>
      </w:r>
      <w:proofErr w:type="spellStart"/>
      <w:r w:rsidRPr="002960B1">
        <w:rPr>
          <w:rFonts w:eastAsia="微软雅黑" w:cs="Huawei Sans"/>
          <w:b/>
          <w:color w:val="C7000B"/>
          <w:szCs w:val="18"/>
          <w:shd w:val="pct15" w:color="auto" w:fill="FFFFFF"/>
          <w:lang w:eastAsia="en-US"/>
        </w:rPr>
        <w:t>站点名称</w:t>
      </w:r>
      <w:proofErr w:type="spellEnd"/>
      <w:r w:rsidRPr="002960B1">
        <w:rPr>
          <w:rFonts w:eastAsia="微软雅黑" w:cs="Huawei Sans"/>
          <w:b/>
          <w:color w:val="C7000B"/>
          <w:szCs w:val="18"/>
          <w:shd w:val="pct15" w:color="auto" w:fill="FFFFFF"/>
          <w:lang w:eastAsia="en-US"/>
        </w:rPr>
        <w:t>';</w:t>
      </w:r>
    </w:p>
    <w:p w14:paraId="7582CAAC" w14:textId="588E7538" w:rsidR="00EE7FF6" w:rsidRPr="00D748B1" w:rsidRDefault="00EE7FF6" w:rsidP="00F05ABE">
      <w:pPr>
        <w:pStyle w:val="30"/>
      </w:pPr>
      <w:proofErr w:type="spellStart"/>
      <w:r w:rsidRPr="00D748B1">
        <w:lastRenderedPageBreak/>
        <w:t>插入数据</w:t>
      </w:r>
      <w:proofErr w:type="spellEnd"/>
      <w:r w:rsidR="00420FC7" w:rsidRPr="00D748B1">
        <w:t>。</w:t>
      </w:r>
      <w:r w:rsidR="00A42A61">
        <w:rPr>
          <w:noProof/>
        </w:rPr>
        <w:drawing>
          <wp:inline distT="0" distB="0" distL="0" distR="0" wp14:anchorId="6C33DCA1" wp14:editId="091DB7E9">
            <wp:extent cx="6120130" cy="6450965"/>
            <wp:effectExtent l="0" t="0" r="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6450965"/>
                    </a:xfrm>
                    <a:prstGeom prst="rect">
                      <a:avLst/>
                    </a:prstGeom>
                  </pic:spPr>
                </pic:pic>
              </a:graphicData>
            </a:graphic>
          </wp:inline>
        </w:drawing>
      </w:r>
    </w:p>
    <w:p w14:paraId="35A629A9" w14:textId="77777777"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 xml:space="preserve">INSERT INTO websites VALUES </w:t>
      </w:r>
    </w:p>
    <w:p w14:paraId="429917EE" w14:textId="6366C508"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('1', '</w:t>
      </w:r>
      <w:proofErr w:type="spellStart"/>
      <w:r w:rsidRPr="002960B1">
        <w:rPr>
          <w:rFonts w:eastAsia="微软雅黑" w:cs="Huawei Sans"/>
          <w:b/>
          <w:color w:val="C7000B"/>
          <w:szCs w:val="18"/>
          <w:shd w:val="pct15" w:color="auto" w:fill="FFFFFF"/>
          <w:lang w:eastAsia="en-US"/>
        </w:rPr>
        <w:t>openGauss</w:t>
      </w:r>
      <w:proofErr w:type="spellEnd"/>
      <w:r w:rsidRPr="002960B1">
        <w:rPr>
          <w:rFonts w:eastAsia="微软雅黑" w:cs="Huawei Sans"/>
          <w:b/>
          <w:color w:val="C7000B"/>
          <w:szCs w:val="18"/>
          <w:shd w:val="pct15" w:color="auto" w:fill="FFFFFF"/>
          <w:lang w:eastAsia="en-US"/>
        </w:rPr>
        <w:t>', 'https://opengauss.org/</w:t>
      </w:r>
      <w:proofErr w:type="spellStart"/>
      <w:r w:rsidRPr="002960B1">
        <w:rPr>
          <w:rFonts w:eastAsia="微软雅黑" w:cs="Huawei Sans"/>
          <w:b/>
          <w:color w:val="C7000B"/>
          <w:szCs w:val="18"/>
          <w:shd w:val="pct15" w:color="auto" w:fill="FFFFFF"/>
          <w:lang w:eastAsia="en-US"/>
        </w:rPr>
        <w:t>zh</w:t>
      </w:r>
      <w:proofErr w:type="spellEnd"/>
      <w:r w:rsidRPr="002960B1">
        <w:rPr>
          <w:rFonts w:eastAsia="微软雅黑" w:cs="Huawei Sans"/>
          <w:b/>
          <w:color w:val="C7000B"/>
          <w:szCs w:val="18"/>
          <w:shd w:val="pct15" w:color="auto" w:fill="FFFFFF"/>
          <w:lang w:eastAsia="en-US"/>
        </w:rPr>
        <w:t xml:space="preserve">/'), </w:t>
      </w:r>
    </w:p>
    <w:p w14:paraId="0637CFA5" w14:textId="78A1AAA1" w:rsidR="00EE7FF6" w:rsidRPr="002960B1" w:rsidRDefault="00EE7FF6" w:rsidP="002176D9">
      <w:pPr>
        <w:pStyle w:val="affffff5"/>
        <w:rPr>
          <w:rFonts w:eastAsia="微软雅黑" w:cs="Huawei Sans"/>
          <w:b/>
          <w:color w:val="C7000B"/>
          <w:szCs w:val="18"/>
          <w:shd w:val="pct15" w:color="auto" w:fill="FFFFFF"/>
        </w:rPr>
      </w:pPr>
      <w:r w:rsidRPr="002960B1">
        <w:rPr>
          <w:rFonts w:eastAsia="微软雅黑" w:cs="Huawei Sans"/>
          <w:b/>
          <w:color w:val="C7000B"/>
          <w:szCs w:val="18"/>
          <w:shd w:val="pct15" w:color="auto" w:fill="FFFFFF"/>
        </w:rPr>
        <w:t>('2', '</w:t>
      </w:r>
      <w:r w:rsidRPr="002960B1">
        <w:rPr>
          <w:rFonts w:eastAsia="微软雅黑" w:cs="Huawei Sans"/>
          <w:b/>
          <w:color w:val="C7000B"/>
          <w:szCs w:val="18"/>
          <w:shd w:val="pct15" w:color="auto" w:fill="FFFFFF"/>
        </w:rPr>
        <w:t>华为云</w:t>
      </w:r>
      <w:r w:rsidRPr="002960B1">
        <w:rPr>
          <w:rFonts w:eastAsia="微软雅黑" w:cs="Huawei Sans"/>
          <w:b/>
          <w:color w:val="C7000B"/>
          <w:szCs w:val="18"/>
          <w:shd w:val="pct15" w:color="auto" w:fill="FFFFFF"/>
        </w:rPr>
        <w:t xml:space="preserve">', 'https://www.huaweicloud.com/'), </w:t>
      </w:r>
    </w:p>
    <w:p w14:paraId="262599AD" w14:textId="244B2B06" w:rsidR="00EE7FF6" w:rsidRPr="002960B1"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('3', '</w:t>
      </w:r>
      <w:proofErr w:type="spellStart"/>
      <w:r w:rsidRPr="002960B1">
        <w:rPr>
          <w:rFonts w:eastAsia="微软雅黑" w:cs="Huawei Sans"/>
          <w:b/>
          <w:color w:val="C7000B"/>
          <w:szCs w:val="18"/>
          <w:shd w:val="pct15" w:color="auto" w:fill="FFFFFF"/>
          <w:lang w:eastAsia="en-US"/>
        </w:rPr>
        <w:t>openEuler</w:t>
      </w:r>
      <w:proofErr w:type="spellEnd"/>
      <w:r w:rsidRPr="002960B1">
        <w:rPr>
          <w:rFonts w:eastAsia="微软雅黑" w:cs="Huawei Sans"/>
          <w:b/>
          <w:color w:val="C7000B"/>
          <w:szCs w:val="18"/>
          <w:shd w:val="pct15" w:color="auto" w:fill="FFFFFF"/>
          <w:lang w:eastAsia="en-US"/>
        </w:rPr>
        <w:t>', 'https://openeuler.org/</w:t>
      </w:r>
      <w:proofErr w:type="spellStart"/>
      <w:r w:rsidRPr="002960B1">
        <w:rPr>
          <w:rFonts w:eastAsia="微软雅黑" w:cs="Huawei Sans"/>
          <w:b/>
          <w:color w:val="C7000B"/>
          <w:szCs w:val="18"/>
          <w:shd w:val="pct15" w:color="auto" w:fill="FFFFFF"/>
          <w:lang w:eastAsia="en-US"/>
        </w:rPr>
        <w:t>zh</w:t>
      </w:r>
      <w:proofErr w:type="spellEnd"/>
      <w:r w:rsidRPr="002960B1">
        <w:rPr>
          <w:rFonts w:eastAsia="微软雅黑" w:cs="Huawei Sans"/>
          <w:b/>
          <w:color w:val="C7000B"/>
          <w:szCs w:val="18"/>
          <w:shd w:val="pct15" w:color="auto" w:fill="FFFFFF"/>
          <w:lang w:eastAsia="en-US"/>
        </w:rPr>
        <w:t xml:space="preserve">/'), </w:t>
      </w:r>
    </w:p>
    <w:p w14:paraId="0B854630" w14:textId="72BE57BF" w:rsidR="00EE7FF6" w:rsidRDefault="00EE7FF6" w:rsidP="002176D9">
      <w:pPr>
        <w:pStyle w:val="affffff5"/>
        <w:rPr>
          <w:rFonts w:eastAsia="微软雅黑" w:cs="Huawei Sans"/>
          <w:b/>
          <w:color w:val="C7000B"/>
          <w:szCs w:val="18"/>
          <w:shd w:val="pct15" w:color="auto" w:fill="FFFFFF"/>
          <w:lang w:eastAsia="en-US"/>
        </w:rPr>
      </w:pPr>
      <w:r w:rsidRPr="002960B1">
        <w:rPr>
          <w:rFonts w:eastAsia="微软雅黑" w:cs="Huawei Sans"/>
          <w:b/>
          <w:color w:val="C7000B"/>
          <w:szCs w:val="18"/>
          <w:shd w:val="pct15" w:color="auto" w:fill="FFFFFF"/>
          <w:lang w:eastAsia="en-US"/>
        </w:rPr>
        <w:t>('4', '</w:t>
      </w:r>
      <w:proofErr w:type="spellStart"/>
      <w:r w:rsidRPr="002960B1">
        <w:rPr>
          <w:rFonts w:eastAsia="微软雅黑" w:cs="Huawei Sans"/>
          <w:b/>
          <w:color w:val="C7000B"/>
          <w:szCs w:val="18"/>
          <w:shd w:val="pct15" w:color="auto" w:fill="FFFFFF"/>
          <w:lang w:eastAsia="en-US"/>
        </w:rPr>
        <w:t>华为</w:t>
      </w:r>
      <w:r w:rsidRPr="002960B1">
        <w:rPr>
          <w:rFonts w:eastAsia="微软雅黑" w:cs="Huawei Sans"/>
          <w:b/>
          <w:color w:val="C7000B"/>
          <w:szCs w:val="18"/>
          <w:shd w:val="pct15" w:color="auto" w:fill="FFFFFF"/>
          <w:lang w:eastAsia="en-US"/>
        </w:rPr>
        <w:t>support</w:t>
      </w:r>
      <w:r w:rsidRPr="002960B1">
        <w:rPr>
          <w:rFonts w:eastAsia="微软雅黑" w:cs="Huawei Sans"/>
          <w:b/>
          <w:color w:val="C7000B"/>
          <w:szCs w:val="18"/>
          <w:shd w:val="pct15" w:color="auto" w:fill="FFFFFF"/>
          <w:lang w:eastAsia="en-US"/>
        </w:rPr>
        <w:t>中心</w:t>
      </w:r>
      <w:proofErr w:type="spellEnd"/>
      <w:r w:rsidRPr="002960B1">
        <w:rPr>
          <w:rFonts w:eastAsia="微软雅黑" w:cs="Huawei Sans"/>
          <w:b/>
          <w:color w:val="C7000B"/>
          <w:szCs w:val="18"/>
          <w:shd w:val="pct15" w:color="auto" w:fill="FFFFFF"/>
          <w:lang w:eastAsia="en-US"/>
        </w:rPr>
        <w:t>', 'https://support.huaweicloud.com/');</w:t>
      </w:r>
    </w:p>
    <w:p w14:paraId="4BE0B294" w14:textId="7999B8EE" w:rsidR="00F05ABE" w:rsidRPr="00F05ABE" w:rsidRDefault="00F05ABE" w:rsidP="00F05ABE">
      <w:pPr>
        <w:pStyle w:val="30"/>
      </w:pPr>
      <w:proofErr w:type="spellStart"/>
      <w:r w:rsidRPr="00F05ABE">
        <w:t>退出数据库</w:t>
      </w:r>
      <w:proofErr w:type="spellEnd"/>
    </w:p>
    <w:p w14:paraId="195871F5" w14:textId="03F883DE" w:rsidR="00F05ABE" w:rsidRPr="00F05ABE" w:rsidRDefault="00F05ABE" w:rsidP="00F05ABE">
      <w:pPr>
        <w:pStyle w:val="affffff6"/>
        <w:rPr>
          <w:rFonts w:eastAsia="微软雅黑"/>
          <w:b/>
          <w:color w:val="C7000B"/>
        </w:rPr>
      </w:pPr>
      <w:r w:rsidRPr="00F05ABE">
        <w:rPr>
          <w:rFonts w:eastAsia="微软雅黑" w:hint="eastAsia"/>
          <w:b/>
          <w:color w:val="C7000B"/>
        </w:rPr>
        <w:t>\q</w:t>
      </w:r>
    </w:p>
    <w:p w14:paraId="6D0398F1" w14:textId="15785478" w:rsidR="00B41560" w:rsidRPr="00D748B1" w:rsidRDefault="00B41560" w:rsidP="002B09E6">
      <w:pPr>
        <w:pStyle w:val="3"/>
        <w:numPr>
          <w:ilvl w:val="2"/>
          <w:numId w:val="4"/>
        </w:numPr>
        <w:rPr>
          <w:rFonts w:cs="Huawei Sans"/>
        </w:rPr>
      </w:pPr>
      <w:bookmarkStart w:id="87" w:name="_Toc57396654"/>
      <w:r w:rsidRPr="00D748B1">
        <w:rPr>
          <w:rFonts w:cs="Huawei Sans"/>
        </w:rPr>
        <w:lastRenderedPageBreak/>
        <w:t>确定</w:t>
      </w:r>
      <w:r w:rsidRPr="00D748B1">
        <w:rPr>
          <w:rFonts w:cs="Huawei Sans"/>
        </w:rPr>
        <w:t>26000</w:t>
      </w:r>
      <w:r w:rsidRPr="00D748B1">
        <w:rPr>
          <w:rFonts w:cs="Huawei Sans"/>
        </w:rPr>
        <w:t>端口是否放开</w:t>
      </w:r>
      <w:bookmarkEnd w:id="87"/>
    </w:p>
    <w:p w14:paraId="44879F41" w14:textId="21E6DB19" w:rsidR="002B09E6" w:rsidRPr="00D748B1" w:rsidRDefault="002B09E6" w:rsidP="00F05ABE">
      <w:pPr>
        <w:pStyle w:val="30"/>
        <w:rPr>
          <w:lang w:eastAsia="zh-CN"/>
        </w:rPr>
      </w:pPr>
      <w:r w:rsidRPr="00D748B1">
        <w:rPr>
          <w:lang w:eastAsia="zh-CN"/>
        </w:rPr>
        <w:t>打开华为云首页，登录后</w:t>
      </w:r>
      <w:r w:rsidR="00D14A84" w:rsidRPr="00D748B1">
        <w:rPr>
          <w:lang w:eastAsia="zh-CN"/>
        </w:rPr>
        <w:t>进入</w:t>
      </w:r>
      <w:r w:rsidRPr="00D748B1">
        <w:rPr>
          <w:lang w:eastAsia="zh-CN"/>
        </w:rPr>
        <w:t>“</w:t>
      </w:r>
      <w:r w:rsidRPr="00D748B1">
        <w:rPr>
          <w:lang w:eastAsia="zh-CN"/>
        </w:rPr>
        <w:t>控制台</w:t>
      </w:r>
      <w:r w:rsidRPr="00D748B1">
        <w:rPr>
          <w:lang w:eastAsia="zh-CN"/>
        </w:rPr>
        <w:t>”</w:t>
      </w:r>
      <w:r w:rsidR="00D14A84" w:rsidRPr="00D748B1">
        <w:rPr>
          <w:lang w:eastAsia="zh-CN"/>
        </w:rPr>
        <w:t>，点击</w:t>
      </w:r>
      <w:r w:rsidR="00D14A84" w:rsidRPr="00D748B1">
        <w:rPr>
          <w:lang w:eastAsia="zh-CN"/>
        </w:rPr>
        <w:t>“</w:t>
      </w:r>
      <w:r w:rsidR="00D14A84" w:rsidRPr="00D748B1">
        <w:rPr>
          <w:lang w:eastAsia="zh-CN"/>
        </w:rPr>
        <w:t>弹性云服务器</w:t>
      </w:r>
      <w:r w:rsidR="007B0784" w:rsidRPr="00D748B1">
        <w:rPr>
          <w:lang w:eastAsia="zh-CN"/>
        </w:rPr>
        <w:t>ECS</w:t>
      </w:r>
      <w:r w:rsidR="00D14A84" w:rsidRPr="00D748B1">
        <w:rPr>
          <w:lang w:eastAsia="zh-CN"/>
        </w:rPr>
        <w:t>”</w:t>
      </w:r>
      <w:r w:rsidR="00D14A84" w:rsidRPr="00D748B1">
        <w:rPr>
          <w:lang w:eastAsia="zh-CN"/>
        </w:rPr>
        <w:t>进入</w:t>
      </w:r>
      <w:r w:rsidR="00D14A84" w:rsidRPr="00D748B1">
        <w:rPr>
          <w:lang w:eastAsia="zh-CN"/>
        </w:rPr>
        <w:t>ECS</w:t>
      </w:r>
      <w:r w:rsidR="00D14A84" w:rsidRPr="00D748B1">
        <w:rPr>
          <w:lang w:eastAsia="zh-CN"/>
        </w:rPr>
        <w:t>列表</w:t>
      </w:r>
      <w:r w:rsidRPr="00D748B1">
        <w:rPr>
          <w:lang w:eastAsia="zh-CN"/>
        </w:rPr>
        <w:t>。</w:t>
      </w:r>
    </w:p>
    <w:p w14:paraId="45D22FC1" w14:textId="3BB5AFBE" w:rsidR="002B09E6" w:rsidRPr="00D748B1" w:rsidRDefault="00FB5D83" w:rsidP="002176D9">
      <w:pPr>
        <w:pStyle w:val="1e"/>
      </w:pPr>
      <w:r>
        <w:rPr>
          <w:noProof/>
        </w:rPr>
        <mc:AlternateContent>
          <mc:Choice Requires="wps">
            <w:drawing>
              <wp:anchor distT="0" distB="0" distL="114300" distR="114300" simplePos="0" relativeHeight="251692032" behindDoc="0" locked="0" layoutInCell="1" allowOverlap="1" wp14:anchorId="166573D6" wp14:editId="4B11BEAB">
                <wp:simplePos x="0" y="0"/>
                <wp:positionH relativeFrom="column">
                  <wp:posOffset>5293848</wp:posOffset>
                </wp:positionH>
                <wp:positionV relativeFrom="paragraph">
                  <wp:posOffset>15973</wp:posOffset>
                </wp:positionV>
                <wp:extent cx="304800" cy="158261"/>
                <wp:effectExtent l="19050" t="19050" r="19050" b="13335"/>
                <wp:wrapNone/>
                <wp:docPr id="43" name="矩形 43"/>
                <wp:cNvGraphicFramePr/>
                <a:graphic xmlns:a="http://schemas.openxmlformats.org/drawingml/2006/main">
                  <a:graphicData uri="http://schemas.microsoft.com/office/word/2010/wordprocessingShape">
                    <wps:wsp>
                      <wps:cNvSpPr/>
                      <wps:spPr>
                        <a:xfrm>
                          <a:off x="0" y="0"/>
                          <a:ext cx="304800" cy="15826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62BF1" id="矩形 43" o:spid="_x0000_s1026" style="position:absolute;left:0;text-align:left;margin-left:416.85pt;margin-top:1.25pt;width:24pt;height:12.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" filled="f" strokecolor="#c7000b" strokeweight="2.25pt"/>
            </w:pict>
          </mc:Fallback>
        </mc:AlternateContent>
      </w:r>
      <w:r w:rsidR="002B09E6" w:rsidRPr="00D748B1">
        <w:rPr>
          <w:noProof/>
        </w:rPr>
        <w:drawing>
          <wp:inline distT="0" distB="0" distL="0" distR="0" wp14:anchorId="076DC829" wp14:editId="7C29288C">
            <wp:extent cx="5454000" cy="2127600"/>
            <wp:effectExtent l="19050" t="19050" r="13970" b="25400"/>
            <wp:docPr id="15" name="图片 15" descr="C:\Users\swx941157\AppData\Roaming\eSpace_Desktop\UserData\swx941157\imagefiles\originalImgfiles\85567C89-8AE5-4D83-AC8C-C9AB353CC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567C89-8AE5-4D83-AC8C-C9AB353CC545" descr="C:\Users\swx941157\AppData\Roaming\eSpace_Desktop\UserData\swx941157\imagefiles\originalImgfiles\85567C89-8AE5-4D83-AC8C-C9AB353CC545.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646" r="1730" b="3044"/>
                    <a:stretch/>
                  </pic:blipFill>
                  <pic:spPr bwMode="auto">
                    <a:xfrm>
                      <a:off x="0" y="0"/>
                      <a:ext cx="5454000" cy="212760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8F6E1FC" w14:textId="3B9AC649" w:rsidR="002B09E6" w:rsidRPr="00D748B1" w:rsidRDefault="00280093" w:rsidP="002176D9">
      <w:pPr>
        <w:pStyle w:val="1e"/>
      </w:pPr>
      <w:r>
        <w:rPr>
          <w:noProof/>
        </w:rPr>
        <mc:AlternateContent>
          <mc:Choice Requires="wps">
            <w:drawing>
              <wp:anchor distT="0" distB="0" distL="114300" distR="114300" simplePos="0" relativeHeight="251659264" behindDoc="0" locked="0" layoutInCell="1" allowOverlap="1" wp14:anchorId="54FBDF58" wp14:editId="75CB01FF">
                <wp:simplePos x="0" y="0"/>
                <wp:positionH relativeFrom="column">
                  <wp:posOffset>727710</wp:posOffset>
                </wp:positionH>
                <wp:positionV relativeFrom="paragraph">
                  <wp:posOffset>548347</wp:posOffset>
                </wp:positionV>
                <wp:extent cx="1348154" cy="257419"/>
                <wp:effectExtent l="19050" t="19050" r="23495" b="28575"/>
                <wp:wrapNone/>
                <wp:docPr id="17" name="矩形 17"/>
                <wp:cNvGraphicFramePr/>
                <a:graphic xmlns:a="http://schemas.openxmlformats.org/drawingml/2006/main">
                  <a:graphicData uri="http://schemas.microsoft.com/office/word/2010/wordprocessingShape">
                    <wps:wsp>
                      <wps:cNvSpPr/>
                      <wps:spPr>
                        <a:xfrm>
                          <a:off x="0" y="0"/>
                          <a:ext cx="1348154" cy="25741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41C26" id="矩形 17" o:spid="_x0000_s1026" style="position:absolute;left:0;text-align:left;margin-left:57.3pt;margin-top:43.2pt;width:106.15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" filled="f" strokecolor="#c7000b" strokeweight="2.25pt"/>
            </w:pict>
          </mc:Fallback>
        </mc:AlternateContent>
      </w:r>
      <w:r w:rsidR="002B09E6" w:rsidRPr="00D748B1">
        <w:rPr>
          <w:noProof/>
        </w:rPr>
        <w:drawing>
          <wp:inline distT="0" distB="0" distL="0" distR="0" wp14:anchorId="6C944178" wp14:editId="520573DA">
            <wp:extent cx="5454000" cy="1803600"/>
            <wp:effectExtent l="19050" t="19050" r="13970" b="25400"/>
            <wp:docPr id="16" name="图片 16" descr="C:\Users\swx941157\AppData\Roaming\eSpace_Desktop\UserData\swx941157\imagefiles\4011D42F-9B13-4CC2-AF53-808BAEB5EB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11D42F-9B13-4CC2-AF53-808BAEB5EB7C" descr="C:\Users\swx941157\AppData\Roaming\eSpace_Desktop\UserData\swx941157\imagefiles\4011D42F-9B13-4CC2-AF53-808BAEB5EB7C.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54000" cy="1803600"/>
                    </a:xfrm>
                    <a:prstGeom prst="rect">
                      <a:avLst/>
                    </a:prstGeom>
                    <a:noFill/>
                    <a:ln>
                      <a:solidFill>
                        <a:schemeClr val="bg1">
                          <a:lumMod val="85000"/>
                        </a:schemeClr>
                      </a:solidFill>
                    </a:ln>
                  </pic:spPr>
                </pic:pic>
              </a:graphicData>
            </a:graphic>
          </wp:inline>
        </w:drawing>
      </w:r>
    </w:p>
    <w:p w14:paraId="7C80C33D" w14:textId="6DCA79E8" w:rsidR="002B09E6" w:rsidRPr="00D748B1" w:rsidRDefault="00B41560" w:rsidP="00F05ABE">
      <w:pPr>
        <w:pStyle w:val="30"/>
        <w:rPr>
          <w:lang w:eastAsia="zh-CN"/>
        </w:rPr>
      </w:pPr>
      <w:r w:rsidRPr="00D748B1">
        <w:rPr>
          <w:lang w:eastAsia="zh-CN"/>
        </w:rPr>
        <w:t>在</w:t>
      </w:r>
      <w:r w:rsidR="003B6CAF" w:rsidRPr="00D748B1">
        <w:rPr>
          <w:lang w:eastAsia="zh-CN"/>
        </w:rPr>
        <w:t>云服务器控制台找到安装数据库主机的</w:t>
      </w:r>
      <w:r w:rsidR="003B6CAF" w:rsidRPr="00D748B1">
        <w:rPr>
          <w:lang w:eastAsia="zh-CN"/>
        </w:rPr>
        <w:t>ECS</w:t>
      </w:r>
      <w:r w:rsidR="003B6CAF" w:rsidRPr="00D748B1">
        <w:rPr>
          <w:lang w:eastAsia="zh-CN"/>
        </w:rPr>
        <w:t>，点击查看基本信息，找到安全组</w:t>
      </w:r>
      <w:r w:rsidR="002B09E6" w:rsidRPr="00D748B1">
        <w:rPr>
          <w:lang w:eastAsia="zh-CN"/>
        </w:rPr>
        <w:t>。</w:t>
      </w:r>
    </w:p>
    <w:p w14:paraId="3BF63353" w14:textId="3AFAD3D2" w:rsidR="002B09E6" w:rsidRPr="00D748B1" w:rsidRDefault="00280093" w:rsidP="002176D9">
      <w:pPr>
        <w:pStyle w:val="1e"/>
      </w:pPr>
      <w:r>
        <w:rPr>
          <w:noProof/>
        </w:rPr>
        <mc:AlternateContent>
          <mc:Choice Requires="wps">
            <w:drawing>
              <wp:anchor distT="0" distB="0" distL="114300" distR="114300" simplePos="0" relativeHeight="251664384" behindDoc="0" locked="0" layoutInCell="1" allowOverlap="1" wp14:anchorId="439CF66E" wp14:editId="090095A5">
                <wp:simplePos x="0" y="0"/>
                <wp:positionH relativeFrom="column">
                  <wp:posOffset>2497894</wp:posOffset>
                </wp:positionH>
                <wp:positionV relativeFrom="paragraph">
                  <wp:posOffset>1081356</wp:posOffset>
                </wp:positionV>
                <wp:extent cx="269630" cy="263086"/>
                <wp:effectExtent l="38100" t="19050" r="16510" b="41910"/>
                <wp:wrapNone/>
                <wp:docPr id="25" name="直接箭头连接符 25"/>
                <wp:cNvGraphicFramePr/>
                <a:graphic xmlns:a="http://schemas.openxmlformats.org/drawingml/2006/main">
                  <a:graphicData uri="http://schemas.microsoft.com/office/word/2010/wordprocessingShape">
                    <wps:wsp>
                      <wps:cNvCnPr/>
                      <wps:spPr>
                        <a:xfrm flipH="1">
                          <a:off x="0" y="0"/>
                          <a:ext cx="269630" cy="263086"/>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1E190C" id="_x0000_t32" coordsize="21600,21600" o:spt="32" o:oned="t" path="m,l21600,21600e" filled="f">
                <v:path arrowok="t" fillok="f" o:connecttype="none"/>
                <o:lock v:ext="edit" shapetype="t"/>
              </v:shapetype>
              <v:shape id="直接箭头连接符 25" o:spid="_x0000_s1026" type="#_x0000_t32" style="position:absolute;left:0;text-align:left;margin-left:196.7pt;margin-top:85.15pt;width:21.25pt;height:20.7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" strokecolor="#c7000b" strokeweight="2.25pt">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1D2AF956" wp14:editId="41596258">
                <wp:simplePos x="0" y="0"/>
                <wp:positionH relativeFrom="column">
                  <wp:posOffset>2304465</wp:posOffset>
                </wp:positionH>
                <wp:positionV relativeFrom="paragraph">
                  <wp:posOffset>1315818</wp:posOffset>
                </wp:positionV>
                <wp:extent cx="304800" cy="117230"/>
                <wp:effectExtent l="19050" t="19050" r="19050" b="16510"/>
                <wp:wrapNone/>
                <wp:docPr id="24" name="矩形 24"/>
                <wp:cNvGraphicFramePr/>
                <a:graphic xmlns:a="http://schemas.openxmlformats.org/drawingml/2006/main">
                  <a:graphicData uri="http://schemas.microsoft.com/office/word/2010/wordprocessingShape">
                    <wps:wsp>
                      <wps:cNvSpPr/>
                      <wps:spPr>
                        <a:xfrm>
                          <a:off x="0" y="0"/>
                          <a:ext cx="304800" cy="11723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95B41" id="矩形 24" o:spid="_x0000_s1026" style="position:absolute;left:0;text-align:left;margin-left:181.45pt;margin-top:103.6pt;width:24pt;height: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" filled="f" strokecolor="#c7000b" strokeweight="2.25pt"/>
            </w:pict>
          </mc:Fallback>
        </mc:AlternateContent>
      </w:r>
      <w:r>
        <w:rPr>
          <w:noProof/>
        </w:rPr>
        <mc:AlternateContent>
          <mc:Choice Requires="wps">
            <w:drawing>
              <wp:anchor distT="0" distB="0" distL="114300" distR="114300" simplePos="0" relativeHeight="251661312" behindDoc="0" locked="0" layoutInCell="1" allowOverlap="1" wp14:anchorId="3957EDA9" wp14:editId="52B9A0B8">
                <wp:simplePos x="0" y="0"/>
                <wp:positionH relativeFrom="column">
                  <wp:posOffset>927002</wp:posOffset>
                </wp:positionH>
                <wp:positionV relativeFrom="paragraph">
                  <wp:posOffset>84895</wp:posOffset>
                </wp:positionV>
                <wp:extent cx="703385" cy="199292"/>
                <wp:effectExtent l="19050" t="19050" r="20955" b="10795"/>
                <wp:wrapNone/>
                <wp:docPr id="21" name="矩形 21"/>
                <wp:cNvGraphicFramePr/>
                <a:graphic xmlns:a="http://schemas.openxmlformats.org/drawingml/2006/main">
                  <a:graphicData uri="http://schemas.microsoft.com/office/word/2010/wordprocessingShape">
                    <wps:wsp>
                      <wps:cNvSpPr/>
                      <wps:spPr>
                        <a:xfrm>
                          <a:off x="0" y="0"/>
                          <a:ext cx="703385" cy="19929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D0EDC" id="矩形 21" o:spid="_x0000_s1026" style="position:absolute;left:0;text-align:left;margin-left:73pt;margin-top:6.7pt;width:55.4pt;height:1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" filled="f" strokecolor="#c7000b" strokeweight="2.25pt"/>
            </w:pict>
          </mc:Fallback>
        </mc:AlternateContent>
      </w:r>
      <w:r w:rsidR="008F42A7" w:rsidRPr="00D748B1">
        <w:rPr>
          <w:noProof/>
        </w:rPr>
        <w:drawing>
          <wp:inline distT="0" distB="0" distL="0" distR="0" wp14:anchorId="30A3057B" wp14:editId="363A48BD">
            <wp:extent cx="5454000" cy="1566000"/>
            <wp:effectExtent l="19050" t="19050" r="13970" b="15240"/>
            <wp:docPr id="22" name="图片 22" descr="C:\Users\swx941157\AppData\Roaming\eSpace_Desktop\UserData\swx941157\imagefiles\DABD81A5-0086-476F-B958-ECE3D8220A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BD81A5-0086-476F-B958-ECE3D8220A2E" descr="C:\Users\swx941157\AppData\Roaming\eSpace_Desktop\UserData\swx941157\imagefiles\DABD81A5-0086-476F-B958-ECE3D8220A2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54000" cy="1566000"/>
                    </a:xfrm>
                    <a:prstGeom prst="rect">
                      <a:avLst/>
                    </a:prstGeom>
                    <a:noFill/>
                    <a:ln>
                      <a:solidFill>
                        <a:schemeClr val="bg1">
                          <a:lumMod val="85000"/>
                        </a:schemeClr>
                      </a:solidFill>
                    </a:ln>
                  </pic:spPr>
                </pic:pic>
              </a:graphicData>
            </a:graphic>
          </wp:inline>
        </w:drawing>
      </w:r>
    </w:p>
    <w:p w14:paraId="324239BA" w14:textId="32E38F38" w:rsidR="002B09E6" w:rsidRPr="00D748B1" w:rsidRDefault="00280093" w:rsidP="002176D9">
      <w:pPr>
        <w:pStyle w:val="1e"/>
      </w:pPr>
      <w:r w:rsidRPr="00280093">
        <w:rPr>
          <w:noProof/>
        </w:rPr>
        <w:lastRenderedPageBreak/>
        <mc:AlternateContent>
          <mc:Choice Requires="wps">
            <w:drawing>
              <wp:anchor distT="0" distB="0" distL="114300" distR="114300" simplePos="0" relativeHeight="251667456" behindDoc="0" locked="0" layoutInCell="1" allowOverlap="1" wp14:anchorId="0A99FFF7" wp14:editId="1674A467">
                <wp:simplePos x="0" y="0"/>
                <wp:positionH relativeFrom="column">
                  <wp:posOffset>3904663</wp:posOffset>
                </wp:positionH>
                <wp:positionV relativeFrom="paragraph">
                  <wp:posOffset>1375850</wp:posOffset>
                </wp:positionV>
                <wp:extent cx="456809" cy="181707"/>
                <wp:effectExtent l="38100" t="19050" r="19685" b="66040"/>
                <wp:wrapNone/>
                <wp:docPr id="27" name="直接箭头连接符 27"/>
                <wp:cNvGraphicFramePr/>
                <a:graphic xmlns:a="http://schemas.openxmlformats.org/drawingml/2006/main">
                  <a:graphicData uri="http://schemas.microsoft.com/office/word/2010/wordprocessingShape">
                    <wps:wsp>
                      <wps:cNvCnPr/>
                      <wps:spPr>
                        <a:xfrm flipH="1">
                          <a:off x="0" y="0"/>
                          <a:ext cx="456809" cy="18170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7A420" id="直接箭头连接符 27" o:spid="_x0000_s1026" type="#_x0000_t32" style="position:absolute;left:0;text-align:left;margin-left:307.45pt;margin-top:108.35pt;width:35.95pt;height:14.3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" strokecolor="#c7000b" strokeweight="2.25pt">
                <v:stroke endarrow="block"/>
              </v:shape>
            </w:pict>
          </mc:Fallback>
        </mc:AlternateContent>
      </w:r>
      <w:r w:rsidRPr="00280093">
        <w:rPr>
          <w:noProof/>
        </w:rPr>
        <mc:AlternateContent>
          <mc:Choice Requires="wps">
            <w:drawing>
              <wp:anchor distT="0" distB="0" distL="114300" distR="114300" simplePos="0" relativeHeight="251666432" behindDoc="0" locked="0" layoutInCell="1" allowOverlap="1" wp14:anchorId="30A73238" wp14:editId="5EFA1C34">
                <wp:simplePos x="0" y="0"/>
                <wp:positionH relativeFrom="column">
                  <wp:posOffset>3629171</wp:posOffset>
                </wp:positionH>
                <wp:positionV relativeFrom="paragraph">
                  <wp:posOffset>1598588</wp:posOffset>
                </wp:positionV>
                <wp:extent cx="568569" cy="146050"/>
                <wp:effectExtent l="19050" t="19050" r="22225" b="25400"/>
                <wp:wrapNone/>
                <wp:docPr id="26" name="矩形 26"/>
                <wp:cNvGraphicFramePr/>
                <a:graphic xmlns:a="http://schemas.openxmlformats.org/drawingml/2006/main">
                  <a:graphicData uri="http://schemas.microsoft.com/office/word/2010/wordprocessingShape">
                    <wps:wsp>
                      <wps:cNvSpPr/>
                      <wps:spPr>
                        <a:xfrm>
                          <a:off x="0" y="0"/>
                          <a:ext cx="568569" cy="1460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406AE" id="矩形 26" o:spid="_x0000_s1026" style="position:absolute;left:0;text-align:left;margin-left:285.75pt;margin-top:125.85pt;width:44.75pt;height:1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" filled="f" strokecolor="#c7000b" strokeweight="2.25pt"/>
            </w:pict>
          </mc:Fallback>
        </mc:AlternateContent>
      </w:r>
      <w:r w:rsidR="008F42A7" w:rsidRPr="00D748B1">
        <w:rPr>
          <w:noProof/>
        </w:rPr>
        <w:drawing>
          <wp:inline distT="0" distB="0" distL="0" distR="0" wp14:anchorId="7AF75CA1" wp14:editId="76798306">
            <wp:extent cx="5454000" cy="2638800"/>
            <wp:effectExtent l="19050" t="19050" r="13970" b="28575"/>
            <wp:docPr id="23" name="图片 23" descr="C:\Users\swx941157\AppData\Roaming\eSpace_Desktop\UserData\swx941157\imagefiles\originalImgfiles\706CCCFF-F79D-42E1-BB1C-6E6CD1D86E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6CCCFF-F79D-42E1-BB1C-6E6CD1D86EB8" descr="C:\Users\swx941157\AppData\Roaming\eSpace_Desktop\UserData\swx941157\imagefiles\originalImgfiles\706CCCFF-F79D-42E1-BB1C-6E6CD1D86EB8.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2135"/>
                    <a:stretch/>
                  </pic:blipFill>
                  <pic:spPr bwMode="auto">
                    <a:xfrm>
                      <a:off x="0" y="0"/>
                      <a:ext cx="5454000" cy="2638800"/>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3E0F3649" w14:textId="56226CB0" w:rsidR="00B41560" w:rsidRPr="00D748B1" w:rsidRDefault="00B41560" w:rsidP="00F05ABE">
      <w:pPr>
        <w:pStyle w:val="30"/>
        <w:rPr>
          <w:lang w:eastAsia="zh-CN"/>
        </w:rPr>
      </w:pPr>
      <w:r w:rsidRPr="00D748B1">
        <w:rPr>
          <w:lang w:eastAsia="zh-CN"/>
        </w:rPr>
        <w:t>点击进入安全组</w:t>
      </w:r>
      <w:r w:rsidR="003B6CAF" w:rsidRPr="00D748B1">
        <w:rPr>
          <w:lang w:eastAsia="zh-CN"/>
        </w:rPr>
        <w:t>，选择</w:t>
      </w:r>
      <w:r w:rsidR="003B6CAF" w:rsidRPr="00D748B1">
        <w:rPr>
          <w:lang w:eastAsia="zh-CN"/>
        </w:rPr>
        <w:t>“</w:t>
      </w:r>
      <w:r w:rsidR="003B6CAF" w:rsidRPr="00D748B1">
        <w:rPr>
          <w:lang w:eastAsia="zh-CN"/>
        </w:rPr>
        <w:t>入方向规则</w:t>
      </w:r>
      <w:r w:rsidR="003B6CAF" w:rsidRPr="00D748B1">
        <w:rPr>
          <w:lang w:eastAsia="zh-CN"/>
        </w:rPr>
        <w:t>”</w:t>
      </w:r>
      <w:r w:rsidR="003B6CAF" w:rsidRPr="00D748B1">
        <w:rPr>
          <w:lang w:eastAsia="zh-CN"/>
        </w:rPr>
        <w:t>并</w:t>
      </w:r>
      <w:r w:rsidR="003B6CAF" w:rsidRPr="00D748B1">
        <w:rPr>
          <w:lang w:eastAsia="zh-CN"/>
        </w:rPr>
        <w:t>“</w:t>
      </w:r>
      <w:r w:rsidR="003B6CAF" w:rsidRPr="00D748B1">
        <w:rPr>
          <w:lang w:eastAsia="zh-CN"/>
        </w:rPr>
        <w:t>添加规则</w:t>
      </w:r>
      <w:r w:rsidR="003B6CAF" w:rsidRPr="00D748B1">
        <w:rPr>
          <w:lang w:eastAsia="zh-CN"/>
        </w:rPr>
        <w:t>”</w:t>
      </w:r>
      <w:r w:rsidR="003B6CAF" w:rsidRPr="00D748B1">
        <w:rPr>
          <w:lang w:eastAsia="zh-CN"/>
        </w:rPr>
        <w:t>，</w:t>
      </w:r>
      <w:r w:rsidRPr="00D748B1">
        <w:rPr>
          <w:lang w:eastAsia="zh-CN"/>
        </w:rPr>
        <w:t>进行</w:t>
      </w:r>
      <w:r w:rsidRPr="00D748B1">
        <w:rPr>
          <w:lang w:eastAsia="zh-CN"/>
        </w:rPr>
        <w:t>26000</w:t>
      </w:r>
      <w:r w:rsidRPr="00D748B1">
        <w:rPr>
          <w:lang w:eastAsia="zh-CN"/>
        </w:rPr>
        <w:t>端口设置</w:t>
      </w:r>
      <w:r w:rsidR="003B6CAF" w:rsidRPr="00D748B1">
        <w:rPr>
          <w:lang w:eastAsia="zh-CN"/>
        </w:rPr>
        <w:t>。</w:t>
      </w:r>
    </w:p>
    <w:p w14:paraId="68A2552D" w14:textId="320F0F03" w:rsidR="00B41560" w:rsidRPr="00D748B1" w:rsidRDefault="00FB5D83" w:rsidP="002176D9">
      <w:pPr>
        <w:pStyle w:val="1e"/>
      </w:pPr>
      <w:r>
        <w:rPr>
          <w:noProof/>
        </w:rPr>
        <mc:AlternateContent>
          <mc:Choice Requires="wps">
            <w:drawing>
              <wp:anchor distT="0" distB="0" distL="114300" distR="114300" simplePos="0" relativeHeight="251674624" behindDoc="0" locked="0" layoutInCell="1" allowOverlap="1" wp14:anchorId="7D0FB006" wp14:editId="63D3E0EB">
                <wp:simplePos x="0" y="0"/>
                <wp:positionH relativeFrom="column">
                  <wp:posOffset>1007892</wp:posOffset>
                </wp:positionH>
                <wp:positionV relativeFrom="paragraph">
                  <wp:posOffset>472440</wp:posOffset>
                </wp:positionV>
                <wp:extent cx="914400" cy="339725"/>
                <wp:effectExtent l="0" t="0" r="0" b="3175"/>
                <wp:wrapNone/>
                <wp:docPr id="31" name="文本框 31"/>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76582185" w14:textId="0A1C5FA1" w:rsidR="00E757FA" w:rsidRPr="00FB5D83" w:rsidRDefault="00E757FA" w:rsidP="00FB5D83">
                            <w:pPr>
                              <w:ind w:left="0"/>
                              <w:rPr>
                                <w:rFonts w:ascii="Huawei Sans" w:hAnsi="Huawei Sans" w:cs="Huawei Sans"/>
                                <w:color w:val="C7000B"/>
                                <w:sz w:val="16"/>
                                <w:szCs w:val="16"/>
                              </w:rPr>
                            </w:pPr>
                            <w:r>
                              <w:rPr>
                                <w:rFonts w:ascii="Huawei Sans" w:hAnsi="Huawei Sans" w:cs="Huawei Sans"/>
                                <w:color w:val="C7000B"/>
                                <w:sz w:val="16"/>
                                <w:szCs w:val="16"/>
                              </w:rPr>
                              <w:t>2</w:t>
                            </w:r>
                            <w:r w:rsidRPr="00FB5D83">
                              <w:rPr>
                                <w:rFonts w:ascii="Huawei Sans" w:hAnsi="Huawei Sans" w:cs="Huawei Sans" w:hint="eastAsia"/>
                                <w:color w:val="C7000B"/>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FB006" id="文本框 31" o:spid="_x0000_s1086" type="#_x0000_t202" style="position:absolute;left:0;text-align:left;margin-left:79.35pt;margin-top:37.2pt;width:1in;height:26.7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" filled="f" stroked="f" strokeweight=".5pt">
                <v:textbox>
                  <w:txbxContent>
                    <w:p w14:paraId="76582185" w14:textId="0A1C5FA1" w:rsidR="00E757FA" w:rsidRPr="00FB5D83" w:rsidRDefault="00E757FA" w:rsidP="00FB5D83">
                      <w:pPr>
                        <w:ind w:left="0"/>
                        <w:rPr>
                          <w:rFonts w:ascii="Huawei Sans" w:hAnsi="Huawei Sans" w:cs="Huawei Sans"/>
                          <w:color w:val="C7000B"/>
                          <w:sz w:val="16"/>
                          <w:szCs w:val="16"/>
                        </w:rPr>
                      </w:pPr>
                      <w:r>
                        <w:rPr>
                          <w:rFonts w:ascii="Huawei Sans" w:hAnsi="Huawei Sans" w:cs="Huawei Sans"/>
                          <w:color w:val="C7000B"/>
                          <w:sz w:val="16"/>
                          <w:szCs w:val="16"/>
                        </w:rPr>
                        <w:t>2</w:t>
                      </w:r>
                      <w:r w:rsidRPr="00FB5D83">
                        <w:rPr>
                          <w:rFonts w:ascii="Huawei Sans" w:hAnsi="Huawei Sans" w:cs="Huawei Sans" w:hint="eastAsia"/>
                          <w:color w:val="C7000B"/>
                          <w:sz w:val="16"/>
                          <w:szCs w:val="16"/>
                        </w:rPr>
                        <w:t>.</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7665BCDD" wp14:editId="6D828874">
                <wp:simplePos x="0" y="0"/>
                <wp:positionH relativeFrom="column">
                  <wp:posOffset>1249387</wp:posOffset>
                </wp:positionH>
                <wp:positionV relativeFrom="paragraph">
                  <wp:posOffset>718918</wp:posOffset>
                </wp:positionV>
                <wp:extent cx="703385" cy="322384"/>
                <wp:effectExtent l="19050" t="19050" r="20955" b="20955"/>
                <wp:wrapNone/>
                <wp:docPr id="29" name="矩形 29"/>
                <wp:cNvGraphicFramePr/>
                <a:graphic xmlns:a="http://schemas.openxmlformats.org/drawingml/2006/main">
                  <a:graphicData uri="http://schemas.microsoft.com/office/word/2010/wordprocessingShape">
                    <wps:wsp>
                      <wps:cNvSpPr/>
                      <wps:spPr>
                        <a:xfrm>
                          <a:off x="0" y="0"/>
                          <a:ext cx="703385" cy="32238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5DAE2" id="矩形 29" o:spid="_x0000_s1026" style="position:absolute;left:0;text-align:left;margin-left:98.4pt;margin-top:56.6pt;width:55.4pt;height:2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" filled="f" strokecolor="#c7000b" strokeweight="2.25pt"/>
            </w:pict>
          </mc:Fallback>
        </mc:AlternateContent>
      </w:r>
      <w:r>
        <w:rPr>
          <w:noProof/>
        </w:rPr>
        <mc:AlternateContent>
          <mc:Choice Requires="wps">
            <w:drawing>
              <wp:anchor distT="0" distB="0" distL="114300" distR="114300" simplePos="0" relativeHeight="251672576" behindDoc="0" locked="0" layoutInCell="1" allowOverlap="1" wp14:anchorId="53CED6B4" wp14:editId="5206D7A2">
                <wp:simplePos x="0" y="0"/>
                <wp:positionH relativeFrom="column">
                  <wp:posOffset>2618105</wp:posOffset>
                </wp:positionH>
                <wp:positionV relativeFrom="paragraph">
                  <wp:posOffset>55733</wp:posOffset>
                </wp:positionV>
                <wp:extent cx="914400" cy="339970"/>
                <wp:effectExtent l="0" t="0" r="0" b="3175"/>
                <wp:wrapNone/>
                <wp:docPr id="30" name="文本框 30"/>
                <wp:cNvGraphicFramePr/>
                <a:graphic xmlns:a="http://schemas.openxmlformats.org/drawingml/2006/main">
                  <a:graphicData uri="http://schemas.microsoft.com/office/word/2010/wordprocessingShape">
                    <wps:wsp>
                      <wps:cNvSpPr txBox="1"/>
                      <wps:spPr>
                        <a:xfrm>
                          <a:off x="0" y="0"/>
                          <a:ext cx="914400" cy="339970"/>
                        </a:xfrm>
                        <a:prstGeom prst="rect">
                          <a:avLst/>
                        </a:prstGeom>
                        <a:noFill/>
                        <a:ln w="6350">
                          <a:noFill/>
                        </a:ln>
                      </wps:spPr>
                      <wps:txbx>
                        <w:txbxContent>
                          <w:p w14:paraId="1ACB9728" w14:textId="43A13F66" w:rsidR="00E757FA" w:rsidRPr="00FB5D83" w:rsidRDefault="00E757FA">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CED6B4" id="文本框 30" o:spid="_x0000_s1087" type="#_x0000_t202" style="position:absolute;left:0;text-align:left;margin-left:206.15pt;margin-top:4.4pt;width:1in;height:26.7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" filled="f" stroked="f" strokeweight=".5pt">
                <v:textbox>
                  <w:txbxContent>
                    <w:p w14:paraId="1ACB9728" w14:textId="43A13F66" w:rsidR="00E757FA" w:rsidRPr="00FB5D83" w:rsidRDefault="00E757FA">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0CCE7F8D" wp14:editId="06BFA183">
                <wp:simplePos x="0" y="0"/>
                <wp:positionH relativeFrom="column">
                  <wp:posOffset>1741756</wp:posOffset>
                </wp:positionH>
                <wp:positionV relativeFrom="paragraph">
                  <wp:posOffset>273441</wp:posOffset>
                </wp:positionV>
                <wp:extent cx="861646" cy="328246"/>
                <wp:effectExtent l="19050" t="19050" r="15240" b="15240"/>
                <wp:wrapNone/>
                <wp:docPr id="28" name="矩形 28"/>
                <wp:cNvGraphicFramePr/>
                <a:graphic xmlns:a="http://schemas.openxmlformats.org/drawingml/2006/main">
                  <a:graphicData uri="http://schemas.microsoft.com/office/word/2010/wordprocessingShape">
                    <wps:wsp>
                      <wps:cNvSpPr/>
                      <wps:spPr>
                        <a:xfrm>
                          <a:off x="0" y="0"/>
                          <a:ext cx="861646" cy="32824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E9CAC" id="矩形 28" o:spid="_x0000_s1026" style="position:absolute;left:0;text-align:left;margin-left:137.15pt;margin-top:21.55pt;width:67.85pt;height:25.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" filled="f" strokecolor="#c7000b" strokeweight="2.25pt"/>
            </w:pict>
          </mc:Fallback>
        </mc:AlternateContent>
      </w:r>
      <w:r w:rsidR="00D14A84" w:rsidRPr="00D748B1">
        <w:rPr>
          <w:noProof/>
        </w:rPr>
        <w:drawing>
          <wp:inline distT="0" distB="0" distL="0" distR="0" wp14:anchorId="27F63675" wp14:editId="20DB2BA5">
            <wp:extent cx="5454000" cy="3254400"/>
            <wp:effectExtent l="19050" t="19050" r="13970" b="22225"/>
            <wp:docPr id="19" name="图片 19" descr="C:\Users\swx941157\AppData\Roaming\eSpace_Desktop\UserData\swx941157\imagefiles\originalImgfiles\A91AA251-DA4A-4F8A-8272-A0006D3C08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1AA251-DA4A-4F8A-8272-A0006D3C08A2" descr="C:\Users\swx941157\AppData\Roaming\eSpace_Desktop\UserData\swx941157\imagefiles\originalImgfiles\A91AA251-DA4A-4F8A-8272-A0006D3C08A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50111" b="4981"/>
                    <a:stretch/>
                  </pic:blipFill>
                  <pic:spPr bwMode="auto">
                    <a:xfrm>
                      <a:off x="0" y="0"/>
                      <a:ext cx="5454000" cy="3254400"/>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FBC1177" w14:textId="1C3E19E0" w:rsidR="00B41560" w:rsidRDefault="00FB5D83" w:rsidP="002176D9">
      <w:pPr>
        <w:pStyle w:val="1e"/>
      </w:pPr>
      <w:r w:rsidRPr="00FB5D83">
        <w:rPr>
          <w:noProof/>
        </w:rPr>
        <w:lastRenderedPageBreak/>
        <mc:AlternateContent>
          <mc:Choice Requires="wps">
            <w:drawing>
              <wp:anchor distT="0" distB="0" distL="114300" distR="114300" simplePos="0" relativeHeight="251681792" behindDoc="0" locked="0" layoutInCell="1" allowOverlap="1" wp14:anchorId="47CF68AA" wp14:editId="07FCB2D5">
                <wp:simplePos x="0" y="0"/>
                <wp:positionH relativeFrom="column">
                  <wp:posOffset>2663043</wp:posOffset>
                </wp:positionH>
                <wp:positionV relativeFrom="paragraph">
                  <wp:posOffset>2035175</wp:posOffset>
                </wp:positionV>
                <wp:extent cx="914400" cy="339725"/>
                <wp:effectExtent l="0" t="0" r="0" b="3175"/>
                <wp:wrapNone/>
                <wp:docPr id="38" name="文本框 38"/>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6DA19DE9" w14:textId="5AB5A103" w:rsidR="00E757FA" w:rsidRPr="00FB5D83" w:rsidRDefault="00E757FA" w:rsidP="00FB5D83">
                            <w:pPr>
                              <w:ind w:left="0"/>
                              <w:rPr>
                                <w:rFonts w:ascii="Huawei Sans" w:hAnsi="Huawei Sans" w:cs="Huawei Sans"/>
                                <w:color w:val="C7000B"/>
                                <w:sz w:val="16"/>
                                <w:szCs w:val="16"/>
                              </w:rPr>
                            </w:pPr>
                            <w:r>
                              <w:rPr>
                                <w:rFonts w:ascii="Huawei Sans" w:hAnsi="Huawei Sans" w:cs="Huawei Sans"/>
                                <w:color w:val="C7000B"/>
                                <w:sz w:val="16"/>
                                <w:szCs w:val="16"/>
                              </w:rPr>
                              <w:t>2</w:t>
                            </w:r>
                            <w:r w:rsidRPr="00FB5D83">
                              <w:rPr>
                                <w:rFonts w:ascii="Huawei Sans" w:hAnsi="Huawei Sans" w:cs="Huawei Sans" w:hint="eastAsia"/>
                                <w:color w:val="C7000B"/>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CF68AA" id="文本框 38" o:spid="_x0000_s1088" type="#_x0000_t202" style="position:absolute;left:0;text-align:left;margin-left:209.7pt;margin-top:160.25pt;width:1in;height:26.7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" filled="f" stroked="f" strokeweight=".5pt">
                <v:textbox>
                  <w:txbxContent>
                    <w:p w14:paraId="6DA19DE9" w14:textId="5AB5A103" w:rsidR="00E757FA" w:rsidRPr="00FB5D83" w:rsidRDefault="00E757FA" w:rsidP="00FB5D83">
                      <w:pPr>
                        <w:ind w:left="0"/>
                        <w:rPr>
                          <w:rFonts w:ascii="Huawei Sans" w:hAnsi="Huawei Sans" w:cs="Huawei Sans"/>
                          <w:color w:val="C7000B"/>
                          <w:sz w:val="16"/>
                          <w:szCs w:val="16"/>
                        </w:rPr>
                      </w:pPr>
                      <w:r>
                        <w:rPr>
                          <w:rFonts w:ascii="Huawei Sans" w:hAnsi="Huawei Sans" w:cs="Huawei Sans"/>
                          <w:color w:val="C7000B"/>
                          <w:sz w:val="16"/>
                          <w:szCs w:val="16"/>
                        </w:rPr>
                        <w:t>2</w:t>
                      </w:r>
                      <w:r w:rsidRPr="00FB5D83">
                        <w:rPr>
                          <w:rFonts w:ascii="Huawei Sans" w:hAnsi="Huawei Sans" w:cs="Huawei Sans" w:hint="eastAsia"/>
                          <w:color w:val="C7000B"/>
                          <w:sz w:val="16"/>
                          <w:szCs w:val="16"/>
                        </w:rPr>
                        <w:t>.</w:t>
                      </w:r>
                    </w:p>
                  </w:txbxContent>
                </v:textbox>
              </v:shape>
            </w:pict>
          </mc:Fallback>
        </mc:AlternateContent>
      </w:r>
      <w:r w:rsidRPr="00FB5D83">
        <w:rPr>
          <w:noProof/>
        </w:rPr>
        <mc:AlternateContent>
          <mc:Choice Requires="wps">
            <w:drawing>
              <wp:anchor distT="0" distB="0" distL="114300" distR="114300" simplePos="0" relativeHeight="251679744" behindDoc="0" locked="0" layoutInCell="1" allowOverlap="1" wp14:anchorId="74F0EEAC" wp14:editId="2D50D9B9">
                <wp:simplePos x="0" y="0"/>
                <wp:positionH relativeFrom="column">
                  <wp:posOffset>2937510</wp:posOffset>
                </wp:positionH>
                <wp:positionV relativeFrom="paragraph">
                  <wp:posOffset>2178880</wp:posOffset>
                </wp:positionV>
                <wp:extent cx="474785" cy="211015"/>
                <wp:effectExtent l="19050" t="19050" r="20955" b="17780"/>
                <wp:wrapNone/>
                <wp:docPr id="37" name="矩形 37"/>
                <wp:cNvGraphicFramePr/>
                <a:graphic xmlns:a="http://schemas.openxmlformats.org/drawingml/2006/main">
                  <a:graphicData uri="http://schemas.microsoft.com/office/word/2010/wordprocessingShape">
                    <wps:wsp>
                      <wps:cNvSpPr/>
                      <wps:spPr>
                        <a:xfrm>
                          <a:off x="0" y="0"/>
                          <a:ext cx="474785" cy="2110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A3F52" id="矩形 37" o:spid="_x0000_s1026" style="position:absolute;left:0;text-align:left;margin-left:231.3pt;margin-top:171.55pt;width:37.4pt;height:16.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" filled="f" strokecolor="#c7000b" strokeweight="2.25pt"/>
            </w:pict>
          </mc:Fallback>
        </mc:AlternateContent>
      </w:r>
      <w:r w:rsidRPr="00FB5D83">
        <w:rPr>
          <w:noProof/>
        </w:rPr>
        <mc:AlternateContent>
          <mc:Choice Requires="wps">
            <w:drawing>
              <wp:anchor distT="0" distB="0" distL="114300" distR="114300" simplePos="0" relativeHeight="251677696" behindDoc="0" locked="0" layoutInCell="1" allowOverlap="1" wp14:anchorId="7522859A" wp14:editId="05E60FFE">
                <wp:simplePos x="0" y="0"/>
                <wp:positionH relativeFrom="column">
                  <wp:posOffset>666897</wp:posOffset>
                </wp:positionH>
                <wp:positionV relativeFrom="paragraph">
                  <wp:posOffset>1416685</wp:posOffset>
                </wp:positionV>
                <wp:extent cx="914400" cy="339725"/>
                <wp:effectExtent l="0" t="0" r="0" b="3175"/>
                <wp:wrapNone/>
                <wp:docPr id="36" name="文本框 36"/>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167E22E9" w14:textId="77777777" w:rsidR="00E757FA" w:rsidRPr="00FB5D83" w:rsidRDefault="00E757FA" w:rsidP="00FB5D83">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22859A" id="文本框 36" o:spid="_x0000_s1089" type="#_x0000_t202" style="position:absolute;left:0;text-align:left;margin-left:52.5pt;margin-top:111.55pt;width:1in;height:26.75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" filled="f" stroked="f" strokeweight=".5pt">
                <v:textbox>
                  <w:txbxContent>
                    <w:p w14:paraId="167E22E9" w14:textId="77777777" w:rsidR="00E757FA" w:rsidRPr="00FB5D83" w:rsidRDefault="00E757FA" w:rsidP="00FB5D83">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v:textbox>
              </v:shape>
            </w:pict>
          </mc:Fallback>
        </mc:AlternateContent>
      </w:r>
      <w:r w:rsidRPr="00FB5D83">
        <w:rPr>
          <w:noProof/>
        </w:rPr>
        <mc:AlternateContent>
          <mc:Choice Requires="wps">
            <w:drawing>
              <wp:anchor distT="0" distB="0" distL="114300" distR="114300" simplePos="0" relativeHeight="251676672" behindDoc="0" locked="0" layoutInCell="1" allowOverlap="1" wp14:anchorId="339B476F" wp14:editId="33D1630F">
                <wp:simplePos x="0" y="0"/>
                <wp:positionH relativeFrom="column">
                  <wp:posOffset>821494</wp:posOffset>
                </wp:positionH>
                <wp:positionV relativeFrom="paragraph">
                  <wp:posOffset>1645480</wp:posOffset>
                </wp:positionV>
                <wp:extent cx="949569" cy="211015"/>
                <wp:effectExtent l="19050" t="19050" r="22225" b="17780"/>
                <wp:wrapNone/>
                <wp:docPr id="35" name="矩形 35"/>
                <wp:cNvGraphicFramePr/>
                <a:graphic xmlns:a="http://schemas.openxmlformats.org/drawingml/2006/main">
                  <a:graphicData uri="http://schemas.microsoft.com/office/word/2010/wordprocessingShape">
                    <wps:wsp>
                      <wps:cNvSpPr/>
                      <wps:spPr>
                        <a:xfrm>
                          <a:off x="0" y="0"/>
                          <a:ext cx="949569" cy="2110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FF60" id="矩形 35" o:spid="_x0000_s1026" style="position:absolute;left:0;text-align:left;margin-left:64.7pt;margin-top:129.55pt;width:74.75pt;height:16.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" filled="f" strokecolor="#c7000b" strokeweight="2.25pt"/>
            </w:pict>
          </mc:Fallback>
        </mc:AlternateContent>
      </w:r>
      <w:r w:rsidR="00D14A84" w:rsidRPr="00D748B1">
        <w:rPr>
          <w:noProof/>
        </w:rPr>
        <w:drawing>
          <wp:inline distT="0" distB="0" distL="0" distR="0" wp14:anchorId="4D83A180" wp14:editId="684C83AE">
            <wp:extent cx="5454000" cy="2512800"/>
            <wp:effectExtent l="19050" t="19050" r="13970" b="20955"/>
            <wp:docPr id="20" name="图片 20" descr="C:\Users\swx941157\AppData\Roaming\eSpace_Desktop\UserData\swx941157\imagefiles\F9A58114-4666-4DB4-864A-4149937490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A58114-4666-4DB4-864A-4149937490BB" descr="C:\Users\swx941157\AppData\Roaming\eSpace_Desktop\UserData\swx941157\imagefiles\F9A58114-4666-4DB4-864A-4149937490BB.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54000" cy="2512800"/>
                    </a:xfrm>
                    <a:prstGeom prst="rect">
                      <a:avLst/>
                    </a:prstGeom>
                    <a:noFill/>
                    <a:ln>
                      <a:solidFill>
                        <a:schemeClr val="bg1">
                          <a:lumMod val="85000"/>
                        </a:schemeClr>
                      </a:solidFill>
                    </a:ln>
                  </pic:spPr>
                </pic:pic>
              </a:graphicData>
            </a:graphic>
          </wp:inline>
        </w:drawing>
      </w:r>
    </w:p>
    <w:p w14:paraId="2F623FA4" w14:textId="19D9A439" w:rsidR="00DF05B5" w:rsidRDefault="00DF05B5" w:rsidP="002176D9">
      <w:pPr>
        <w:pStyle w:val="1e"/>
      </w:pPr>
      <w:r>
        <w:t>确定后</w:t>
      </w:r>
      <w:r>
        <w:rPr>
          <w:rFonts w:hint="eastAsia"/>
        </w:rPr>
        <w:t>，</w:t>
      </w:r>
      <w:r>
        <w:t>可以看到入网规则</w:t>
      </w:r>
      <w:r>
        <w:rPr>
          <w:rFonts w:hint="eastAsia"/>
        </w:rPr>
        <w:t>多了“</w:t>
      </w:r>
      <w:r>
        <w:rPr>
          <w:rFonts w:hint="eastAsia"/>
        </w:rPr>
        <w:t>TCP:</w:t>
      </w:r>
      <w:r>
        <w:t>26000</w:t>
      </w:r>
      <w:r>
        <w:rPr>
          <w:rFonts w:hint="eastAsia"/>
        </w:rPr>
        <w:t>”</w:t>
      </w:r>
      <w:r w:rsidR="00B7546D">
        <w:rPr>
          <w:rFonts w:hint="eastAsia"/>
        </w:rPr>
        <w:t>，如下图：</w:t>
      </w:r>
    </w:p>
    <w:p w14:paraId="101F2C75" w14:textId="6E344A6A" w:rsidR="00DF05B5" w:rsidRPr="00D748B1" w:rsidRDefault="00FB5D83" w:rsidP="002176D9">
      <w:pPr>
        <w:pStyle w:val="1e"/>
        <w:rPr>
          <w:rFonts w:cs="Huawei Sans"/>
        </w:rPr>
      </w:pPr>
      <w:r w:rsidRPr="00FB5D83">
        <w:rPr>
          <w:noProof/>
        </w:rPr>
        <mc:AlternateContent>
          <mc:Choice Requires="wps">
            <w:drawing>
              <wp:anchor distT="0" distB="0" distL="114300" distR="114300" simplePos="0" relativeHeight="251683840" behindDoc="0" locked="0" layoutInCell="1" allowOverlap="1" wp14:anchorId="7591101C" wp14:editId="3AF33F96">
                <wp:simplePos x="0" y="0"/>
                <wp:positionH relativeFrom="column">
                  <wp:posOffset>1454541</wp:posOffset>
                </wp:positionH>
                <wp:positionV relativeFrom="paragraph">
                  <wp:posOffset>16217</wp:posOffset>
                </wp:positionV>
                <wp:extent cx="627136" cy="245745"/>
                <wp:effectExtent l="19050" t="19050" r="20955" b="20955"/>
                <wp:wrapNone/>
                <wp:docPr id="39" name="矩形 39"/>
                <wp:cNvGraphicFramePr/>
                <a:graphic xmlns:a="http://schemas.openxmlformats.org/drawingml/2006/main">
                  <a:graphicData uri="http://schemas.microsoft.com/office/word/2010/wordprocessingShape">
                    <wps:wsp>
                      <wps:cNvSpPr/>
                      <wps:spPr>
                        <a:xfrm>
                          <a:off x="0" y="0"/>
                          <a:ext cx="627136" cy="24574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D4145" id="矩形 39" o:spid="_x0000_s1026" style="position:absolute;left:0;text-align:left;margin-left:114.55pt;margin-top:1.3pt;width:49.4pt;height:19.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" filled="f" strokecolor="#c7000b" strokeweight="2.25pt"/>
            </w:pict>
          </mc:Fallback>
        </mc:AlternateContent>
      </w:r>
      <w:r w:rsidRPr="00280093">
        <w:rPr>
          <w:noProof/>
        </w:rPr>
        <mc:AlternateContent>
          <mc:Choice Requires="wps">
            <w:drawing>
              <wp:anchor distT="0" distB="0" distL="114300" distR="114300" simplePos="0" relativeHeight="251687936" behindDoc="0" locked="0" layoutInCell="1" allowOverlap="1" wp14:anchorId="6A5DFFAF" wp14:editId="0EDB34C3">
                <wp:simplePos x="0" y="0"/>
                <wp:positionH relativeFrom="column">
                  <wp:posOffset>1717870</wp:posOffset>
                </wp:positionH>
                <wp:positionV relativeFrom="paragraph">
                  <wp:posOffset>2571652</wp:posOffset>
                </wp:positionV>
                <wp:extent cx="621323" cy="228210"/>
                <wp:effectExtent l="38100" t="19050" r="7620" b="57785"/>
                <wp:wrapNone/>
                <wp:docPr id="41" name="直接箭头连接符 41"/>
                <wp:cNvGraphicFramePr/>
                <a:graphic xmlns:a="http://schemas.openxmlformats.org/drawingml/2006/main">
                  <a:graphicData uri="http://schemas.microsoft.com/office/word/2010/wordprocessingShape">
                    <wps:wsp>
                      <wps:cNvCnPr/>
                      <wps:spPr>
                        <a:xfrm flipH="1">
                          <a:off x="0" y="0"/>
                          <a:ext cx="621323" cy="22821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7A2F84" id="直接箭头连接符 41" o:spid="_x0000_s1026" type="#_x0000_t32" style="position:absolute;left:0;text-align:left;margin-left:135.25pt;margin-top:202.5pt;width:48.9pt;height:17.9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" strokecolor="#c7000b" strokeweight="2.25pt">
                <v:stroke endarrow="block"/>
              </v:shape>
            </w:pict>
          </mc:Fallback>
        </mc:AlternateContent>
      </w:r>
      <w:r w:rsidRPr="00FB5D83">
        <w:rPr>
          <w:noProof/>
        </w:rPr>
        <mc:AlternateContent>
          <mc:Choice Requires="wps">
            <w:drawing>
              <wp:anchor distT="0" distB="0" distL="114300" distR="114300" simplePos="0" relativeHeight="251685888" behindDoc="0" locked="0" layoutInCell="1" allowOverlap="1" wp14:anchorId="1CF98699" wp14:editId="6717B08D">
                <wp:simplePos x="0" y="0"/>
                <wp:positionH relativeFrom="column">
                  <wp:posOffset>1265555</wp:posOffset>
                </wp:positionH>
                <wp:positionV relativeFrom="paragraph">
                  <wp:posOffset>2864632</wp:posOffset>
                </wp:positionV>
                <wp:extent cx="609063" cy="211015"/>
                <wp:effectExtent l="19050" t="19050" r="19685" b="17780"/>
                <wp:wrapNone/>
                <wp:docPr id="40" name="矩形 40"/>
                <wp:cNvGraphicFramePr/>
                <a:graphic xmlns:a="http://schemas.openxmlformats.org/drawingml/2006/main">
                  <a:graphicData uri="http://schemas.microsoft.com/office/word/2010/wordprocessingShape">
                    <wps:wsp>
                      <wps:cNvSpPr/>
                      <wps:spPr>
                        <a:xfrm>
                          <a:off x="0" y="0"/>
                          <a:ext cx="609063" cy="2110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7B213" id="矩形 40" o:spid="_x0000_s1026" style="position:absolute;left:0;text-align:left;margin-left:99.65pt;margin-top:225.55pt;width:47.95pt;height:16.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" filled="f" strokecolor="#c7000b" strokeweight="2.25pt"/>
            </w:pict>
          </mc:Fallback>
        </mc:AlternateContent>
      </w:r>
      <w:r w:rsidR="00DF05B5">
        <w:rPr>
          <w:noProof/>
        </w:rPr>
        <w:drawing>
          <wp:inline distT="0" distB="0" distL="0" distR="0" wp14:anchorId="197AD8A7" wp14:editId="271ABC80">
            <wp:extent cx="5454000" cy="3218400"/>
            <wp:effectExtent l="19050" t="19050" r="13970" b="20320"/>
            <wp:docPr id="1" name="图片 1" descr="C:\Users\swx941157\AppData\Roaming\eSpace_Desktop\UserData\swx941157\imagefiles\61157647-1F30-4E78-9BF8-9C7938C51F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157647-1F30-4E78-9BF8-9C7938C51FE6" descr="C:\Users\swx941157\AppData\Roaming\eSpace_Desktop\UserData\swx941157\imagefiles\61157647-1F30-4E78-9BF8-9C7938C51FE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4000" cy="3218400"/>
                    </a:xfrm>
                    <a:prstGeom prst="rect">
                      <a:avLst/>
                    </a:prstGeom>
                    <a:noFill/>
                    <a:ln w="12700">
                      <a:solidFill>
                        <a:schemeClr val="bg1">
                          <a:lumMod val="85000"/>
                        </a:schemeClr>
                      </a:solidFill>
                    </a:ln>
                  </pic:spPr>
                </pic:pic>
              </a:graphicData>
            </a:graphic>
          </wp:inline>
        </w:drawing>
      </w:r>
    </w:p>
    <w:p w14:paraId="758AB7B3" w14:textId="5B8FA1F0" w:rsidR="00CC2462" w:rsidRPr="00D748B1" w:rsidRDefault="00D153C5" w:rsidP="00EE7FF6">
      <w:pPr>
        <w:pStyle w:val="3"/>
        <w:numPr>
          <w:ilvl w:val="2"/>
          <w:numId w:val="4"/>
        </w:numPr>
        <w:rPr>
          <w:rFonts w:cs="Huawei Sans"/>
        </w:rPr>
      </w:pPr>
      <w:bookmarkStart w:id="88" w:name="_Toc57396655"/>
      <w:r w:rsidRPr="00D748B1">
        <w:rPr>
          <w:rFonts w:cs="Huawei Sans"/>
        </w:rPr>
        <w:t>下载并</w:t>
      </w:r>
      <w:r w:rsidR="00CC2462" w:rsidRPr="00D748B1">
        <w:rPr>
          <w:rFonts w:cs="Huawei Sans"/>
        </w:rPr>
        <w:t>安装</w:t>
      </w:r>
      <w:r w:rsidR="00CC2462" w:rsidRPr="00D748B1">
        <w:rPr>
          <w:rFonts w:cs="Huawei Sans"/>
        </w:rPr>
        <w:t>JDK</w:t>
      </w:r>
      <w:bookmarkEnd w:id="88"/>
      <w:r w:rsidRPr="00D748B1">
        <w:rPr>
          <w:rFonts w:cs="Huawei Sans"/>
        </w:rPr>
        <w:t xml:space="preserve"> </w:t>
      </w:r>
    </w:p>
    <w:p w14:paraId="0595CC7A" w14:textId="202337F4" w:rsidR="00CC2462" w:rsidRPr="00D748B1" w:rsidRDefault="00CC2462" w:rsidP="00F05ABE">
      <w:pPr>
        <w:pStyle w:val="30"/>
      </w:pPr>
      <w:proofErr w:type="spellStart"/>
      <w:r w:rsidRPr="00D748B1">
        <w:t>下载</w:t>
      </w:r>
      <w:r w:rsidRPr="00D748B1">
        <w:t>JDK</w:t>
      </w:r>
      <w:proofErr w:type="spellEnd"/>
      <w:r w:rsidRPr="00D748B1">
        <w:t>。</w:t>
      </w:r>
    </w:p>
    <w:p w14:paraId="36310D12" w14:textId="33C7B377" w:rsidR="00CC2462" w:rsidRPr="00D748B1" w:rsidRDefault="003D136B" w:rsidP="002176D9">
      <w:pPr>
        <w:pStyle w:val="1e"/>
      </w:pPr>
      <w:hyperlink r:id="rId25" w:history="1">
        <w:r w:rsidR="00CC2462" w:rsidRPr="00D748B1">
          <w:rPr>
            <w:rStyle w:val="af1"/>
            <w:rFonts w:cs="Huawei Sans"/>
          </w:rPr>
          <w:t>https://www.oracle.com/java/technologies/javase/javase-jdk8-downloads.html</w:t>
        </w:r>
      </w:hyperlink>
    </w:p>
    <w:p w14:paraId="7CE0FE02" w14:textId="0F3C9ED9" w:rsidR="00CC2462" w:rsidRPr="00D748B1" w:rsidRDefault="00FB5D83" w:rsidP="002176D9">
      <w:pPr>
        <w:pStyle w:val="1e"/>
      </w:pPr>
      <w:r w:rsidRPr="00FB5D83">
        <w:rPr>
          <w:noProof/>
        </w:rPr>
        <mc:AlternateContent>
          <mc:Choice Requires="wps">
            <w:drawing>
              <wp:anchor distT="0" distB="0" distL="114300" distR="114300" simplePos="0" relativeHeight="251689984" behindDoc="0" locked="0" layoutInCell="1" allowOverlap="1" wp14:anchorId="06A216A3" wp14:editId="5107F2C4">
                <wp:simplePos x="0" y="0"/>
                <wp:positionH relativeFrom="column">
                  <wp:posOffset>709930</wp:posOffset>
                </wp:positionH>
                <wp:positionV relativeFrom="paragraph">
                  <wp:posOffset>572282</wp:posOffset>
                </wp:positionV>
                <wp:extent cx="4953000" cy="211016"/>
                <wp:effectExtent l="19050" t="19050" r="19050" b="17780"/>
                <wp:wrapNone/>
                <wp:docPr id="42" name="矩形 42"/>
                <wp:cNvGraphicFramePr/>
                <a:graphic xmlns:a="http://schemas.openxmlformats.org/drawingml/2006/main">
                  <a:graphicData uri="http://schemas.microsoft.com/office/word/2010/wordprocessingShape">
                    <wps:wsp>
                      <wps:cNvSpPr/>
                      <wps:spPr>
                        <a:xfrm>
                          <a:off x="0" y="0"/>
                          <a:ext cx="4953000" cy="21101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C7BCF" id="矩形 42" o:spid="_x0000_s1026" style="position:absolute;left:0;text-align:left;margin-left:55.9pt;margin-top:45.05pt;width:390pt;height:16.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" filled="f" strokecolor="#c7000b" strokeweight="2.25pt"/>
            </w:pict>
          </mc:Fallback>
        </mc:AlternateContent>
      </w:r>
      <w:r w:rsidR="00CC2462" w:rsidRPr="00D748B1">
        <w:rPr>
          <w:noProof/>
        </w:rPr>
        <w:drawing>
          <wp:inline distT="0" distB="0" distL="0" distR="0" wp14:anchorId="4637F6E8" wp14:editId="697E7206">
            <wp:extent cx="5454000" cy="867600"/>
            <wp:effectExtent l="19050" t="19050" r="13970" b="27940"/>
            <wp:docPr id="3" name="图片 3" descr="C:\Users\swx941157\AppData\Roaming\eSpace_Desktop\UserData\swx941157\imagefiles\originalImgfiles\9C46B4AE-1523-4BA9-89C2-21C52408AB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C46B4AE-1523-4BA9-89C2-21C52408AB5C" descr="C:\Users\swx941157\AppData\Roaming\eSpace_Desktop\UserData\swx941157\imagefiles\originalImgfiles\9C46B4AE-1523-4BA9-89C2-21C52408AB5C.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54000" cy="867600"/>
                    </a:xfrm>
                    <a:prstGeom prst="rect">
                      <a:avLst/>
                    </a:prstGeom>
                    <a:noFill/>
                    <a:ln w="12700">
                      <a:solidFill>
                        <a:schemeClr val="bg1">
                          <a:lumMod val="85000"/>
                        </a:schemeClr>
                      </a:solidFill>
                    </a:ln>
                  </pic:spPr>
                </pic:pic>
              </a:graphicData>
            </a:graphic>
          </wp:inline>
        </w:drawing>
      </w:r>
    </w:p>
    <w:p w14:paraId="4519DC05" w14:textId="22B8F976" w:rsidR="00CC2462" w:rsidRPr="00D748B1" w:rsidRDefault="00CC2462" w:rsidP="002176D9">
      <w:pPr>
        <w:pStyle w:val="1e"/>
      </w:pPr>
      <w:r w:rsidRPr="00D748B1">
        <w:rPr>
          <w:noProof/>
        </w:rPr>
        <w:lastRenderedPageBreak/>
        <w:drawing>
          <wp:inline distT="0" distB="0" distL="0" distR="0" wp14:anchorId="7034691A" wp14:editId="465CAAA3">
            <wp:extent cx="5289630" cy="539670"/>
            <wp:effectExtent l="19050" t="19050" r="6350" b="13335"/>
            <wp:docPr id="4" name="图片 4" descr="C:\Users\swx941157\AppData\Roaming\eSpace_Desktop\UserData\swx941157\imagefiles\956D0976-2FE5-4327-BE30-8724B20B7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6D0976-2FE5-4327-BE30-8724B20B7D78" descr="C:\Users\swx941157\AppData\Roaming\eSpace_Desktop\UserData\swx941157\imagefiles\956D0976-2FE5-4327-BE30-8724B20B7D78.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17541"/>
                    <a:stretch/>
                  </pic:blipFill>
                  <pic:spPr bwMode="auto">
                    <a:xfrm>
                      <a:off x="0" y="0"/>
                      <a:ext cx="5883679" cy="600277"/>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6866DA8C" w14:textId="7B20E5AB" w:rsidR="00CC2462" w:rsidRPr="00D748B1" w:rsidRDefault="00CC2462" w:rsidP="00F05ABE">
      <w:pPr>
        <w:pStyle w:val="30"/>
      </w:pPr>
      <w:r w:rsidRPr="00D748B1">
        <w:t>点击</w:t>
      </w:r>
      <w:r w:rsidRPr="00D748B1">
        <w:t>jdk-8u261-windows-x64.exe</w:t>
      </w:r>
      <w:r w:rsidRPr="00D748B1">
        <w:t>进行安装。</w:t>
      </w:r>
    </w:p>
    <w:p w14:paraId="026014CE" w14:textId="6EC7ADD4" w:rsidR="00D153C5" w:rsidRPr="00D748B1" w:rsidRDefault="00D153C5" w:rsidP="002176D9">
      <w:pPr>
        <w:pStyle w:val="1e"/>
      </w:pPr>
      <w:r w:rsidRPr="00D748B1">
        <w:t>默认设置即可，出现安装进度。</w:t>
      </w:r>
    </w:p>
    <w:p w14:paraId="66228EED" w14:textId="2A671F73" w:rsidR="00CC2462" w:rsidRPr="00D748B1" w:rsidRDefault="00D153C5" w:rsidP="002176D9">
      <w:pPr>
        <w:pStyle w:val="1e"/>
      </w:pPr>
      <w:r w:rsidRPr="00D748B1">
        <w:rPr>
          <w:noProof/>
        </w:rPr>
        <w:drawing>
          <wp:inline distT="0" distB="0" distL="0" distR="0" wp14:anchorId="0D5A9C50" wp14:editId="3DA98300">
            <wp:extent cx="4904740" cy="2694743"/>
            <wp:effectExtent l="19050" t="19050" r="10160" b="10795"/>
            <wp:docPr id="5" name="图片 5" descr="C:\Users\swx941157\AppData\Roaming\eSpace_Desktop\UserData\swx941157\imagefiles\51F97D8C-B659-4583-8D79-F93C4D4444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F97D8C-B659-4583-8D79-F93C4D44445E" descr="C:\Users\swx941157\AppData\Roaming\eSpace_Desktop\UserData\swx941157\imagefiles\51F97D8C-B659-4583-8D79-F93C4D44445E.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636" r="707"/>
                    <a:stretch/>
                  </pic:blipFill>
                  <pic:spPr bwMode="auto">
                    <a:xfrm>
                      <a:off x="0" y="0"/>
                      <a:ext cx="4943895" cy="2716255"/>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64A329" w14:textId="2324EE37" w:rsidR="00D153C5" w:rsidRPr="00D748B1" w:rsidRDefault="00D153C5" w:rsidP="002176D9">
      <w:pPr>
        <w:pStyle w:val="1e"/>
      </w:pPr>
      <w:r w:rsidRPr="00D748B1">
        <w:t>如下显示表示安装成功：</w:t>
      </w:r>
    </w:p>
    <w:p w14:paraId="5AD386ED" w14:textId="1210120F" w:rsidR="00D153C5" w:rsidRPr="00D748B1" w:rsidRDefault="00D153C5" w:rsidP="002176D9">
      <w:pPr>
        <w:pStyle w:val="1e"/>
      </w:pPr>
      <w:r w:rsidRPr="00D748B1">
        <w:rPr>
          <w:noProof/>
        </w:rPr>
        <w:drawing>
          <wp:inline distT="0" distB="0" distL="0" distR="0" wp14:anchorId="4FCB92BE" wp14:editId="1AF1F5F4">
            <wp:extent cx="4905337" cy="3721261"/>
            <wp:effectExtent l="19050" t="19050" r="10160" b="12700"/>
            <wp:docPr id="6" name="图片 6" descr="C:\Users\swx941157\AppData\Roaming\eSpace_Desktop\UserData\swx941157\imagefiles\6E44A76E-2420-4468-B09D-3DEF4CA3AA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4A76E-2420-4468-B09D-3DEF4CA3AA57" descr="C:\Users\swx941157\AppData\Roaming\eSpace_Desktop\UserData\swx941157\imagefiles\6E44A76E-2420-4468-B09D-3DEF4CA3AA5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6602" cy="3729807"/>
                    </a:xfrm>
                    <a:prstGeom prst="rect">
                      <a:avLst/>
                    </a:prstGeom>
                    <a:noFill/>
                    <a:ln>
                      <a:solidFill>
                        <a:schemeClr val="bg1">
                          <a:lumMod val="85000"/>
                        </a:schemeClr>
                      </a:solidFill>
                    </a:ln>
                  </pic:spPr>
                </pic:pic>
              </a:graphicData>
            </a:graphic>
          </wp:inline>
        </w:drawing>
      </w:r>
    </w:p>
    <w:p w14:paraId="4839A2AC" w14:textId="3AB91941" w:rsidR="00CC2462" w:rsidRPr="00D748B1" w:rsidRDefault="006C08E0" w:rsidP="00F05ABE">
      <w:pPr>
        <w:pStyle w:val="30"/>
      </w:pPr>
      <w:proofErr w:type="spellStart"/>
      <w:r w:rsidRPr="00D748B1">
        <w:t>查看安装目录</w:t>
      </w:r>
      <w:proofErr w:type="spellEnd"/>
      <w:r w:rsidR="00D748B1">
        <w:rPr>
          <w:rFonts w:hint="eastAsia"/>
        </w:rPr>
        <w:t>。</w:t>
      </w:r>
    </w:p>
    <w:p w14:paraId="6A28661E" w14:textId="4025E2EE" w:rsidR="006C08E0" w:rsidRPr="00D748B1" w:rsidRDefault="006C08E0" w:rsidP="002176D9">
      <w:pPr>
        <w:pStyle w:val="1e"/>
      </w:pPr>
      <w:r w:rsidRPr="00D748B1">
        <w:rPr>
          <w:noProof/>
        </w:rPr>
        <w:lastRenderedPageBreak/>
        <w:drawing>
          <wp:inline distT="0" distB="0" distL="0" distR="0" wp14:anchorId="2DE0F5EA" wp14:editId="322017E3">
            <wp:extent cx="4981253" cy="1562582"/>
            <wp:effectExtent l="19050" t="19050" r="10160" b="19050"/>
            <wp:docPr id="12" name="图片 12" descr="C:\Users\swx941157\AppData\Roaming\eSpace_Desktop\UserData\swx941157\imagefiles\CA15CCB6-5832-49F4-942B-22AFA2A662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15CCB6-5832-49F4-942B-22AFA2A662BF" descr="C:\Users\swx941157\AppData\Roaming\eSpace_Desktop\UserData\swx941157\imagefiles\CA15CCB6-5832-49F4-942B-22AFA2A662BF.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9261" cy="1587053"/>
                    </a:xfrm>
                    <a:prstGeom prst="rect">
                      <a:avLst/>
                    </a:prstGeom>
                    <a:noFill/>
                    <a:ln>
                      <a:solidFill>
                        <a:schemeClr val="bg1">
                          <a:lumMod val="85000"/>
                        </a:schemeClr>
                      </a:solidFill>
                    </a:ln>
                  </pic:spPr>
                </pic:pic>
              </a:graphicData>
            </a:graphic>
          </wp:inline>
        </w:drawing>
      </w:r>
    </w:p>
    <w:p w14:paraId="684E7EBB" w14:textId="57092B2B" w:rsidR="00D153C5" w:rsidRPr="00D748B1" w:rsidRDefault="00D153C5" w:rsidP="00D153C5">
      <w:pPr>
        <w:pStyle w:val="3"/>
        <w:numPr>
          <w:ilvl w:val="2"/>
          <w:numId w:val="4"/>
        </w:numPr>
        <w:rPr>
          <w:rFonts w:cs="Huawei Sans"/>
        </w:rPr>
      </w:pPr>
      <w:bookmarkStart w:id="89" w:name="_Toc57396656"/>
      <w:r w:rsidRPr="00D748B1">
        <w:rPr>
          <w:rFonts w:cs="Huawei Sans"/>
        </w:rPr>
        <w:t>配置</w:t>
      </w:r>
      <w:r w:rsidRPr="00D748B1">
        <w:rPr>
          <w:rFonts w:cs="Huawei Sans"/>
        </w:rPr>
        <w:t>JDK</w:t>
      </w:r>
      <w:r w:rsidRPr="00D748B1">
        <w:rPr>
          <w:rFonts w:cs="Huawei Sans"/>
        </w:rPr>
        <w:t>环境变量</w:t>
      </w:r>
      <w:bookmarkEnd w:id="89"/>
    </w:p>
    <w:p w14:paraId="56728F65" w14:textId="3CDC451D" w:rsidR="00D153C5" w:rsidRPr="00D748B1" w:rsidRDefault="00D153C5" w:rsidP="00F05ABE">
      <w:pPr>
        <w:pStyle w:val="30"/>
        <w:rPr>
          <w:lang w:eastAsia="zh-CN"/>
        </w:rPr>
      </w:pPr>
      <w:r w:rsidRPr="00D748B1">
        <w:rPr>
          <w:lang w:eastAsia="zh-CN"/>
        </w:rPr>
        <w:t>右击</w:t>
      </w:r>
      <w:r w:rsidRPr="00D748B1">
        <w:rPr>
          <w:lang w:eastAsia="zh-CN"/>
        </w:rPr>
        <w:t>“</w:t>
      </w:r>
      <w:r w:rsidRPr="00D748B1">
        <w:rPr>
          <w:lang w:eastAsia="zh-CN"/>
        </w:rPr>
        <w:t>此电脑</w:t>
      </w:r>
      <w:r w:rsidRPr="00D748B1">
        <w:rPr>
          <w:lang w:eastAsia="zh-CN"/>
        </w:rPr>
        <w:t>”</w:t>
      </w:r>
      <w:r w:rsidRPr="00D748B1">
        <w:rPr>
          <w:lang w:eastAsia="zh-CN"/>
        </w:rPr>
        <w:t>选择</w:t>
      </w:r>
      <w:r w:rsidRPr="00D748B1">
        <w:rPr>
          <w:lang w:eastAsia="zh-CN"/>
        </w:rPr>
        <w:t>“</w:t>
      </w:r>
      <w:r w:rsidRPr="00D748B1">
        <w:rPr>
          <w:lang w:eastAsia="zh-CN"/>
        </w:rPr>
        <w:t>属性</w:t>
      </w:r>
      <w:r w:rsidRPr="00D748B1">
        <w:rPr>
          <w:lang w:eastAsia="zh-CN"/>
        </w:rPr>
        <w:t>”</w:t>
      </w:r>
      <w:r w:rsidR="00BD2385" w:rsidRPr="00D748B1">
        <w:rPr>
          <w:lang w:eastAsia="zh-CN"/>
        </w:rPr>
        <w:t>，点击</w:t>
      </w:r>
      <w:r w:rsidR="00BD2385" w:rsidRPr="00D748B1">
        <w:rPr>
          <w:lang w:eastAsia="zh-CN"/>
        </w:rPr>
        <w:t>“</w:t>
      </w:r>
      <w:r w:rsidR="00BD2385" w:rsidRPr="00D748B1">
        <w:rPr>
          <w:lang w:eastAsia="zh-CN"/>
        </w:rPr>
        <w:t>高级系统设置</w:t>
      </w:r>
      <w:r w:rsidR="00BD2385" w:rsidRPr="00D748B1">
        <w:rPr>
          <w:lang w:eastAsia="zh-CN"/>
        </w:rPr>
        <w:t>”</w:t>
      </w:r>
      <w:r w:rsidRPr="00D748B1">
        <w:rPr>
          <w:lang w:eastAsia="zh-CN"/>
        </w:rPr>
        <w:t>。</w:t>
      </w:r>
    </w:p>
    <w:p w14:paraId="3625662B" w14:textId="7831880B" w:rsidR="00D153C5" w:rsidRPr="00D748B1" w:rsidRDefault="00FB5D83" w:rsidP="002176D9">
      <w:pPr>
        <w:pStyle w:val="1e"/>
      </w:pPr>
      <w:r w:rsidRPr="00FB5D83">
        <w:rPr>
          <w:noProof/>
        </w:rPr>
        <mc:AlternateContent>
          <mc:Choice Requires="wps">
            <w:drawing>
              <wp:anchor distT="0" distB="0" distL="114300" distR="114300" simplePos="0" relativeHeight="251694080" behindDoc="0" locked="0" layoutInCell="1" allowOverlap="1" wp14:anchorId="2615A9E8" wp14:editId="1F3D0356">
                <wp:simplePos x="0" y="0"/>
                <wp:positionH relativeFrom="column">
                  <wp:posOffset>663233</wp:posOffset>
                </wp:positionH>
                <wp:positionV relativeFrom="paragraph">
                  <wp:posOffset>933352</wp:posOffset>
                </wp:positionV>
                <wp:extent cx="550643" cy="111369"/>
                <wp:effectExtent l="19050" t="19050" r="20955" b="22225"/>
                <wp:wrapNone/>
                <wp:docPr id="44" name="矩形 44"/>
                <wp:cNvGraphicFramePr/>
                <a:graphic xmlns:a="http://schemas.openxmlformats.org/drawingml/2006/main">
                  <a:graphicData uri="http://schemas.microsoft.com/office/word/2010/wordprocessingShape">
                    <wps:wsp>
                      <wps:cNvSpPr/>
                      <wps:spPr>
                        <a:xfrm>
                          <a:off x="0" y="0"/>
                          <a:ext cx="550643" cy="11136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B3208" id="矩形 44" o:spid="_x0000_s1026" style="position:absolute;left:0;text-align:left;margin-left:52.2pt;margin-top:73.5pt;width:43.35pt;height:8.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" filled="f" strokecolor="#c7000b" strokeweight="2.25pt"/>
            </w:pict>
          </mc:Fallback>
        </mc:AlternateContent>
      </w:r>
      <w:r w:rsidR="00D153C5" w:rsidRPr="00D748B1">
        <w:rPr>
          <w:noProof/>
        </w:rPr>
        <w:drawing>
          <wp:inline distT="0" distB="0" distL="0" distR="0" wp14:anchorId="79A02C6F" wp14:editId="44E7347A">
            <wp:extent cx="5454000" cy="2815200"/>
            <wp:effectExtent l="19050" t="19050" r="13970" b="23495"/>
            <wp:docPr id="7" name="图片 7" descr="C:\Users\swx941157\AppData\Roaming\eSpace_Desktop\UserData\swx941157\imagefiles\originalImgfiles\CFF6D538-EEBA-40AC-AC82-58951ECBED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F6D538-EEBA-40AC-AC82-58951ECBED9A" descr="C:\Users\swx941157\AppData\Roaming\eSpace_Desktop\UserData\swx941157\imagefiles\originalImgfiles\CFF6D538-EEBA-40AC-AC82-58951ECBED9A.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62" t="1" b="2624"/>
                    <a:stretch/>
                  </pic:blipFill>
                  <pic:spPr bwMode="auto">
                    <a:xfrm>
                      <a:off x="0" y="0"/>
                      <a:ext cx="5454000" cy="2815200"/>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95433B6" w14:textId="02B5BF1B" w:rsidR="00BD2385" w:rsidRPr="00D748B1" w:rsidRDefault="00FB5D83" w:rsidP="002176D9">
      <w:pPr>
        <w:pStyle w:val="1e"/>
      </w:pPr>
      <w:r w:rsidRPr="00FB5D83">
        <w:rPr>
          <w:noProof/>
        </w:rPr>
        <mc:AlternateContent>
          <mc:Choice Requires="wps">
            <w:drawing>
              <wp:anchor distT="0" distB="0" distL="114300" distR="114300" simplePos="0" relativeHeight="251696128" behindDoc="0" locked="0" layoutInCell="1" allowOverlap="1" wp14:anchorId="11711F84" wp14:editId="4D7F502D">
                <wp:simplePos x="0" y="0"/>
                <wp:positionH relativeFrom="column">
                  <wp:posOffset>2093448</wp:posOffset>
                </wp:positionH>
                <wp:positionV relativeFrom="paragraph">
                  <wp:posOffset>2257084</wp:posOffset>
                </wp:positionV>
                <wp:extent cx="1031631" cy="305924"/>
                <wp:effectExtent l="19050" t="19050" r="16510" b="18415"/>
                <wp:wrapNone/>
                <wp:docPr id="46" name="矩形 46"/>
                <wp:cNvGraphicFramePr/>
                <a:graphic xmlns:a="http://schemas.openxmlformats.org/drawingml/2006/main">
                  <a:graphicData uri="http://schemas.microsoft.com/office/word/2010/wordprocessingShape">
                    <wps:wsp>
                      <wps:cNvSpPr/>
                      <wps:spPr>
                        <a:xfrm>
                          <a:off x="0" y="0"/>
                          <a:ext cx="1031631" cy="30592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892DA" id="矩形 46" o:spid="_x0000_s1026" style="position:absolute;left:0;text-align:left;margin-left:164.85pt;margin-top:177.7pt;width:81.25pt;height:24.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" filled="f" strokecolor="#c7000b" strokeweight="2.25pt"/>
            </w:pict>
          </mc:Fallback>
        </mc:AlternateContent>
      </w:r>
      <w:r w:rsidR="00BD2385" w:rsidRPr="00D748B1">
        <w:rPr>
          <w:noProof/>
        </w:rPr>
        <w:drawing>
          <wp:inline distT="0" distB="0" distL="0" distR="0" wp14:anchorId="6D6A8820" wp14:editId="347C7B47">
            <wp:extent cx="2568475" cy="2878015"/>
            <wp:effectExtent l="19050" t="19050" r="22860" b="17780"/>
            <wp:docPr id="9" name="图片 9" descr="C:\Users\swx941157\AppData\Roaming\eSpace_Desktop\UserData\swx941157\imagefiles\originalImgfiles\9B2F84DD-8377-42A7-B494-F0164F90B7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2F84DD-8377-42A7-B494-F0164F90B79B" descr="C:\Users\swx941157\AppData\Roaming\eSpace_Desktop\UserData\swx941157\imagefiles\originalImgfiles\9B2F84DD-8377-42A7-B494-F0164F90B79B.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21209" cy="2937104"/>
                    </a:xfrm>
                    <a:prstGeom prst="rect">
                      <a:avLst/>
                    </a:prstGeom>
                    <a:noFill/>
                    <a:ln>
                      <a:solidFill>
                        <a:schemeClr val="bg1">
                          <a:lumMod val="85000"/>
                        </a:schemeClr>
                      </a:solidFill>
                    </a:ln>
                  </pic:spPr>
                </pic:pic>
              </a:graphicData>
            </a:graphic>
          </wp:inline>
        </w:drawing>
      </w:r>
    </w:p>
    <w:p w14:paraId="1B0BFE3F" w14:textId="70A88C83" w:rsidR="00D153C5" w:rsidRPr="00D748B1" w:rsidRDefault="00BD2385" w:rsidP="00F05ABE">
      <w:pPr>
        <w:pStyle w:val="30"/>
        <w:rPr>
          <w:lang w:eastAsia="zh-CN"/>
        </w:rPr>
      </w:pPr>
      <w:r w:rsidRPr="00D748B1">
        <w:rPr>
          <w:lang w:eastAsia="zh-CN"/>
        </w:rPr>
        <w:lastRenderedPageBreak/>
        <w:t>点击</w:t>
      </w:r>
      <w:r w:rsidRPr="00D748B1">
        <w:rPr>
          <w:lang w:eastAsia="zh-CN"/>
        </w:rPr>
        <w:t>“</w:t>
      </w:r>
      <w:r w:rsidRPr="00D748B1">
        <w:rPr>
          <w:lang w:eastAsia="zh-CN"/>
        </w:rPr>
        <w:t>环境变量</w:t>
      </w:r>
      <w:r w:rsidRPr="00D748B1">
        <w:rPr>
          <w:lang w:eastAsia="zh-CN"/>
        </w:rPr>
        <w:t>”</w:t>
      </w:r>
      <w:r w:rsidRPr="00D748B1">
        <w:rPr>
          <w:lang w:eastAsia="zh-CN"/>
        </w:rPr>
        <w:t>，新建系统变量</w:t>
      </w:r>
      <w:r w:rsidRPr="00D748B1">
        <w:rPr>
          <w:lang w:eastAsia="zh-CN"/>
        </w:rPr>
        <w:t>“JAVA_HOME”</w:t>
      </w:r>
      <w:r w:rsidR="006C08E0" w:rsidRPr="00D748B1">
        <w:rPr>
          <w:lang w:eastAsia="zh-CN"/>
        </w:rPr>
        <w:t>，输入</w:t>
      </w:r>
      <w:r w:rsidR="006C08E0" w:rsidRPr="00D748B1">
        <w:rPr>
          <w:lang w:eastAsia="zh-CN"/>
        </w:rPr>
        <w:t>JDK</w:t>
      </w:r>
      <w:r w:rsidR="006C08E0" w:rsidRPr="00D748B1">
        <w:rPr>
          <w:lang w:eastAsia="zh-CN"/>
        </w:rPr>
        <w:t>安装目录。</w:t>
      </w:r>
    </w:p>
    <w:p w14:paraId="6BED1AD9" w14:textId="7FBD5DF9" w:rsidR="00BD2385" w:rsidRPr="00D748B1" w:rsidRDefault="00FB5D83" w:rsidP="002176D9">
      <w:pPr>
        <w:pStyle w:val="1e"/>
      </w:pPr>
      <w:r w:rsidRPr="00FB5D83">
        <w:rPr>
          <w:noProof/>
        </w:rPr>
        <mc:AlternateContent>
          <mc:Choice Requires="wps">
            <w:drawing>
              <wp:anchor distT="0" distB="0" distL="114300" distR="114300" simplePos="0" relativeHeight="251698176" behindDoc="0" locked="0" layoutInCell="1" allowOverlap="1" wp14:anchorId="4B5F1DCB" wp14:editId="713F7328">
                <wp:simplePos x="0" y="0"/>
                <wp:positionH relativeFrom="column">
                  <wp:posOffset>3411855</wp:posOffset>
                </wp:positionH>
                <wp:positionV relativeFrom="paragraph">
                  <wp:posOffset>4408952</wp:posOffset>
                </wp:positionV>
                <wp:extent cx="896815" cy="310662"/>
                <wp:effectExtent l="19050" t="19050" r="17780" b="13335"/>
                <wp:wrapNone/>
                <wp:docPr id="47" name="矩形 47"/>
                <wp:cNvGraphicFramePr/>
                <a:graphic xmlns:a="http://schemas.openxmlformats.org/drawingml/2006/main">
                  <a:graphicData uri="http://schemas.microsoft.com/office/word/2010/wordprocessingShape">
                    <wps:wsp>
                      <wps:cNvSpPr/>
                      <wps:spPr>
                        <a:xfrm>
                          <a:off x="0" y="0"/>
                          <a:ext cx="896815" cy="31066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9371D" id="矩形 47" o:spid="_x0000_s1026" style="position:absolute;left:0;text-align:left;margin-left:268.65pt;margin-top:347.15pt;width:70.6pt;height:24.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" filled="f" strokecolor="#c7000b" strokeweight="2.25pt"/>
            </w:pict>
          </mc:Fallback>
        </mc:AlternateContent>
      </w:r>
      <w:r w:rsidR="00BD2385" w:rsidRPr="00D748B1">
        <w:rPr>
          <w:noProof/>
        </w:rPr>
        <w:drawing>
          <wp:inline distT="0" distB="0" distL="0" distR="0" wp14:anchorId="4158A913" wp14:editId="6E87F336">
            <wp:extent cx="5454000" cy="5295600"/>
            <wp:effectExtent l="19050" t="19050" r="13970" b="19685"/>
            <wp:docPr id="10" name="图片 10" descr="C:\Users\swx941157\AppData\Roaming\eSpace_Desktop\UserData\swx941157\imagefiles\originalImgfiles\4CEA9149-F0D2-43AB-AA3C-7BF1A24E47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CEA9149-F0D2-43AB-AA3C-7BF1A24E4776" descr="C:\Users\swx941157\AppData\Roaming\eSpace_Desktop\UserData\swx941157\imagefiles\originalImgfiles\4CEA9149-F0D2-43AB-AA3C-7BF1A24E4776.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1246"/>
                    <a:stretch/>
                  </pic:blipFill>
                  <pic:spPr bwMode="auto">
                    <a:xfrm>
                      <a:off x="0" y="0"/>
                      <a:ext cx="5454000" cy="5295600"/>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258C233" w14:textId="5FACBBB2" w:rsidR="00BD2385" w:rsidRPr="00D748B1" w:rsidRDefault="00FB5D83" w:rsidP="002176D9">
      <w:pPr>
        <w:pStyle w:val="1e"/>
      </w:pPr>
      <w:r w:rsidRPr="00FB5D83">
        <w:rPr>
          <w:noProof/>
        </w:rPr>
        <mc:AlternateContent>
          <mc:Choice Requires="wps">
            <w:drawing>
              <wp:anchor distT="0" distB="0" distL="114300" distR="114300" simplePos="0" relativeHeight="251702272" behindDoc="0" locked="0" layoutInCell="1" allowOverlap="1" wp14:anchorId="5DB1269C" wp14:editId="3B753CCD">
                <wp:simplePos x="0" y="0"/>
                <wp:positionH relativeFrom="column">
                  <wp:posOffset>1653832</wp:posOffset>
                </wp:positionH>
                <wp:positionV relativeFrom="paragraph">
                  <wp:posOffset>724291</wp:posOffset>
                </wp:positionV>
                <wp:extent cx="1863725" cy="234461"/>
                <wp:effectExtent l="19050" t="19050" r="22225" b="13335"/>
                <wp:wrapNone/>
                <wp:docPr id="49" name="矩形 49"/>
                <wp:cNvGraphicFramePr/>
                <a:graphic xmlns:a="http://schemas.openxmlformats.org/drawingml/2006/main">
                  <a:graphicData uri="http://schemas.microsoft.com/office/word/2010/wordprocessingShape">
                    <wps:wsp>
                      <wps:cNvSpPr/>
                      <wps:spPr>
                        <a:xfrm>
                          <a:off x="0" y="0"/>
                          <a:ext cx="1863725" cy="23446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0488D" id="矩形 49" o:spid="_x0000_s1026" style="position:absolute;left:0;text-align:left;margin-left:130.2pt;margin-top:57.05pt;width:146.75pt;height:18.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" filled="f" strokecolor="#c7000b" strokeweight="2.25pt"/>
            </w:pict>
          </mc:Fallback>
        </mc:AlternateContent>
      </w:r>
      <w:r w:rsidRPr="00FB5D83">
        <w:rPr>
          <w:noProof/>
        </w:rPr>
        <mc:AlternateContent>
          <mc:Choice Requires="wps">
            <w:drawing>
              <wp:anchor distT="0" distB="0" distL="114300" distR="114300" simplePos="0" relativeHeight="251700224" behindDoc="0" locked="0" layoutInCell="1" allowOverlap="1" wp14:anchorId="3E762769" wp14:editId="00A976EE">
                <wp:simplePos x="0" y="0"/>
                <wp:positionH relativeFrom="column">
                  <wp:posOffset>1653832</wp:posOffset>
                </wp:positionH>
                <wp:positionV relativeFrom="paragraph">
                  <wp:posOffset>396045</wp:posOffset>
                </wp:positionV>
                <wp:extent cx="1863969" cy="257907"/>
                <wp:effectExtent l="19050" t="19050" r="22225" b="27940"/>
                <wp:wrapNone/>
                <wp:docPr id="48" name="矩形 48"/>
                <wp:cNvGraphicFramePr/>
                <a:graphic xmlns:a="http://schemas.openxmlformats.org/drawingml/2006/main">
                  <a:graphicData uri="http://schemas.microsoft.com/office/word/2010/wordprocessingShape">
                    <wps:wsp>
                      <wps:cNvSpPr/>
                      <wps:spPr>
                        <a:xfrm>
                          <a:off x="0" y="0"/>
                          <a:ext cx="1863969" cy="25790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A0654" id="矩形 48" o:spid="_x0000_s1026" style="position:absolute;left:0;text-align:left;margin-left:130.2pt;margin-top:31.2pt;width:146.75pt;height:20.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" filled="f" strokecolor="#c7000b" strokeweight="2.25pt"/>
            </w:pict>
          </mc:Fallback>
        </mc:AlternateContent>
      </w:r>
      <w:r w:rsidR="00BD2385" w:rsidRPr="00D748B1">
        <w:rPr>
          <w:noProof/>
        </w:rPr>
        <w:drawing>
          <wp:inline distT="0" distB="0" distL="0" distR="0" wp14:anchorId="7F9FA07E" wp14:editId="708A3FA6">
            <wp:extent cx="5454000" cy="1360800"/>
            <wp:effectExtent l="19050" t="19050" r="13970" b="11430"/>
            <wp:docPr id="11" name="图片 11" descr="C:\Users\swx941157\AppData\Roaming\eSpace_Desktop\UserData\swx941157\imagefiles\54B6F52F-740F-46EB-B6BE-6CEBFFED9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B6F52F-740F-46EB-B6BE-6CEBFFED9538" descr="C:\Users\swx941157\AppData\Roaming\eSpace_Desktop\UserData\swx941157\imagefiles\54B6F52F-740F-46EB-B6BE-6CEBFFED9538.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736" t="3262" r="823"/>
                    <a:stretch/>
                  </pic:blipFill>
                  <pic:spPr bwMode="auto">
                    <a:xfrm>
                      <a:off x="0" y="0"/>
                      <a:ext cx="5454000" cy="1360800"/>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D237AB9" w14:textId="246C6681" w:rsidR="006C08E0" w:rsidRPr="00D748B1" w:rsidRDefault="006C08E0" w:rsidP="002176D9">
      <w:pPr>
        <w:pStyle w:val="1e"/>
      </w:pPr>
      <w:r w:rsidRPr="00D748B1">
        <w:t>“C:\Program Files\Java\jdk1.8.0_261”</w:t>
      </w:r>
      <w:r w:rsidRPr="00D748B1">
        <w:t>为</w:t>
      </w:r>
      <w:r w:rsidRPr="00D748B1">
        <w:t>JDK</w:t>
      </w:r>
      <w:r w:rsidRPr="00D748B1">
        <w:t>安装目录。</w:t>
      </w:r>
    </w:p>
    <w:p w14:paraId="0C5DA0D1" w14:textId="6BC242F8" w:rsidR="006C08E0" w:rsidRPr="00D748B1" w:rsidRDefault="006C08E0" w:rsidP="00F05ABE">
      <w:pPr>
        <w:pStyle w:val="30"/>
        <w:rPr>
          <w:lang w:eastAsia="zh-CN"/>
        </w:rPr>
      </w:pPr>
      <w:r w:rsidRPr="00D748B1">
        <w:rPr>
          <w:lang w:eastAsia="zh-CN"/>
        </w:rPr>
        <w:t>编辑系统变量</w:t>
      </w:r>
      <w:r w:rsidRPr="00D748B1">
        <w:rPr>
          <w:lang w:eastAsia="zh-CN"/>
        </w:rPr>
        <w:t>“path”</w:t>
      </w:r>
      <w:r w:rsidR="00D748B1">
        <w:rPr>
          <w:rFonts w:hint="eastAsia"/>
          <w:lang w:eastAsia="zh-CN"/>
        </w:rPr>
        <w:t>。</w:t>
      </w:r>
    </w:p>
    <w:p w14:paraId="634FCC65" w14:textId="6B765829" w:rsidR="006C08E0" w:rsidRPr="00D748B1" w:rsidRDefault="00420003" w:rsidP="002176D9">
      <w:pPr>
        <w:pStyle w:val="1e"/>
      </w:pPr>
      <w:r w:rsidRPr="00FB5D83">
        <w:rPr>
          <w:noProof/>
        </w:rPr>
        <w:lastRenderedPageBreak/>
        <mc:AlternateContent>
          <mc:Choice Requires="wps">
            <w:drawing>
              <wp:anchor distT="0" distB="0" distL="114300" distR="114300" simplePos="0" relativeHeight="251704320" behindDoc="0" locked="0" layoutInCell="1" allowOverlap="1" wp14:anchorId="34F6773A" wp14:editId="4DC6C0EE">
                <wp:simplePos x="0" y="0"/>
                <wp:positionH relativeFrom="column">
                  <wp:posOffset>1712448</wp:posOffset>
                </wp:positionH>
                <wp:positionV relativeFrom="paragraph">
                  <wp:posOffset>385250</wp:posOffset>
                </wp:positionV>
                <wp:extent cx="2168183" cy="263525"/>
                <wp:effectExtent l="19050" t="19050" r="22860" b="22225"/>
                <wp:wrapNone/>
                <wp:docPr id="50" name="矩形 50"/>
                <wp:cNvGraphicFramePr/>
                <a:graphic xmlns:a="http://schemas.openxmlformats.org/drawingml/2006/main">
                  <a:graphicData uri="http://schemas.microsoft.com/office/word/2010/wordprocessingShape">
                    <wps:wsp>
                      <wps:cNvSpPr/>
                      <wps:spPr>
                        <a:xfrm>
                          <a:off x="0" y="0"/>
                          <a:ext cx="2168183" cy="26352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4C83E" id="矩形 50" o:spid="_x0000_s1026" style="position:absolute;left:0;text-align:left;margin-left:134.85pt;margin-top:30.35pt;width:170.7pt;height:20.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" filled="f" strokecolor="#c7000b" strokeweight="2.25pt"/>
            </w:pict>
          </mc:Fallback>
        </mc:AlternateContent>
      </w:r>
      <w:r w:rsidR="00FB5D83" w:rsidRPr="00FB5D83">
        <w:rPr>
          <w:noProof/>
        </w:rPr>
        <mc:AlternateContent>
          <mc:Choice Requires="wps">
            <w:drawing>
              <wp:anchor distT="0" distB="0" distL="114300" distR="114300" simplePos="0" relativeHeight="251706368" behindDoc="0" locked="0" layoutInCell="1" allowOverlap="1" wp14:anchorId="359B02AD" wp14:editId="3620FF6D">
                <wp:simplePos x="0" y="0"/>
                <wp:positionH relativeFrom="column">
                  <wp:posOffset>1689002</wp:posOffset>
                </wp:positionH>
                <wp:positionV relativeFrom="paragraph">
                  <wp:posOffset>678327</wp:posOffset>
                </wp:positionV>
                <wp:extent cx="2179906" cy="263769"/>
                <wp:effectExtent l="19050" t="19050" r="11430" b="22225"/>
                <wp:wrapNone/>
                <wp:docPr id="51" name="矩形 51"/>
                <wp:cNvGraphicFramePr/>
                <a:graphic xmlns:a="http://schemas.openxmlformats.org/drawingml/2006/main">
                  <a:graphicData uri="http://schemas.microsoft.com/office/word/2010/wordprocessingShape">
                    <wps:wsp>
                      <wps:cNvSpPr/>
                      <wps:spPr>
                        <a:xfrm>
                          <a:off x="0" y="0"/>
                          <a:ext cx="2179906" cy="26376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7C6DE" id="矩形 51" o:spid="_x0000_s1026" style="position:absolute;left:0;text-align:left;margin-left:133pt;margin-top:53.4pt;width:171.65pt;height:20.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" filled="f" strokecolor="#c7000b" strokeweight="2.25pt"/>
            </w:pict>
          </mc:Fallback>
        </mc:AlternateContent>
      </w:r>
      <w:r w:rsidR="006C08E0" w:rsidRPr="00D748B1">
        <w:rPr>
          <w:noProof/>
        </w:rPr>
        <w:drawing>
          <wp:inline distT="0" distB="0" distL="0" distR="0" wp14:anchorId="138B730C" wp14:editId="1BAA67C1">
            <wp:extent cx="5454000" cy="1296000"/>
            <wp:effectExtent l="19050" t="19050" r="13970" b="19050"/>
            <wp:docPr id="13" name="图片 13" descr="C:\Users\swx941157\AppData\Roaming\eSpace_Desktop\UserData\swx941157\imagefiles\BAAFB34E-8680-403E-B0F9-1A3DFCA25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AFB34E-8680-403E-B0F9-1A3DFCA25500" descr="C:\Users\swx941157\AppData\Roaming\eSpace_Desktop\UserData\swx941157\imagefiles\BAAFB34E-8680-403E-B0F9-1A3DFCA25500.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4955"/>
                    <a:stretch/>
                  </pic:blipFill>
                  <pic:spPr bwMode="auto">
                    <a:xfrm>
                      <a:off x="0" y="0"/>
                      <a:ext cx="5454000" cy="1296000"/>
                    </a:xfrm>
                    <a:prstGeom prst="rect">
                      <a:avLst/>
                    </a:prstGeom>
                    <a:noFill/>
                    <a:ln w="9525" cap="flat" cmpd="sng" algn="ctr">
                      <a:solidFill>
                        <a:schemeClr val="bg1">
                          <a:lumMod val="8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9B0EEF3" w14:textId="42B84B5D" w:rsidR="006C08E0" w:rsidRPr="00D748B1" w:rsidRDefault="006C08E0" w:rsidP="002176D9">
      <w:pPr>
        <w:pStyle w:val="1e"/>
        <w:rPr>
          <w:b/>
          <w:color w:val="FF0000"/>
        </w:rPr>
      </w:pPr>
      <w:r w:rsidRPr="00D748B1">
        <w:t>在变量值最后输入</w:t>
      </w:r>
      <w:r w:rsidRPr="00D748B1">
        <w:t xml:space="preserve"> %JAVA_HOME%\bin;%JAVA_HOME%\</w:t>
      </w:r>
      <w:proofErr w:type="spellStart"/>
      <w:r w:rsidRPr="00D748B1">
        <w:t>jre</w:t>
      </w:r>
      <w:proofErr w:type="spellEnd"/>
      <w:r w:rsidRPr="00D748B1">
        <w:t>\bin;</w:t>
      </w:r>
      <w:r w:rsidRPr="00FB5D83">
        <w:rPr>
          <w:b/>
          <w:color w:val="C7000B"/>
        </w:rPr>
        <w:t>（注意原来</w:t>
      </w:r>
      <w:r w:rsidRPr="00FB5D83">
        <w:rPr>
          <w:b/>
          <w:color w:val="C7000B"/>
        </w:rPr>
        <w:t>Path</w:t>
      </w:r>
      <w:r w:rsidRPr="00FB5D83">
        <w:rPr>
          <w:b/>
          <w:color w:val="C7000B"/>
        </w:rPr>
        <w:t>的变量值末尾有没有</w:t>
      </w:r>
      <w:r w:rsidRPr="00FB5D83">
        <w:rPr>
          <w:b/>
          <w:color w:val="C7000B"/>
        </w:rPr>
        <w:t>;</w:t>
      </w:r>
      <w:r w:rsidRPr="00FB5D83">
        <w:rPr>
          <w:b/>
          <w:color w:val="C7000B"/>
        </w:rPr>
        <w:t>号，如果没有，先输入；号再输入上面的代码）。</w:t>
      </w:r>
    </w:p>
    <w:p w14:paraId="332FFAC3" w14:textId="091AC71E" w:rsidR="006C08E0" w:rsidRPr="00D748B1" w:rsidRDefault="006C08E0" w:rsidP="00F05ABE">
      <w:pPr>
        <w:pStyle w:val="30"/>
      </w:pPr>
      <w:proofErr w:type="spellStart"/>
      <w:r w:rsidRPr="00D748B1">
        <w:t>新建系统变量</w:t>
      </w:r>
      <w:r w:rsidRPr="00D748B1">
        <w:t>“CLASSPATH”</w:t>
      </w:r>
      <w:r w:rsidRPr="00D748B1">
        <w:t>变量</w:t>
      </w:r>
      <w:r w:rsidR="00F26AA8" w:rsidRPr="00D748B1">
        <w:t>，输入</w:t>
      </w:r>
      <w:proofErr w:type="spellEnd"/>
      <w:r w:rsidR="00F26AA8" w:rsidRPr="00D748B1">
        <w:t>“.”</w:t>
      </w:r>
      <w:r w:rsidR="00420003" w:rsidRPr="00420003">
        <w:t xml:space="preserve"> </w:t>
      </w:r>
      <w:proofErr w:type="spellStart"/>
      <w:r w:rsidR="00F26AA8" w:rsidRPr="00D748B1">
        <w:t>即可</w:t>
      </w:r>
      <w:proofErr w:type="spellEnd"/>
      <w:r w:rsidRPr="00D748B1">
        <w:t>。</w:t>
      </w:r>
    </w:p>
    <w:p w14:paraId="774C8917" w14:textId="5F50038B" w:rsidR="006C08E0" w:rsidRPr="00D748B1" w:rsidRDefault="00420003" w:rsidP="002176D9">
      <w:pPr>
        <w:pStyle w:val="1e"/>
      </w:pPr>
      <w:r w:rsidRPr="00FB5D83">
        <w:rPr>
          <w:noProof/>
        </w:rPr>
        <mc:AlternateContent>
          <mc:Choice Requires="wps">
            <w:drawing>
              <wp:anchor distT="0" distB="0" distL="114300" distR="114300" simplePos="0" relativeHeight="251708416" behindDoc="0" locked="0" layoutInCell="1" allowOverlap="1" wp14:anchorId="31A9AFF9" wp14:editId="644D43FE">
                <wp:simplePos x="0" y="0"/>
                <wp:positionH relativeFrom="column">
                  <wp:posOffset>1713230</wp:posOffset>
                </wp:positionH>
                <wp:positionV relativeFrom="paragraph">
                  <wp:posOffset>392430</wp:posOffset>
                </wp:positionV>
                <wp:extent cx="732155" cy="263525"/>
                <wp:effectExtent l="19050" t="19050" r="10795" b="22225"/>
                <wp:wrapNone/>
                <wp:docPr id="52" name="矩形 52"/>
                <wp:cNvGraphicFramePr/>
                <a:graphic xmlns:a="http://schemas.openxmlformats.org/drawingml/2006/main">
                  <a:graphicData uri="http://schemas.microsoft.com/office/word/2010/wordprocessingShape">
                    <wps:wsp>
                      <wps:cNvSpPr/>
                      <wps:spPr>
                        <a:xfrm>
                          <a:off x="0" y="0"/>
                          <a:ext cx="732155" cy="26352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16950" id="矩形 52" o:spid="_x0000_s1026" style="position:absolute;left:0;text-align:left;margin-left:134.9pt;margin-top:30.9pt;width:57.65pt;height:20.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" filled="f" strokecolor="#c7000b" strokeweight="2.25pt"/>
            </w:pict>
          </mc:Fallback>
        </mc:AlternateContent>
      </w:r>
      <w:r w:rsidRPr="00FB5D83">
        <w:rPr>
          <w:noProof/>
        </w:rPr>
        <mc:AlternateContent>
          <mc:Choice Requires="wps">
            <w:drawing>
              <wp:anchor distT="0" distB="0" distL="114300" distR="114300" simplePos="0" relativeHeight="251710464" behindDoc="0" locked="0" layoutInCell="1" allowOverlap="1" wp14:anchorId="035B3B3B" wp14:editId="688AD5EC">
                <wp:simplePos x="0" y="0"/>
                <wp:positionH relativeFrom="column">
                  <wp:posOffset>1712448</wp:posOffset>
                </wp:positionH>
                <wp:positionV relativeFrom="paragraph">
                  <wp:posOffset>688633</wp:posOffset>
                </wp:positionV>
                <wp:extent cx="732693" cy="263427"/>
                <wp:effectExtent l="19050" t="19050" r="10795" b="22860"/>
                <wp:wrapNone/>
                <wp:docPr id="53" name="矩形 53"/>
                <wp:cNvGraphicFramePr/>
                <a:graphic xmlns:a="http://schemas.openxmlformats.org/drawingml/2006/main">
                  <a:graphicData uri="http://schemas.microsoft.com/office/word/2010/wordprocessingShape">
                    <wps:wsp>
                      <wps:cNvSpPr/>
                      <wps:spPr>
                        <a:xfrm>
                          <a:off x="0" y="0"/>
                          <a:ext cx="732693" cy="26342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A745A" id="矩形 53" o:spid="_x0000_s1026" style="position:absolute;left:0;text-align:left;margin-left:134.85pt;margin-top:54.2pt;width:57.7pt;height:20.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" filled="f" strokecolor="#c7000b" strokeweight="2.25pt"/>
            </w:pict>
          </mc:Fallback>
        </mc:AlternateContent>
      </w:r>
      <w:r w:rsidR="008A5D8F">
        <w:rPr>
          <w:noProof/>
        </w:rPr>
        <w:drawing>
          <wp:inline distT="0" distB="0" distL="0" distR="0" wp14:anchorId="1BA4CB8F" wp14:editId="1C21DB2F">
            <wp:extent cx="5454000" cy="1404000"/>
            <wp:effectExtent l="19050" t="19050" r="13970" b="24765"/>
            <wp:docPr id="105" name="图片 105" descr="C:\Users\swx941157\AppData\Roaming\eSpace_Desktop\UserData\swx941157\imagefiles\CA7201CF-5D75-4CEC-8377-EDBF5E73D2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7201CF-5D75-4CEC-8377-EDBF5E73D2E0" descr="C:\Users\swx941157\AppData\Roaming\eSpace_Desktop\UserData\swx941157\imagefiles\CA7201CF-5D75-4CEC-8377-EDBF5E73D2E0.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1553" r="695" b="2794"/>
                    <a:stretch/>
                  </pic:blipFill>
                  <pic:spPr bwMode="auto">
                    <a:xfrm>
                      <a:off x="0" y="0"/>
                      <a:ext cx="5454000" cy="140400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A0B1572" w14:textId="49777A73" w:rsidR="00F26AA8" w:rsidRPr="00D748B1" w:rsidRDefault="00F26AA8" w:rsidP="00F05ABE">
      <w:pPr>
        <w:pStyle w:val="30"/>
      </w:pPr>
      <w:proofErr w:type="spellStart"/>
      <w:r w:rsidRPr="00D748B1">
        <w:t>系统变量配置完毕，查询检验是否配置成功，运行</w:t>
      </w:r>
      <w:r w:rsidRPr="00D748B1">
        <w:t>cmd</w:t>
      </w:r>
      <w:proofErr w:type="spellEnd"/>
      <w:r w:rsidRPr="00D748B1">
        <w:t xml:space="preserve"> </w:t>
      </w:r>
      <w:proofErr w:type="spellStart"/>
      <w:r w:rsidRPr="00D748B1">
        <w:t>输入</w:t>
      </w:r>
      <w:r w:rsidRPr="00D748B1">
        <w:t>java</w:t>
      </w:r>
      <w:proofErr w:type="spellEnd"/>
      <w:r w:rsidRPr="00D748B1">
        <w:t xml:space="preserve"> -</w:t>
      </w:r>
      <w:proofErr w:type="spellStart"/>
      <w:r w:rsidRPr="00D748B1">
        <w:t>version</w:t>
      </w:r>
      <w:r w:rsidRPr="00D748B1">
        <w:t>（</w:t>
      </w:r>
      <w:r w:rsidRPr="00D748B1">
        <w:t>java</w:t>
      </w:r>
      <w:r w:rsidRPr="00D748B1">
        <w:t>和</w:t>
      </w:r>
      <w:proofErr w:type="spellEnd"/>
      <w:r w:rsidRPr="00D748B1">
        <w:t xml:space="preserve"> -</w:t>
      </w:r>
      <w:proofErr w:type="spellStart"/>
      <w:r w:rsidRPr="00D748B1">
        <w:t>version</w:t>
      </w:r>
      <w:r w:rsidRPr="00D748B1">
        <w:t>之间有空格</w:t>
      </w:r>
      <w:proofErr w:type="spellEnd"/>
      <w:r w:rsidRPr="00D748B1">
        <w:t>）</w:t>
      </w:r>
      <w:r w:rsidR="00D748B1">
        <w:rPr>
          <w:rFonts w:hint="eastAsia"/>
        </w:rPr>
        <w:t>。</w:t>
      </w:r>
    </w:p>
    <w:p w14:paraId="7D3F8D51" w14:textId="0A0C2C0A" w:rsidR="00F26AA8" w:rsidRPr="00D748B1" w:rsidRDefault="00F26AA8" w:rsidP="002176D9">
      <w:pPr>
        <w:pStyle w:val="affffff5"/>
      </w:pPr>
      <w:r w:rsidRPr="00D748B1">
        <w:t>C:\Users\xxxxx</w:t>
      </w:r>
      <w:r w:rsidR="00882911" w:rsidRPr="00D748B1">
        <w:t>&gt;</w:t>
      </w:r>
      <w:r w:rsidRPr="002960B1">
        <w:rPr>
          <w:rFonts w:eastAsia="微软雅黑" w:cs="Huawei Sans"/>
          <w:b/>
          <w:color w:val="C7000B"/>
          <w:szCs w:val="18"/>
          <w:shd w:val="pct15" w:color="auto" w:fill="FFFFFF"/>
          <w:lang w:eastAsia="en-US"/>
        </w:rPr>
        <w:t>java -version</w:t>
      </w:r>
    </w:p>
    <w:p w14:paraId="20DC7DA0" w14:textId="43C414CE" w:rsidR="00F26AA8" w:rsidRPr="00D748B1" w:rsidRDefault="00F26AA8" w:rsidP="002176D9">
      <w:pPr>
        <w:pStyle w:val="1e"/>
      </w:pPr>
      <w:r w:rsidRPr="00D748B1">
        <w:t>如下所示，显示版本信息，则说明安装和配置成功。</w:t>
      </w:r>
    </w:p>
    <w:p w14:paraId="31731101" w14:textId="77777777" w:rsidR="00A307EC" w:rsidRPr="00D748B1" w:rsidRDefault="00A307EC" w:rsidP="002176D9">
      <w:pPr>
        <w:pStyle w:val="affffff5"/>
      </w:pPr>
      <w:r w:rsidRPr="00D748B1">
        <w:t>java version "1.8.0_261"</w:t>
      </w:r>
    </w:p>
    <w:p w14:paraId="2660288F" w14:textId="77777777" w:rsidR="00A307EC" w:rsidRPr="00D748B1" w:rsidRDefault="00A307EC" w:rsidP="002176D9">
      <w:pPr>
        <w:pStyle w:val="affffff5"/>
      </w:pPr>
      <w:r w:rsidRPr="00D748B1">
        <w:t>Java(TM) SE Runtime Environment (build 1.8.0_261-b12)</w:t>
      </w:r>
    </w:p>
    <w:p w14:paraId="149DE3F6" w14:textId="5200BD94" w:rsidR="00A307EC" w:rsidRPr="00D748B1" w:rsidRDefault="00A307EC" w:rsidP="002176D9">
      <w:pPr>
        <w:pStyle w:val="affffff5"/>
      </w:pPr>
      <w:r w:rsidRPr="00D748B1">
        <w:t xml:space="preserve">Java </w:t>
      </w:r>
      <w:proofErr w:type="spellStart"/>
      <w:r w:rsidRPr="00D748B1">
        <w:t>HotSpot</w:t>
      </w:r>
      <w:proofErr w:type="spellEnd"/>
      <w:r w:rsidRPr="00D748B1">
        <w:t>(TM) 64-Bit Server VM (build 25.261-b12, mixed mode)</w:t>
      </w:r>
    </w:p>
    <w:p w14:paraId="12E245BB" w14:textId="29BC3A5F" w:rsidR="00EE7FF6" w:rsidRPr="00D748B1" w:rsidRDefault="00CC2462" w:rsidP="00EE7FF6">
      <w:pPr>
        <w:pStyle w:val="3"/>
        <w:numPr>
          <w:ilvl w:val="2"/>
          <w:numId w:val="4"/>
        </w:numPr>
        <w:rPr>
          <w:rFonts w:cs="Huawei Sans"/>
        </w:rPr>
      </w:pPr>
      <w:bookmarkStart w:id="90" w:name="_Toc57396657"/>
      <w:r w:rsidRPr="00D748B1">
        <w:rPr>
          <w:rFonts w:cs="Huawei Sans"/>
        </w:rPr>
        <w:t>连接</w:t>
      </w:r>
      <w:r w:rsidRPr="00D748B1">
        <w:rPr>
          <w:rFonts w:cs="Huawei Sans"/>
        </w:rPr>
        <w:t>openGauss</w:t>
      </w:r>
      <w:r w:rsidRPr="00D748B1">
        <w:rPr>
          <w:rFonts w:cs="Huawei Sans"/>
        </w:rPr>
        <w:t>并执行</w:t>
      </w:r>
      <w:r w:rsidRPr="00D748B1">
        <w:rPr>
          <w:rFonts w:cs="Huawei Sans"/>
        </w:rPr>
        <w:t>java</w:t>
      </w:r>
      <w:r w:rsidRPr="00D748B1">
        <w:rPr>
          <w:rFonts w:cs="Huawei Sans"/>
        </w:rPr>
        <w:t>代码</w:t>
      </w:r>
      <w:bookmarkEnd w:id="90"/>
    </w:p>
    <w:p w14:paraId="52993A43" w14:textId="3241E630" w:rsidR="004C18F3" w:rsidRPr="00D748B1" w:rsidRDefault="00EE7FF6" w:rsidP="00F05ABE">
      <w:pPr>
        <w:pStyle w:val="30"/>
      </w:pPr>
      <w:r w:rsidRPr="00D748B1">
        <w:t>使用</w:t>
      </w:r>
      <w:r w:rsidRPr="00D748B1">
        <w:t>Java</w:t>
      </w:r>
      <w:r w:rsidRPr="00D748B1">
        <w:t>程序连接数据库并进行查询（注：</w:t>
      </w:r>
      <w:r w:rsidR="009C1848" w:rsidRPr="00D748B1">
        <w:t>请用户根据实际情况替换红字内容</w:t>
      </w:r>
      <w:r w:rsidRPr="00D748B1">
        <w:t>，修改</w:t>
      </w:r>
      <w:r w:rsidRPr="00D748B1">
        <w:t>jdbc:postgresql://</w:t>
      </w:r>
      <w:r w:rsidRPr="00420003">
        <w:rPr>
          <w:b/>
          <w:color w:val="C7000B"/>
        </w:rPr>
        <w:t>公网</w:t>
      </w:r>
      <w:r w:rsidRPr="00420003">
        <w:rPr>
          <w:b/>
          <w:color w:val="C7000B"/>
        </w:rPr>
        <w:t>IP</w:t>
      </w:r>
      <w:r w:rsidRPr="00D748B1">
        <w:t>:26000/demo</w:t>
      </w:r>
      <w:r w:rsidRPr="00D748B1">
        <w:t>中公网</w:t>
      </w:r>
      <w:r w:rsidRPr="00D748B1">
        <w:t>IP</w:t>
      </w:r>
      <w:r w:rsidRPr="00D748B1">
        <w:t>信息，</w:t>
      </w:r>
      <w:r w:rsidRPr="00D748B1">
        <w:t>USER = "</w:t>
      </w:r>
      <w:proofErr w:type="spellStart"/>
      <w:r w:rsidRPr="00420003">
        <w:rPr>
          <w:b/>
          <w:color w:val="C7000B"/>
        </w:rPr>
        <w:t>dbuser</w:t>
      </w:r>
      <w:r w:rsidRPr="00D748B1">
        <w:t>"</w:t>
      </w:r>
      <w:r w:rsidRPr="00D748B1">
        <w:t>连接数据库的用户及密码</w:t>
      </w:r>
      <w:r w:rsidRPr="00D748B1">
        <w:t>PASS</w:t>
      </w:r>
      <w:proofErr w:type="spellEnd"/>
      <w:r w:rsidRPr="00D748B1">
        <w:t xml:space="preserve"> = "</w:t>
      </w:r>
      <w:r w:rsidRPr="00420003">
        <w:rPr>
          <w:b/>
          <w:color w:val="C7000B"/>
        </w:rPr>
        <w:t>Gauss#3demo</w:t>
      </w:r>
      <w:r w:rsidRPr="00D748B1">
        <w:t>"</w:t>
      </w:r>
      <w:r w:rsidRPr="00D748B1">
        <w:t>）</w:t>
      </w:r>
      <w:r w:rsidR="00420FC7" w:rsidRPr="00D748B1">
        <w:t>。</w:t>
      </w:r>
    </w:p>
    <w:p w14:paraId="02A1A3B7" w14:textId="571ACA81" w:rsidR="007D2B68" w:rsidRPr="00D748B1" w:rsidRDefault="007D2B68" w:rsidP="002176D9">
      <w:pPr>
        <w:pStyle w:val="1e"/>
      </w:pPr>
      <w:r w:rsidRPr="00D748B1">
        <w:t>在</w:t>
      </w:r>
      <w:r w:rsidRPr="00D748B1">
        <w:t>d:\Download\</w:t>
      </w:r>
      <w:r w:rsidRPr="00D748B1">
        <w:t>中创建</w:t>
      </w:r>
      <w:r w:rsidRPr="00D748B1">
        <w:t>openGaussDemo.java</w:t>
      </w:r>
      <w:r w:rsidRPr="00D748B1">
        <w:t>文件，文件内容如如下，注意红字部分要按照实际情况进行替换：</w:t>
      </w:r>
    </w:p>
    <w:p w14:paraId="5EEB9BD8" w14:textId="77777777" w:rsidR="00EE7FF6" w:rsidRPr="00D748B1" w:rsidRDefault="00EE7FF6" w:rsidP="002176D9">
      <w:pPr>
        <w:pStyle w:val="affffff5"/>
      </w:pPr>
      <w:r w:rsidRPr="00D748B1">
        <w:t xml:space="preserve">import </w:t>
      </w:r>
      <w:proofErr w:type="spellStart"/>
      <w:r w:rsidRPr="00D748B1">
        <w:t>java.sql</w:t>
      </w:r>
      <w:proofErr w:type="spellEnd"/>
      <w:r w:rsidRPr="00D748B1">
        <w:t xml:space="preserve">.*; </w:t>
      </w:r>
    </w:p>
    <w:p w14:paraId="0FC6867D" w14:textId="77777777" w:rsidR="00EE7FF6" w:rsidRPr="00D748B1" w:rsidRDefault="00EE7FF6" w:rsidP="002176D9">
      <w:pPr>
        <w:pStyle w:val="affffff5"/>
      </w:pPr>
      <w:r w:rsidRPr="00D748B1">
        <w:t xml:space="preserve">public class </w:t>
      </w:r>
      <w:proofErr w:type="spellStart"/>
      <w:r w:rsidRPr="00D748B1">
        <w:t>openGaussDemo</w:t>
      </w:r>
      <w:proofErr w:type="spellEnd"/>
      <w:r w:rsidRPr="00D748B1">
        <w:t xml:space="preserve"> {</w:t>
      </w:r>
    </w:p>
    <w:p w14:paraId="4E2214CB" w14:textId="77777777" w:rsidR="00EE7FF6" w:rsidRPr="00D748B1" w:rsidRDefault="00EE7FF6" w:rsidP="002176D9">
      <w:pPr>
        <w:pStyle w:val="affffff5"/>
      </w:pPr>
      <w:r w:rsidRPr="00D748B1">
        <w:t xml:space="preserve"> </w:t>
      </w:r>
    </w:p>
    <w:p w14:paraId="0C84901B" w14:textId="77777777" w:rsidR="00EE7FF6" w:rsidRPr="00420003" w:rsidRDefault="00EE7FF6" w:rsidP="002176D9">
      <w:pPr>
        <w:pStyle w:val="affffff5"/>
      </w:pPr>
      <w:r w:rsidRPr="00D748B1">
        <w:t xml:space="preserve">   </w:t>
      </w:r>
      <w:r w:rsidRPr="00420003">
        <w:t xml:space="preserve"> static final String JDBC_DRIVER = "</w:t>
      </w:r>
      <w:proofErr w:type="spellStart"/>
      <w:r w:rsidRPr="00420003">
        <w:t>org.postgresql.Driver</w:t>
      </w:r>
      <w:proofErr w:type="spellEnd"/>
      <w:r w:rsidRPr="00420003">
        <w:t xml:space="preserve">";  </w:t>
      </w:r>
    </w:p>
    <w:p w14:paraId="549925E9" w14:textId="26E3C4C6" w:rsidR="00EE7FF6" w:rsidRPr="00420003" w:rsidRDefault="00EE7FF6" w:rsidP="002176D9">
      <w:pPr>
        <w:pStyle w:val="affffff5"/>
      </w:pPr>
      <w:r w:rsidRPr="00420003">
        <w:t xml:space="preserve">    static final String DB_URL = "</w:t>
      </w:r>
      <w:proofErr w:type="spellStart"/>
      <w:r w:rsidRPr="00420003">
        <w:t>jdbc:postgresql</w:t>
      </w:r>
      <w:proofErr w:type="spellEnd"/>
      <w:r w:rsidRPr="00420003">
        <w:t>://</w:t>
      </w:r>
      <w:r w:rsidR="00882572" w:rsidRPr="00882572">
        <w:t xml:space="preserve"> </w:t>
      </w:r>
      <w:r w:rsidR="00882572" w:rsidRPr="00882572">
        <w:t>123.249.85.173</w:t>
      </w:r>
      <w:r w:rsidRPr="00420003">
        <w:rPr>
          <w:b/>
          <w:color w:val="C7000B"/>
          <w:spacing w:val="0"/>
          <w:kern w:val="0"/>
        </w:rPr>
        <w:t>:</w:t>
      </w:r>
      <w:r w:rsidRPr="00420003">
        <w:t>26000/demo";</w:t>
      </w:r>
    </w:p>
    <w:p w14:paraId="2DD25D2C" w14:textId="0A92F5F0" w:rsidR="00EE7FF6" w:rsidRPr="00420003" w:rsidRDefault="00EE7FF6" w:rsidP="002176D9">
      <w:pPr>
        <w:pStyle w:val="affffff5"/>
      </w:pPr>
      <w:r w:rsidRPr="00420003">
        <w:t xml:space="preserve">      // </w:t>
      </w:r>
      <w:r w:rsidRPr="00420003">
        <w:t>数据库的用户名与密码，需要根据自己的设置</w:t>
      </w:r>
    </w:p>
    <w:p w14:paraId="7A4D2D42" w14:textId="29E606DE" w:rsidR="00EE7FF6" w:rsidRPr="00420003" w:rsidRDefault="00EE7FF6" w:rsidP="002176D9">
      <w:pPr>
        <w:pStyle w:val="affffff5"/>
      </w:pPr>
      <w:r w:rsidRPr="00420003">
        <w:t xml:space="preserve">    static final String USER = "</w:t>
      </w:r>
      <w:r w:rsidR="00882572">
        <w:rPr>
          <w:b/>
          <w:color w:val="C7000B"/>
          <w:spacing w:val="0"/>
          <w:kern w:val="0"/>
        </w:rPr>
        <w:t>joe</w:t>
      </w:r>
      <w:r w:rsidRPr="00420003">
        <w:t>";</w:t>
      </w:r>
    </w:p>
    <w:p w14:paraId="7DCE39BB" w14:textId="78B0E5CE" w:rsidR="00EE7FF6" w:rsidRPr="00420003" w:rsidRDefault="00EE7FF6" w:rsidP="002176D9">
      <w:pPr>
        <w:pStyle w:val="affffff5"/>
      </w:pPr>
      <w:r w:rsidRPr="00420003">
        <w:lastRenderedPageBreak/>
        <w:t xml:space="preserve">    static final String PASS = "</w:t>
      </w:r>
      <w:r w:rsidR="00882572">
        <w:rPr>
          <w:b/>
          <w:color w:val="C7000B"/>
          <w:spacing w:val="0"/>
          <w:kern w:val="0"/>
        </w:rPr>
        <w:t>Bigdata@123</w:t>
      </w:r>
      <w:r w:rsidRPr="00420003">
        <w:t>";</w:t>
      </w:r>
    </w:p>
    <w:p w14:paraId="1A9B64F8" w14:textId="42F1B867" w:rsidR="00EE7FF6" w:rsidRPr="00D748B1" w:rsidRDefault="00EE7FF6" w:rsidP="002176D9">
      <w:pPr>
        <w:pStyle w:val="affffff5"/>
      </w:pPr>
      <w:r w:rsidRPr="00D748B1">
        <w:t xml:space="preserve">     public static void main(String[] </w:t>
      </w:r>
      <w:proofErr w:type="spellStart"/>
      <w:r w:rsidRPr="00D748B1">
        <w:t>args</w:t>
      </w:r>
      <w:proofErr w:type="spellEnd"/>
      <w:r w:rsidRPr="00D748B1">
        <w:t>) {</w:t>
      </w:r>
    </w:p>
    <w:p w14:paraId="567D3E02" w14:textId="77777777" w:rsidR="00EE7FF6" w:rsidRPr="00D748B1" w:rsidRDefault="00EE7FF6" w:rsidP="002176D9">
      <w:pPr>
        <w:pStyle w:val="affffff5"/>
      </w:pPr>
      <w:r w:rsidRPr="00D748B1">
        <w:t xml:space="preserve">        Connection conn = null;</w:t>
      </w:r>
    </w:p>
    <w:p w14:paraId="1DC0AA3F" w14:textId="77777777" w:rsidR="00EE7FF6" w:rsidRPr="00D748B1" w:rsidRDefault="00EE7FF6" w:rsidP="002176D9">
      <w:pPr>
        <w:pStyle w:val="affffff5"/>
      </w:pPr>
      <w:r w:rsidRPr="00D748B1">
        <w:t xml:space="preserve">        Statement </w:t>
      </w:r>
      <w:proofErr w:type="spellStart"/>
      <w:r w:rsidRPr="00D748B1">
        <w:t>stmt</w:t>
      </w:r>
      <w:proofErr w:type="spellEnd"/>
      <w:r w:rsidRPr="00D748B1">
        <w:t xml:space="preserve"> = null;</w:t>
      </w:r>
    </w:p>
    <w:p w14:paraId="034FEC5C" w14:textId="77777777" w:rsidR="00EE7FF6" w:rsidRPr="00D748B1" w:rsidRDefault="00EE7FF6" w:rsidP="002176D9">
      <w:pPr>
        <w:pStyle w:val="affffff5"/>
      </w:pPr>
      <w:r w:rsidRPr="00D748B1">
        <w:t xml:space="preserve">        try{</w:t>
      </w:r>
    </w:p>
    <w:p w14:paraId="2C2B451D" w14:textId="77777777" w:rsidR="00EE7FF6" w:rsidRPr="00D748B1" w:rsidRDefault="00EE7FF6" w:rsidP="002176D9">
      <w:pPr>
        <w:pStyle w:val="affffff5"/>
      </w:pPr>
      <w:r w:rsidRPr="00D748B1">
        <w:t xml:space="preserve">            // </w:t>
      </w:r>
      <w:r w:rsidRPr="00D748B1">
        <w:t>注册</w:t>
      </w:r>
      <w:r w:rsidRPr="00D748B1">
        <w:t xml:space="preserve"> JDBC </w:t>
      </w:r>
      <w:r w:rsidRPr="00D748B1">
        <w:t>驱动</w:t>
      </w:r>
    </w:p>
    <w:p w14:paraId="13072C27" w14:textId="77777777" w:rsidR="00EE7FF6" w:rsidRPr="00D748B1" w:rsidRDefault="00EE7FF6" w:rsidP="002176D9">
      <w:pPr>
        <w:pStyle w:val="affffff5"/>
      </w:pPr>
      <w:r w:rsidRPr="00D748B1">
        <w:t xml:space="preserve">            </w:t>
      </w:r>
      <w:proofErr w:type="spellStart"/>
      <w:r w:rsidRPr="00D748B1">
        <w:t>Class.forName</w:t>
      </w:r>
      <w:proofErr w:type="spellEnd"/>
      <w:r w:rsidRPr="00D748B1">
        <w:t>(JDBC_DRIVER);</w:t>
      </w:r>
    </w:p>
    <w:p w14:paraId="15358AA5" w14:textId="77777777" w:rsidR="00EE7FF6" w:rsidRPr="00D748B1" w:rsidRDefault="00EE7FF6" w:rsidP="002176D9">
      <w:pPr>
        <w:pStyle w:val="affffff5"/>
      </w:pPr>
      <w:r w:rsidRPr="00D748B1">
        <w:t xml:space="preserve">        </w:t>
      </w:r>
    </w:p>
    <w:p w14:paraId="42149171" w14:textId="77777777" w:rsidR="00EE7FF6" w:rsidRPr="00D748B1" w:rsidRDefault="00EE7FF6" w:rsidP="002176D9">
      <w:pPr>
        <w:pStyle w:val="affffff5"/>
      </w:pPr>
      <w:r w:rsidRPr="00D748B1">
        <w:t xml:space="preserve">            // </w:t>
      </w:r>
      <w:r w:rsidRPr="00D748B1">
        <w:t>打开链接</w:t>
      </w:r>
    </w:p>
    <w:p w14:paraId="2A1C6A0E" w14:textId="77777777" w:rsidR="00EE7FF6" w:rsidRPr="00D748B1" w:rsidRDefault="00EE7FF6" w:rsidP="002176D9">
      <w:pPr>
        <w:pStyle w:val="affffff5"/>
      </w:pPr>
      <w:r w:rsidRPr="00D748B1">
        <w:t xml:space="preserve">            </w:t>
      </w:r>
      <w:proofErr w:type="spellStart"/>
      <w:r w:rsidRPr="00D748B1">
        <w:t>System.out.println</w:t>
      </w:r>
      <w:proofErr w:type="spellEnd"/>
      <w:r w:rsidRPr="00D748B1">
        <w:t>("</w:t>
      </w:r>
      <w:r w:rsidRPr="00D748B1">
        <w:t>连接数据库</w:t>
      </w:r>
      <w:r w:rsidRPr="00D748B1">
        <w:t>...");</w:t>
      </w:r>
    </w:p>
    <w:p w14:paraId="1F1D51F0" w14:textId="77777777" w:rsidR="00EE7FF6" w:rsidRPr="00D748B1" w:rsidRDefault="00EE7FF6" w:rsidP="002176D9">
      <w:pPr>
        <w:pStyle w:val="affffff5"/>
      </w:pPr>
      <w:r w:rsidRPr="00D748B1">
        <w:t xml:space="preserve">            conn = </w:t>
      </w:r>
      <w:proofErr w:type="spellStart"/>
      <w:r w:rsidRPr="00D748B1">
        <w:t>DriverManager.getConnection</w:t>
      </w:r>
      <w:proofErr w:type="spellEnd"/>
      <w:r w:rsidRPr="00D748B1">
        <w:t>(DB_URL,USER,PASS);</w:t>
      </w:r>
    </w:p>
    <w:p w14:paraId="42DD162A" w14:textId="77777777" w:rsidR="00EE7FF6" w:rsidRPr="00D748B1" w:rsidRDefault="00EE7FF6" w:rsidP="002176D9">
      <w:pPr>
        <w:pStyle w:val="affffff5"/>
      </w:pPr>
      <w:r w:rsidRPr="00D748B1">
        <w:t xml:space="preserve">        </w:t>
      </w:r>
    </w:p>
    <w:p w14:paraId="36A82904" w14:textId="77777777" w:rsidR="00EE7FF6" w:rsidRPr="00D748B1" w:rsidRDefault="00EE7FF6" w:rsidP="002176D9">
      <w:pPr>
        <w:pStyle w:val="affffff5"/>
      </w:pPr>
      <w:r w:rsidRPr="00D748B1">
        <w:t xml:space="preserve">            // </w:t>
      </w:r>
      <w:r w:rsidRPr="00D748B1">
        <w:t>执行查询</w:t>
      </w:r>
    </w:p>
    <w:p w14:paraId="6C3A5D89" w14:textId="77777777" w:rsidR="00EE7FF6" w:rsidRPr="00D748B1" w:rsidRDefault="00EE7FF6" w:rsidP="002176D9">
      <w:pPr>
        <w:pStyle w:val="affffff5"/>
      </w:pPr>
      <w:r w:rsidRPr="00D748B1">
        <w:t xml:space="preserve">            </w:t>
      </w:r>
      <w:proofErr w:type="spellStart"/>
      <w:r w:rsidRPr="00D748B1">
        <w:t>System.out.println</w:t>
      </w:r>
      <w:proofErr w:type="spellEnd"/>
      <w:r w:rsidRPr="00D748B1">
        <w:t xml:space="preserve">(" </w:t>
      </w:r>
      <w:r w:rsidRPr="00D748B1">
        <w:t>实例化</w:t>
      </w:r>
      <w:r w:rsidRPr="00D748B1">
        <w:t>Statement</w:t>
      </w:r>
      <w:r w:rsidRPr="00D748B1">
        <w:t>对象</w:t>
      </w:r>
      <w:r w:rsidRPr="00D748B1">
        <w:t>...");</w:t>
      </w:r>
    </w:p>
    <w:p w14:paraId="16233DDE" w14:textId="77777777" w:rsidR="00EE7FF6" w:rsidRPr="00D748B1" w:rsidRDefault="00EE7FF6" w:rsidP="002176D9">
      <w:pPr>
        <w:pStyle w:val="affffff5"/>
      </w:pPr>
      <w:r w:rsidRPr="00D748B1">
        <w:t xml:space="preserve">            </w:t>
      </w:r>
      <w:proofErr w:type="spellStart"/>
      <w:r w:rsidRPr="00D748B1">
        <w:t>stmt</w:t>
      </w:r>
      <w:proofErr w:type="spellEnd"/>
      <w:r w:rsidRPr="00D748B1">
        <w:t xml:space="preserve"> = </w:t>
      </w:r>
      <w:proofErr w:type="spellStart"/>
      <w:r w:rsidRPr="00D748B1">
        <w:t>conn.createStatement</w:t>
      </w:r>
      <w:proofErr w:type="spellEnd"/>
      <w:r w:rsidRPr="00D748B1">
        <w:t>();</w:t>
      </w:r>
    </w:p>
    <w:p w14:paraId="6109331B" w14:textId="77777777" w:rsidR="00EE7FF6" w:rsidRPr="00D748B1" w:rsidRDefault="00EE7FF6" w:rsidP="002176D9">
      <w:pPr>
        <w:pStyle w:val="affffff5"/>
      </w:pPr>
      <w:r w:rsidRPr="00D748B1">
        <w:t xml:space="preserve">            String </w:t>
      </w:r>
      <w:proofErr w:type="spellStart"/>
      <w:r w:rsidRPr="00D748B1">
        <w:t>sql</w:t>
      </w:r>
      <w:proofErr w:type="spellEnd"/>
      <w:r w:rsidRPr="00D748B1">
        <w:t>;</w:t>
      </w:r>
    </w:p>
    <w:p w14:paraId="38FA7B42" w14:textId="695B49DB" w:rsidR="00EE7FF6" w:rsidRPr="00D748B1" w:rsidRDefault="00EE7FF6" w:rsidP="002176D9">
      <w:pPr>
        <w:pStyle w:val="affffff5"/>
      </w:pPr>
      <w:r w:rsidRPr="00D748B1">
        <w:t xml:space="preserve">            </w:t>
      </w:r>
      <w:proofErr w:type="spellStart"/>
      <w:r w:rsidRPr="00D748B1">
        <w:t>sql</w:t>
      </w:r>
      <w:proofErr w:type="spellEnd"/>
      <w:r w:rsidRPr="00D748B1">
        <w:t xml:space="preserve"> = "SELECT id, name, </w:t>
      </w:r>
      <w:proofErr w:type="spellStart"/>
      <w:r w:rsidRPr="00D748B1">
        <w:t>url</w:t>
      </w:r>
      <w:proofErr w:type="spellEnd"/>
      <w:r w:rsidRPr="00D748B1">
        <w:t xml:space="preserve"> FROM </w:t>
      </w:r>
      <w:proofErr w:type="spellStart"/>
      <w:r w:rsidR="007D2B68" w:rsidRPr="00D748B1">
        <w:t>demo.websites</w:t>
      </w:r>
      <w:proofErr w:type="spellEnd"/>
      <w:r w:rsidRPr="00D748B1">
        <w:t>";</w:t>
      </w:r>
    </w:p>
    <w:p w14:paraId="7C5774C1" w14:textId="77777777" w:rsidR="00EE7FF6" w:rsidRPr="00D748B1" w:rsidRDefault="00EE7FF6" w:rsidP="002176D9">
      <w:pPr>
        <w:pStyle w:val="affffff5"/>
      </w:pPr>
      <w:r w:rsidRPr="00D748B1">
        <w:t xml:space="preserve">            </w:t>
      </w:r>
      <w:proofErr w:type="spellStart"/>
      <w:r w:rsidRPr="00D748B1">
        <w:t>ResultSet</w:t>
      </w:r>
      <w:proofErr w:type="spellEnd"/>
      <w:r w:rsidRPr="00D748B1">
        <w:t xml:space="preserve"> </w:t>
      </w:r>
      <w:proofErr w:type="spellStart"/>
      <w:r w:rsidRPr="00D748B1">
        <w:t>rs</w:t>
      </w:r>
      <w:proofErr w:type="spellEnd"/>
      <w:r w:rsidRPr="00D748B1">
        <w:t xml:space="preserve"> = </w:t>
      </w:r>
      <w:proofErr w:type="spellStart"/>
      <w:r w:rsidRPr="00D748B1">
        <w:t>stmt.executeQuery</w:t>
      </w:r>
      <w:proofErr w:type="spellEnd"/>
      <w:r w:rsidRPr="00D748B1">
        <w:t>(</w:t>
      </w:r>
      <w:proofErr w:type="spellStart"/>
      <w:r w:rsidRPr="00D748B1">
        <w:t>sql</w:t>
      </w:r>
      <w:proofErr w:type="spellEnd"/>
      <w:r w:rsidRPr="00D748B1">
        <w:t>);</w:t>
      </w:r>
    </w:p>
    <w:p w14:paraId="422711E4" w14:textId="77777777" w:rsidR="00EE7FF6" w:rsidRPr="00D748B1" w:rsidRDefault="00EE7FF6" w:rsidP="002176D9">
      <w:pPr>
        <w:pStyle w:val="affffff5"/>
      </w:pPr>
      <w:r w:rsidRPr="00D748B1">
        <w:t xml:space="preserve">        </w:t>
      </w:r>
    </w:p>
    <w:p w14:paraId="6FE62261" w14:textId="77777777" w:rsidR="00EE7FF6" w:rsidRPr="00D748B1" w:rsidRDefault="00EE7FF6" w:rsidP="002176D9">
      <w:pPr>
        <w:pStyle w:val="affffff5"/>
      </w:pPr>
      <w:r w:rsidRPr="00D748B1">
        <w:t xml:space="preserve">            // </w:t>
      </w:r>
      <w:r w:rsidRPr="00D748B1">
        <w:t>展开结果集数据库</w:t>
      </w:r>
    </w:p>
    <w:p w14:paraId="6AC1D92C" w14:textId="77777777" w:rsidR="00EE7FF6" w:rsidRPr="00D748B1" w:rsidRDefault="00EE7FF6" w:rsidP="002176D9">
      <w:pPr>
        <w:pStyle w:val="affffff5"/>
      </w:pPr>
      <w:r w:rsidRPr="00D748B1">
        <w:t xml:space="preserve">            while(</w:t>
      </w:r>
      <w:proofErr w:type="spellStart"/>
      <w:r w:rsidRPr="00D748B1">
        <w:t>rs.next</w:t>
      </w:r>
      <w:proofErr w:type="spellEnd"/>
      <w:r w:rsidRPr="00D748B1">
        <w:t>()){</w:t>
      </w:r>
    </w:p>
    <w:p w14:paraId="29B56998" w14:textId="77777777" w:rsidR="00EE7FF6" w:rsidRPr="00D748B1" w:rsidRDefault="00EE7FF6" w:rsidP="002176D9">
      <w:pPr>
        <w:pStyle w:val="affffff5"/>
      </w:pPr>
      <w:r w:rsidRPr="00D748B1">
        <w:t xml:space="preserve">                // </w:t>
      </w:r>
      <w:r w:rsidRPr="00D748B1">
        <w:t>通过字段检索</w:t>
      </w:r>
    </w:p>
    <w:p w14:paraId="2FA0A251" w14:textId="77777777" w:rsidR="00EE7FF6" w:rsidRPr="00D748B1" w:rsidRDefault="00EE7FF6" w:rsidP="002176D9">
      <w:pPr>
        <w:pStyle w:val="affffff5"/>
      </w:pPr>
      <w:r w:rsidRPr="00D748B1">
        <w:t xml:space="preserve">                int id  = </w:t>
      </w:r>
      <w:proofErr w:type="spellStart"/>
      <w:r w:rsidRPr="00D748B1">
        <w:t>rs.getInt</w:t>
      </w:r>
      <w:proofErr w:type="spellEnd"/>
      <w:r w:rsidRPr="00D748B1">
        <w:t>("id");</w:t>
      </w:r>
    </w:p>
    <w:p w14:paraId="407FDCCF" w14:textId="77777777" w:rsidR="00EE7FF6" w:rsidRPr="00D748B1" w:rsidRDefault="00EE7FF6" w:rsidP="002176D9">
      <w:pPr>
        <w:pStyle w:val="affffff5"/>
      </w:pPr>
      <w:r w:rsidRPr="00D748B1">
        <w:t xml:space="preserve">                String name = </w:t>
      </w:r>
      <w:proofErr w:type="spellStart"/>
      <w:r w:rsidRPr="00D748B1">
        <w:t>rs.getString</w:t>
      </w:r>
      <w:proofErr w:type="spellEnd"/>
      <w:r w:rsidRPr="00D748B1">
        <w:t>("name");</w:t>
      </w:r>
    </w:p>
    <w:p w14:paraId="0446D3CF" w14:textId="77777777" w:rsidR="00EE7FF6" w:rsidRPr="00D748B1" w:rsidRDefault="00EE7FF6" w:rsidP="002176D9">
      <w:pPr>
        <w:pStyle w:val="affffff5"/>
      </w:pPr>
      <w:r w:rsidRPr="00D748B1">
        <w:t xml:space="preserve">                String </w:t>
      </w:r>
      <w:proofErr w:type="spellStart"/>
      <w:r w:rsidRPr="00D748B1">
        <w:t>url</w:t>
      </w:r>
      <w:proofErr w:type="spellEnd"/>
      <w:r w:rsidRPr="00D748B1">
        <w:t xml:space="preserve"> = </w:t>
      </w:r>
      <w:proofErr w:type="spellStart"/>
      <w:r w:rsidRPr="00D748B1">
        <w:t>rs.getString</w:t>
      </w:r>
      <w:proofErr w:type="spellEnd"/>
      <w:r w:rsidRPr="00D748B1">
        <w:t>("</w:t>
      </w:r>
      <w:proofErr w:type="spellStart"/>
      <w:r w:rsidRPr="00D748B1">
        <w:t>url</w:t>
      </w:r>
      <w:proofErr w:type="spellEnd"/>
      <w:r w:rsidRPr="00D748B1">
        <w:t>");</w:t>
      </w:r>
    </w:p>
    <w:p w14:paraId="2C38612D" w14:textId="77777777" w:rsidR="00EE7FF6" w:rsidRPr="00D748B1" w:rsidRDefault="00EE7FF6" w:rsidP="002176D9">
      <w:pPr>
        <w:pStyle w:val="affffff5"/>
      </w:pPr>
      <w:r w:rsidRPr="00D748B1">
        <w:t xml:space="preserve">    </w:t>
      </w:r>
    </w:p>
    <w:p w14:paraId="09F4BEF0" w14:textId="77777777" w:rsidR="00EE7FF6" w:rsidRPr="00D748B1" w:rsidRDefault="00EE7FF6" w:rsidP="002176D9">
      <w:pPr>
        <w:pStyle w:val="affffff5"/>
      </w:pPr>
      <w:r w:rsidRPr="00D748B1">
        <w:t xml:space="preserve">                // </w:t>
      </w:r>
      <w:r w:rsidRPr="00D748B1">
        <w:t>输出数据</w:t>
      </w:r>
    </w:p>
    <w:p w14:paraId="0D4DAA86" w14:textId="77777777" w:rsidR="00EE7FF6" w:rsidRPr="00D748B1" w:rsidRDefault="00EE7FF6" w:rsidP="002176D9">
      <w:pPr>
        <w:pStyle w:val="affffff5"/>
      </w:pPr>
      <w:r w:rsidRPr="00D748B1">
        <w:t xml:space="preserve">                </w:t>
      </w:r>
      <w:proofErr w:type="spellStart"/>
      <w:r w:rsidRPr="00D748B1">
        <w:t>System.out.print</w:t>
      </w:r>
      <w:proofErr w:type="spellEnd"/>
      <w:r w:rsidRPr="00D748B1">
        <w:t>("ID: " + id);</w:t>
      </w:r>
    </w:p>
    <w:p w14:paraId="77938608" w14:textId="77777777" w:rsidR="00EE7FF6" w:rsidRPr="00D748B1" w:rsidRDefault="00EE7FF6" w:rsidP="002176D9">
      <w:pPr>
        <w:pStyle w:val="affffff5"/>
      </w:pPr>
      <w:r w:rsidRPr="00D748B1">
        <w:t xml:space="preserve">                </w:t>
      </w:r>
      <w:proofErr w:type="spellStart"/>
      <w:r w:rsidRPr="00D748B1">
        <w:t>System.out.print</w:t>
      </w:r>
      <w:proofErr w:type="spellEnd"/>
      <w:r w:rsidRPr="00D748B1">
        <w:t xml:space="preserve">(", </w:t>
      </w:r>
      <w:r w:rsidRPr="00D748B1">
        <w:t>站点名称</w:t>
      </w:r>
      <w:r w:rsidRPr="00D748B1">
        <w:t>: " + name);</w:t>
      </w:r>
    </w:p>
    <w:p w14:paraId="7189D950" w14:textId="77777777" w:rsidR="00EE7FF6" w:rsidRPr="00D748B1" w:rsidRDefault="00EE7FF6" w:rsidP="002176D9">
      <w:pPr>
        <w:pStyle w:val="affffff5"/>
      </w:pPr>
      <w:r w:rsidRPr="00D748B1">
        <w:t xml:space="preserve">                </w:t>
      </w:r>
      <w:proofErr w:type="spellStart"/>
      <w:r w:rsidRPr="00D748B1">
        <w:t>System.out.print</w:t>
      </w:r>
      <w:proofErr w:type="spellEnd"/>
      <w:r w:rsidRPr="00D748B1">
        <w:t xml:space="preserve">(", </w:t>
      </w:r>
      <w:r w:rsidRPr="00D748B1">
        <w:t>站点</w:t>
      </w:r>
      <w:r w:rsidRPr="00D748B1">
        <w:t xml:space="preserve"> URL: " + </w:t>
      </w:r>
      <w:proofErr w:type="spellStart"/>
      <w:r w:rsidRPr="00D748B1">
        <w:t>url</w:t>
      </w:r>
      <w:proofErr w:type="spellEnd"/>
      <w:r w:rsidRPr="00D748B1">
        <w:t>);</w:t>
      </w:r>
    </w:p>
    <w:p w14:paraId="5062CE5E" w14:textId="77777777" w:rsidR="00EE7FF6" w:rsidRPr="00D748B1" w:rsidRDefault="00EE7FF6" w:rsidP="002176D9">
      <w:pPr>
        <w:pStyle w:val="affffff5"/>
      </w:pPr>
      <w:r w:rsidRPr="00D748B1">
        <w:t xml:space="preserve">                </w:t>
      </w:r>
      <w:proofErr w:type="spellStart"/>
      <w:r w:rsidRPr="00D748B1">
        <w:t>System.out.print</w:t>
      </w:r>
      <w:proofErr w:type="spellEnd"/>
      <w:r w:rsidRPr="00D748B1">
        <w:t>("\n");</w:t>
      </w:r>
    </w:p>
    <w:p w14:paraId="7993D32C" w14:textId="77777777" w:rsidR="00EE7FF6" w:rsidRPr="00D748B1" w:rsidRDefault="00EE7FF6" w:rsidP="002176D9">
      <w:pPr>
        <w:pStyle w:val="affffff5"/>
      </w:pPr>
      <w:r w:rsidRPr="00D748B1">
        <w:t xml:space="preserve">            }</w:t>
      </w:r>
    </w:p>
    <w:p w14:paraId="371935D2" w14:textId="77777777" w:rsidR="00EE7FF6" w:rsidRPr="00D748B1" w:rsidRDefault="00EE7FF6" w:rsidP="002176D9">
      <w:pPr>
        <w:pStyle w:val="affffff5"/>
      </w:pPr>
      <w:r w:rsidRPr="00D748B1">
        <w:t xml:space="preserve">            // </w:t>
      </w:r>
      <w:r w:rsidRPr="00D748B1">
        <w:t>完成后关闭</w:t>
      </w:r>
    </w:p>
    <w:p w14:paraId="5D32966C" w14:textId="77777777" w:rsidR="00EE7FF6" w:rsidRPr="00D748B1" w:rsidRDefault="00EE7FF6" w:rsidP="002176D9">
      <w:pPr>
        <w:pStyle w:val="affffff5"/>
      </w:pPr>
      <w:r w:rsidRPr="00D748B1">
        <w:t xml:space="preserve">            </w:t>
      </w:r>
      <w:proofErr w:type="spellStart"/>
      <w:r w:rsidRPr="00D748B1">
        <w:t>rs.close</w:t>
      </w:r>
      <w:proofErr w:type="spellEnd"/>
      <w:r w:rsidRPr="00D748B1">
        <w:t>();</w:t>
      </w:r>
    </w:p>
    <w:p w14:paraId="78C1A4F7" w14:textId="77777777" w:rsidR="00EE7FF6" w:rsidRPr="00D748B1" w:rsidRDefault="00EE7FF6" w:rsidP="002176D9">
      <w:pPr>
        <w:pStyle w:val="affffff5"/>
      </w:pPr>
      <w:r w:rsidRPr="00D748B1">
        <w:t xml:space="preserve">            </w:t>
      </w:r>
      <w:proofErr w:type="spellStart"/>
      <w:r w:rsidRPr="00D748B1">
        <w:t>stmt.close</w:t>
      </w:r>
      <w:proofErr w:type="spellEnd"/>
      <w:r w:rsidRPr="00D748B1">
        <w:t>();</w:t>
      </w:r>
    </w:p>
    <w:p w14:paraId="37E2A1F9" w14:textId="77777777" w:rsidR="00EE7FF6" w:rsidRPr="00D748B1" w:rsidRDefault="00EE7FF6" w:rsidP="002176D9">
      <w:pPr>
        <w:pStyle w:val="affffff5"/>
      </w:pPr>
      <w:r w:rsidRPr="00D748B1">
        <w:t xml:space="preserve">            </w:t>
      </w:r>
      <w:proofErr w:type="spellStart"/>
      <w:r w:rsidRPr="00D748B1">
        <w:t>conn.close</w:t>
      </w:r>
      <w:proofErr w:type="spellEnd"/>
      <w:r w:rsidRPr="00D748B1">
        <w:t>();</w:t>
      </w:r>
    </w:p>
    <w:p w14:paraId="0C6CAC3F" w14:textId="77777777" w:rsidR="00EE7FF6" w:rsidRPr="00D748B1" w:rsidRDefault="00EE7FF6" w:rsidP="002176D9">
      <w:pPr>
        <w:pStyle w:val="affffff5"/>
      </w:pPr>
      <w:r w:rsidRPr="00D748B1">
        <w:t xml:space="preserve">        }catch(</w:t>
      </w:r>
      <w:proofErr w:type="spellStart"/>
      <w:r w:rsidRPr="00D748B1">
        <w:t>SQLException</w:t>
      </w:r>
      <w:proofErr w:type="spellEnd"/>
      <w:r w:rsidRPr="00D748B1">
        <w:t xml:space="preserve"> se){</w:t>
      </w:r>
    </w:p>
    <w:p w14:paraId="401897BF" w14:textId="77777777" w:rsidR="00EE7FF6" w:rsidRPr="00D748B1" w:rsidRDefault="00EE7FF6" w:rsidP="002176D9">
      <w:pPr>
        <w:pStyle w:val="affffff5"/>
      </w:pPr>
      <w:r w:rsidRPr="00D748B1">
        <w:t xml:space="preserve">            // </w:t>
      </w:r>
      <w:r w:rsidRPr="00D748B1">
        <w:t>处理</w:t>
      </w:r>
      <w:r w:rsidRPr="00D748B1">
        <w:t xml:space="preserve"> JDBC </w:t>
      </w:r>
      <w:r w:rsidRPr="00D748B1">
        <w:t>错误</w:t>
      </w:r>
    </w:p>
    <w:p w14:paraId="0A825055" w14:textId="77777777" w:rsidR="00EE7FF6" w:rsidRPr="00D748B1" w:rsidRDefault="00EE7FF6" w:rsidP="002176D9">
      <w:pPr>
        <w:pStyle w:val="affffff5"/>
      </w:pPr>
      <w:r w:rsidRPr="00D748B1">
        <w:t xml:space="preserve">            </w:t>
      </w:r>
      <w:proofErr w:type="spellStart"/>
      <w:r w:rsidRPr="00D748B1">
        <w:t>se.printStackTrace</w:t>
      </w:r>
      <w:proofErr w:type="spellEnd"/>
      <w:r w:rsidRPr="00D748B1">
        <w:t>();</w:t>
      </w:r>
    </w:p>
    <w:p w14:paraId="44508D78" w14:textId="77777777" w:rsidR="00EE7FF6" w:rsidRPr="00D748B1" w:rsidRDefault="00EE7FF6" w:rsidP="002176D9">
      <w:pPr>
        <w:pStyle w:val="affffff5"/>
      </w:pPr>
      <w:r w:rsidRPr="00D748B1">
        <w:t xml:space="preserve">        }catch(Exception e){</w:t>
      </w:r>
    </w:p>
    <w:p w14:paraId="614FFE19" w14:textId="77777777" w:rsidR="00EE7FF6" w:rsidRPr="00D748B1" w:rsidRDefault="00EE7FF6" w:rsidP="002176D9">
      <w:pPr>
        <w:pStyle w:val="affffff5"/>
      </w:pPr>
      <w:r w:rsidRPr="00D748B1">
        <w:t xml:space="preserve">            // </w:t>
      </w:r>
      <w:r w:rsidRPr="00D748B1">
        <w:t>处理</w:t>
      </w:r>
      <w:r w:rsidRPr="00D748B1">
        <w:t xml:space="preserve"> </w:t>
      </w:r>
      <w:proofErr w:type="spellStart"/>
      <w:r w:rsidRPr="00D748B1">
        <w:t>Class.forName</w:t>
      </w:r>
      <w:proofErr w:type="spellEnd"/>
      <w:r w:rsidRPr="00D748B1">
        <w:t xml:space="preserve"> </w:t>
      </w:r>
      <w:r w:rsidRPr="00D748B1">
        <w:t>错误</w:t>
      </w:r>
    </w:p>
    <w:p w14:paraId="54D3E630" w14:textId="77777777" w:rsidR="00EE7FF6" w:rsidRPr="00D748B1" w:rsidRDefault="00EE7FF6" w:rsidP="002176D9">
      <w:pPr>
        <w:pStyle w:val="affffff5"/>
      </w:pPr>
      <w:r w:rsidRPr="00D748B1">
        <w:t xml:space="preserve">            </w:t>
      </w:r>
      <w:proofErr w:type="spellStart"/>
      <w:r w:rsidRPr="00D748B1">
        <w:t>e.printStackTrace</w:t>
      </w:r>
      <w:proofErr w:type="spellEnd"/>
      <w:r w:rsidRPr="00D748B1">
        <w:t>();</w:t>
      </w:r>
    </w:p>
    <w:p w14:paraId="6032A8DC" w14:textId="77777777" w:rsidR="00EE7FF6" w:rsidRPr="00D748B1" w:rsidRDefault="00EE7FF6" w:rsidP="002176D9">
      <w:pPr>
        <w:pStyle w:val="affffff5"/>
      </w:pPr>
      <w:r w:rsidRPr="00D748B1">
        <w:t xml:space="preserve">        }finally{</w:t>
      </w:r>
    </w:p>
    <w:p w14:paraId="1284EF91" w14:textId="77777777" w:rsidR="00EE7FF6" w:rsidRPr="00D748B1" w:rsidRDefault="00EE7FF6" w:rsidP="002176D9">
      <w:pPr>
        <w:pStyle w:val="affffff5"/>
      </w:pPr>
      <w:r w:rsidRPr="00D748B1">
        <w:t xml:space="preserve">            // </w:t>
      </w:r>
      <w:r w:rsidRPr="00D748B1">
        <w:t>关闭资源</w:t>
      </w:r>
    </w:p>
    <w:p w14:paraId="10E759E2" w14:textId="77777777" w:rsidR="00EE7FF6" w:rsidRPr="00D748B1" w:rsidRDefault="00EE7FF6" w:rsidP="002176D9">
      <w:pPr>
        <w:pStyle w:val="affffff5"/>
      </w:pPr>
      <w:r w:rsidRPr="00D748B1">
        <w:t xml:space="preserve">            try{</w:t>
      </w:r>
    </w:p>
    <w:p w14:paraId="166FDC2A" w14:textId="77777777" w:rsidR="00EE7FF6" w:rsidRPr="00D748B1" w:rsidRDefault="00EE7FF6" w:rsidP="002176D9">
      <w:pPr>
        <w:pStyle w:val="affffff5"/>
      </w:pPr>
      <w:r w:rsidRPr="00D748B1">
        <w:t xml:space="preserve">                if(</w:t>
      </w:r>
      <w:proofErr w:type="spellStart"/>
      <w:r w:rsidRPr="00D748B1">
        <w:t>stmt</w:t>
      </w:r>
      <w:proofErr w:type="spellEnd"/>
      <w:r w:rsidRPr="00D748B1">
        <w:t xml:space="preserve">!=null) </w:t>
      </w:r>
      <w:proofErr w:type="spellStart"/>
      <w:r w:rsidRPr="00D748B1">
        <w:t>stmt.close</w:t>
      </w:r>
      <w:proofErr w:type="spellEnd"/>
      <w:r w:rsidRPr="00D748B1">
        <w:t>();</w:t>
      </w:r>
    </w:p>
    <w:p w14:paraId="5C5DFF6A" w14:textId="77777777" w:rsidR="00EE7FF6" w:rsidRPr="00D748B1" w:rsidRDefault="00EE7FF6" w:rsidP="002176D9">
      <w:pPr>
        <w:pStyle w:val="affffff5"/>
      </w:pPr>
      <w:r w:rsidRPr="00D748B1">
        <w:t xml:space="preserve">            }catch(</w:t>
      </w:r>
      <w:proofErr w:type="spellStart"/>
      <w:r w:rsidRPr="00D748B1">
        <w:t>SQLException</w:t>
      </w:r>
      <w:proofErr w:type="spellEnd"/>
      <w:r w:rsidRPr="00D748B1">
        <w:t xml:space="preserve"> se2){</w:t>
      </w:r>
    </w:p>
    <w:p w14:paraId="1D1C5C47" w14:textId="77777777" w:rsidR="00EE7FF6" w:rsidRPr="00D748B1" w:rsidRDefault="00EE7FF6" w:rsidP="002176D9">
      <w:pPr>
        <w:pStyle w:val="affffff5"/>
      </w:pPr>
      <w:r w:rsidRPr="00D748B1">
        <w:lastRenderedPageBreak/>
        <w:t xml:space="preserve">            }// </w:t>
      </w:r>
      <w:r w:rsidRPr="00D748B1">
        <w:t>什么都不做</w:t>
      </w:r>
    </w:p>
    <w:p w14:paraId="640CD04E" w14:textId="77777777" w:rsidR="00EE7FF6" w:rsidRPr="00D748B1" w:rsidRDefault="00EE7FF6" w:rsidP="002176D9">
      <w:pPr>
        <w:pStyle w:val="affffff5"/>
      </w:pPr>
      <w:r w:rsidRPr="00D748B1">
        <w:t xml:space="preserve">            try{</w:t>
      </w:r>
    </w:p>
    <w:p w14:paraId="5AA0293C" w14:textId="77777777" w:rsidR="00EE7FF6" w:rsidRPr="00D748B1" w:rsidRDefault="00EE7FF6" w:rsidP="002176D9">
      <w:pPr>
        <w:pStyle w:val="affffff5"/>
      </w:pPr>
      <w:r w:rsidRPr="00D748B1">
        <w:t xml:space="preserve">                if(conn!=null) </w:t>
      </w:r>
      <w:proofErr w:type="spellStart"/>
      <w:r w:rsidRPr="00D748B1">
        <w:t>conn.close</w:t>
      </w:r>
      <w:proofErr w:type="spellEnd"/>
      <w:r w:rsidRPr="00D748B1">
        <w:t>();</w:t>
      </w:r>
    </w:p>
    <w:p w14:paraId="4D5AC806" w14:textId="77777777" w:rsidR="00EE7FF6" w:rsidRPr="00D748B1" w:rsidRDefault="00EE7FF6" w:rsidP="002176D9">
      <w:pPr>
        <w:pStyle w:val="affffff5"/>
      </w:pPr>
      <w:r w:rsidRPr="00D748B1">
        <w:t xml:space="preserve">            }catch(</w:t>
      </w:r>
      <w:proofErr w:type="spellStart"/>
      <w:r w:rsidRPr="00D748B1">
        <w:t>SQLException</w:t>
      </w:r>
      <w:proofErr w:type="spellEnd"/>
      <w:r w:rsidRPr="00D748B1">
        <w:t xml:space="preserve"> se){</w:t>
      </w:r>
    </w:p>
    <w:p w14:paraId="2EB8773B" w14:textId="77777777" w:rsidR="00EE7FF6" w:rsidRPr="00D748B1" w:rsidRDefault="00EE7FF6" w:rsidP="002176D9">
      <w:pPr>
        <w:pStyle w:val="affffff5"/>
      </w:pPr>
      <w:r w:rsidRPr="00D748B1">
        <w:t xml:space="preserve">                </w:t>
      </w:r>
      <w:proofErr w:type="spellStart"/>
      <w:r w:rsidRPr="00D748B1">
        <w:t>se.printStackTrace</w:t>
      </w:r>
      <w:proofErr w:type="spellEnd"/>
      <w:r w:rsidRPr="00D748B1">
        <w:t>();</w:t>
      </w:r>
    </w:p>
    <w:p w14:paraId="75C2DF3B" w14:textId="77777777" w:rsidR="00EE7FF6" w:rsidRPr="00D748B1" w:rsidRDefault="00EE7FF6" w:rsidP="002176D9">
      <w:pPr>
        <w:pStyle w:val="affffff5"/>
      </w:pPr>
      <w:r w:rsidRPr="00D748B1">
        <w:t xml:space="preserve">            }</w:t>
      </w:r>
    </w:p>
    <w:p w14:paraId="4FFAE19B" w14:textId="77777777" w:rsidR="00EE7FF6" w:rsidRPr="00D748B1" w:rsidRDefault="00EE7FF6" w:rsidP="002176D9">
      <w:pPr>
        <w:pStyle w:val="affffff5"/>
      </w:pPr>
      <w:r w:rsidRPr="00D748B1">
        <w:t xml:space="preserve">        }</w:t>
      </w:r>
    </w:p>
    <w:p w14:paraId="66ADC4DB" w14:textId="77777777" w:rsidR="00EE7FF6" w:rsidRPr="00D748B1" w:rsidRDefault="00EE7FF6" w:rsidP="002176D9">
      <w:pPr>
        <w:pStyle w:val="affffff5"/>
      </w:pPr>
      <w:r w:rsidRPr="00D748B1">
        <w:t xml:space="preserve">        </w:t>
      </w:r>
      <w:proofErr w:type="spellStart"/>
      <w:r w:rsidRPr="00D748B1">
        <w:t>System.out.println</w:t>
      </w:r>
      <w:proofErr w:type="spellEnd"/>
      <w:r w:rsidRPr="00D748B1">
        <w:t>("Goodbye!");</w:t>
      </w:r>
    </w:p>
    <w:p w14:paraId="336605B0" w14:textId="77777777" w:rsidR="00EE7FF6" w:rsidRPr="00D748B1" w:rsidRDefault="00EE7FF6" w:rsidP="002176D9">
      <w:pPr>
        <w:pStyle w:val="affffff5"/>
      </w:pPr>
      <w:r w:rsidRPr="00D748B1">
        <w:t xml:space="preserve">    }</w:t>
      </w:r>
    </w:p>
    <w:p w14:paraId="6BF4FBA3" w14:textId="77777777" w:rsidR="00EE7FF6" w:rsidRPr="00D748B1" w:rsidRDefault="00EE7FF6" w:rsidP="002176D9">
      <w:pPr>
        <w:pStyle w:val="affffff5"/>
      </w:pPr>
      <w:r w:rsidRPr="00D748B1">
        <w:t>}</w:t>
      </w:r>
    </w:p>
    <w:p w14:paraId="3066A017" w14:textId="5F6F1746" w:rsidR="00EE7FF6" w:rsidRPr="00D748B1" w:rsidRDefault="00EE7FF6" w:rsidP="00F05ABE">
      <w:pPr>
        <w:pStyle w:val="30"/>
        <w:rPr>
          <w:lang w:eastAsia="zh-CN"/>
        </w:rPr>
      </w:pPr>
      <w:r w:rsidRPr="00D748B1">
        <w:rPr>
          <w:lang w:eastAsia="zh-CN"/>
        </w:rPr>
        <w:t>在安装</w:t>
      </w:r>
      <w:r w:rsidRPr="00D748B1">
        <w:rPr>
          <w:lang w:eastAsia="zh-CN"/>
        </w:rPr>
        <w:t>Java</w:t>
      </w:r>
      <w:r w:rsidRPr="00D748B1">
        <w:rPr>
          <w:lang w:eastAsia="zh-CN"/>
        </w:rPr>
        <w:t>的本机，打开</w:t>
      </w:r>
      <w:proofErr w:type="spellStart"/>
      <w:r w:rsidRPr="00D748B1">
        <w:rPr>
          <w:lang w:eastAsia="zh-CN"/>
        </w:rPr>
        <w:t>cmd</w:t>
      </w:r>
      <w:proofErr w:type="spellEnd"/>
      <w:r w:rsidRPr="00D748B1">
        <w:rPr>
          <w:lang w:eastAsia="zh-CN"/>
        </w:rPr>
        <w:t>对</w:t>
      </w:r>
      <w:r w:rsidRPr="00D748B1">
        <w:rPr>
          <w:lang w:eastAsia="zh-CN"/>
        </w:rPr>
        <w:t>Java</w:t>
      </w:r>
      <w:r w:rsidRPr="00D748B1">
        <w:rPr>
          <w:lang w:eastAsia="zh-CN"/>
        </w:rPr>
        <w:t>程序编译后执行</w:t>
      </w:r>
      <w:r w:rsidR="00420FC7" w:rsidRPr="00D748B1">
        <w:rPr>
          <w:lang w:eastAsia="zh-CN"/>
        </w:rPr>
        <w:t>。</w:t>
      </w:r>
    </w:p>
    <w:p w14:paraId="6C186034" w14:textId="63F8714B" w:rsidR="00EE7FF6" w:rsidRPr="00D748B1" w:rsidRDefault="00EE7FF6" w:rsidP="002176D9">
      <w:pPr>
        <w:pStyle w:val="1e"/>
      </w:pPr>
      <w:r w:rsidRPr="00D748B1">
        <w:t>在</w:t>
      </w:r>
      <w:proofErr w:type="spellStart"/>
      <w:r w:rsidRPr="00D748B1">
        <w:t>cmd</w:t>
      </w:r>
      <w:proofErr w:type="spellEnd"/>
      <w:r w:rsidRPr="00D748B1">
        <w:t>中</w:t>
      </w:r>
      <w:r w:rsidR="003C752E" w:rsidRPr="00D748B1">
        <w:t>，进入</w:t>
      </w:r>
      <w:r w:rsidR="00EE54C8">
        <w:t>D</w:t>
      </w:r>
      <w:r w:rsidR="003C752E" w:rsidRPr="00D748B1">
        <w:t>:\Download\</w:t>
      </w:r>
      <w:r w:rsidR="003C752E" w:rsidRPr="00D748B1">
        <w:t>目录，</w:t>
      </w:r>
      <w:r w:rsidRPr="00D748B1">
        <w:t>先对</w:t>
      </w:r>
      <w:r w:rsidRPr="00D748B1">
        <w:t>Java</w:t>
      </w:r>
      <w:r w:rsidRPr="00D748B1">
        <w:t>程序进行编译</w:t>
      </w:r>
      <w:r w:rsidR="002D4CA7" w:rsidRPr="00D748B1">
        <w:t>（进入</w:t>
      </w:r>
      <w:r w:rsidR="002D4CA7" w:rsidRPr="00D748B1">
        <w:t>Java</w:t>
      </w:r>
      <w:r w:rsidR="002D4CA7" w:rsidRPr="00D748B1">
        <w:t>程序的目录）</w:t>
      </w:r>
      <w:r w:rsidR="00420FC7" w:rsidRPr="00D748B1">
        <w:t>。</w:t>
      </w:r>
    </w:p>
    <w:p w14:paraId="399CAD42" w14:textId="61A0481B" w:rsidR="00B3177D" w:rsidRDefault="00B3177D" w:rsidP="002176D9">
      <w:pPr>
        <w:pStyle w:val="affffff5"/>
        <w:rPr>
          <w:b/>
          <w:color w:val="C7000B"/>
          <w:spacing w:val="0"/>
          <w:kern w:val="0"/>
          <w:szCs w:val="18"/>
        </w:rPr>
      </w:pPr>
      <w:r w:rsidRPr="00B3177D">
        <w:rPr>
          <w:b/>
          <w:color w:val="auto"/>
          <w:spacing w:val="0"/>
          <w:kern w:val="0"/>
          <w:szCs w:val="18"/>
        </w:rPr>
        <w:t>C:\Users\username &gt;</w:t>
      </w:r>
      <w:r w:rsidRPr="00B3177D">
        <w:rPr>
          <w:b/>
          <w:color w:val="C7000B"/>
          <w:spacing w:val="0"/>
          <w:kern w:val="0"/>
          <w:szCs w:val="18"/>
        </w:rPr>
        <w:t>D:</w:t>
      </w:r>
    </w:p>
    <w:p w14:paraId="5CFB1B6F" w14:textId="3F086F0E" w:rsidR="00B3177D" w:rsidRDefault="00B3177D" w:rsidP="002176D9">
      <w:pPr>
        <w:pStyle w:val="affffff5"/>
        <w:rPr>
          <w:b/>
          <w:color w:val="C7000B"/>
          <w:spacing w:val="0"/>
          <w:kern w:val="0"/>
          <w:szCs w:val="18"/>
        </w:rPr>
      </w:pPr>
      <w:r w:rsidRPr="00B3177D">
        <w:rPr>
          <w:b/>
          <w:color w:val="auto"/>
          <w:spacing w:val="0"/>
          <w:kern w:val="0"/>
          <w:szCs w:val="18"/>
        </w:rPr>
        <w:t>D:\&gt;</w:t>
      </w:r>
      <w:r w:rsidRPr="00B3177D">
        <w:rPr>
          <w:b/>
          <w:color w:val="C7000B"/>
          <w:spacing w:val="0"/>
          <w:kern w:val="0"/>
          <w:szCs w:val="18"/>
        </w:rPr>
        <w:t>cd download</w:t>
      </w:r>
    </w:p>
    <w:p w14:paraId="4AAAE62F" w14:textId="194D7131" w:rsidR="00574953" w:rsidRPr="002960B1" w:rsidRDefault="003C752E" w:rsidP="002176D9">
      <w:pPr>
        <w:pStyle w:val="affffff5"/>
        <w:rPr>
          <w:rFonts w:eastAsia="微软雅黑" w:cs="Huawei Sans"/>
          <w:b/>
          <w:color w:val="C7000B"/>
          <w:szCs w:val="18"/>
          <w:shd w:val="pct15" w:color="auto" w:fill="FFFFFF"/>
          <w:lang w:eastAsia="en-US"/>
        </w:rPr>
      </w:pPr>
      <w:r w:rsidRPr="00420003">
        <w:rPr>
          <w:b/>
          <w:color w:val="C7000B"/>
          <w:spacing w:val="0"/>
          <w:kern w:val="0"/>
          <w:szCs w:val="18"/>
        </w:rPr>
        <w:t>D:\Download&gt;</w:t>
      </w:r>
      <w:r w:rsidR="00574953" w:rsidRPr="00420003">
        <w:rPr>
          <w:b/>
          <w:color w:val="C7000B"/>
          <w:spacing w:val="0"/>
          <w:kern w:val="0"/>
          <w:sz w:val="21"/>
          <w:szCs w:val="20"/>
        </w:rPr>
        <w:t xml:space="preserve"> </w:t>
      </w:r>
      <w:proofErr w:type="spellStart"/>
      <w:r w:rsidR="00574953" w:rsidRPr="002960B1">
        <w:rPr>
          <w:rFonts w:eastAsia="微软雅黑" w:cs="Huawei Sans"/>
          <w:b/>
          <w:color w:val="C7000B"/>
          <w:szCs w:val="18"/>
          <w:shd w:val="pct15" w:color="auto" w:fill="FFFFFF"/>
          <w:lang w:eastAsia="en-US"/>
        </w:rPr>
        <w:t>javac</w:t>
      </w:r>
      <w:proofErr w:type="spellEnd"/>
      <w:r w:rsidR="00574953" w:rsidRPr="002960B1">
        <w:rPr>
          <w:rFonts w:eastAsia="微软雅黑" w:cs="Huawei Sans"/>
          <w:b/>
          <w:color w:val="C7000B"/>
          <w:szCs w:val="18"/>
          <w:shd w:val="pct15" w:color="auto" w:fill="FFFFFF"/>
          <w:lang w:eastAsia="en-US"/>
        </w:rPr>
        <w:t xml:space="preserve"> -encoding utf-8 -cp d:\Download\postgresql.jar openGaussDemo.java</w:t>
      </w:r>
    </w:p>
    <w:p w14:paraId="653FB7AB" w14:textId="2E761D8C" w:rsidR="00574953" w:rsidRDefault="003C752E" w:rsidP="002176D9">
      <w:pPr>
        <w:pStyle w:val="1e"/>
      </w:pPr>
      <w:r w:rsidRPr="00D748B1">
        <w:t>再执行以下命令</w:t>
      </w:r>
      <w:r w:rsidR="00420FC7" w:rsidRPr="00D748B1">
        <w:t>。</w:t>
      </w:r>
    </w:p>
    <w:p w14:paraId="2DF9752D" w14:textId="1AF928FD" w:rsidR="003C752E" w:rsidRPr="002960B1" w:rsidRDefault="003C752E" w:rsidP="002176D9">
      <w:pPr>
        <w:pStyle w:val="affffff5"/>
        <w:rPr>
          <w:rFonts w:eastAsia="微软雅黑" w:cs="Huawei Sans"/>
          <w:b/>
          <w:color w:val="C7000B"/>
          <w:szCs w:val="18"/>
          <w:shd w:val="pct15" w:color="auto" w:fill="FFFFFF"/>
          <w:lang w:eastAsia="en-US"/>
        </w:rPr>
      </w:pPr>
      <w:r w:rsidRPr="00420003">
        <w:rPr>
          <w:b/>
          <w:color w:val="C7000B"/>
          <w:spacing w:val="0"/>
          <w:kern w:val="0"/>
          <w:szCs w:val="18"/>
        </w:rPr>
        <w:t>D:\Download&gt;</w:t>
      </w:r>
      <w:r w:rsidR="001C1EFA">
        <w:rPr>
          <w:b/>
          <w:color w:val="C7000B"/>
          <w:spacing w:val="0"/>
          <w:kern w:val="0"/>
          <w:szCs w:val="18"/>
        </w:rPr>
        <w:t xml:space="preserve"> </w:t>
      </w:r>
      <w:r w:rsidRPr="002960B1">
        <w:rPr>
          <w:rFonts w:eastAsia="微软雅黑" w:cs="Huawei Sans"/>
          <w:b/>
          <w:color w:val="C7000B"/>
          <w:szCs w:val="18"/>
          <w:shd w:val="pct15" w:color="auto" w:fill="FFFFFF"/>
          <w:lang w:eastAsia="en-US"/>
        </w:rPr>
        <w:t xml:space="preserve">java -cp .;D:/Download/postgresql.jar </w:t>
      </w:r>
      <w:proofErr w:type="spellStart"/>
      <w:r w:rsidRPr="002960B1">
        <w:rPr>
          <w:rFonts w:eastAsia="微软雅黑" w:cs="Huawei Sans"/>
          <w:b/>
          <w:color w:val="C7000B"/>
          <w:szCs w:val="18"/>
          <w:shd w:val="pct15" w:color="auto" w:fill="FFFFFF"/>
          <w:lang w:eastAsia="en-US"/>
        </w:rPr>
        <w:t>openGaussDemo</w:t>
      </w:r>
      <w:proofErr w:type="spellEnd"/>
    </w:p>
    <w:p w14:paraId="3B15DA22" w14:textId="1FC6D04B" w:rsidR="00EE7FF6" w:rsidRPr="00D748B1" w:rsidRDefault="00EE7FF6" w:rsidP="00F05ABE">
      <w:pPr>
        <w:pStyle w:val="30"/>
      </w:pPr>
      <w:proofErr w:type="spellStart"/>
      <w:r w:rsidRPr="00D748B1">
        <w:t>执行结果</w:t>
      </w:r>
      <w:proofErr w:type="spellEnd"/>
      <w:r w:rsidR="00420FC7" w:rsidRPr="00D748B1">
        <w:t>。</w:t>
      </w:r>
    </w:p>
    <w:p w14:paraId="505E10B5" w14:textId="3D1C83A1" w:rsidR="00EE7FF6" w:rsidRPr="00D748B1" w:rsidRDefault="00EE7FF6" w:rsidP="002176D9">
      <w:pPr>
        <w:pStyle w:val="1e"/>
      </w:pPr>
      <w:r w:rsidRPr="00D748B1">
        <w:t>执行结果如下：</w:t>
      </w:r>
      <w:r w:rsidR="00927C38">
        <w:rPr>
          <w:noProof/>
        </w:rPr>
        <w:drawing>
          <wp:inline distT="0" distB="0" distL="0" distR="0" wp14:anchorId="09F2918E" wp14:editId="1C79B9EA">
            <wp:extent cx="6120130" cy="326898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268980"/>
                    </a:xfrm>
                    <a:prstGeom prst="rect">
                      <a:avLst/>
                    </a:prstGeom>
                  </pic:spPr>
                </pic:pic>
              </a:graphicData>
            </a:graphic>
          </wp:inline>
        </w:drawing>
      </w:r>
    </w:p>
    <w:p w14:paraId="43B3DF19" w14:textId="77777777" w:rsidR="00EE7FF6" w:rsidRPr="00D748B1" w:rsidRDefault="00EE7FF6" w:rsidP="002176D9">
      <w:pPr>
        <w:pStyle w:val="affffff5"/>
      </w:pPr>
      <w:r w:rsidRPr="00D748B1">
        <w:t>连接数据库</w:t>
      </w:r>
      <w:r w:rsidRPr="00D748B1">
        <w:t>...</w:t>
      </w:r>
    </w:p>
    <w:p w14:paraId="668298C6" w14:textId="77777777" w:rsidR="00EE7FF6" w:rsidRPr="00D748B1" w:rsidRDefault="00EE7FF6" w:rsidP="002176D9">
      <w:pPr>
        <w:pStyle w:val="affffff5"/>
      </w:pPr>
      <w:r w:rsidRPr="00D748B1">
        <w:t xml:space="preserve"> </w:t>
      </w:r>
      <w:r w:rsidRPr="00D748B1">
        <w:t>实例化</w:t>
      </w:r>
      <w:r w:rsidRPr="00D748B1">
        <w:t>Statement</w:t>
      </w:r>
      <w:r w:rsidRPr="00D748B1">
        <w:t>对象</w:t>
      </w:r>
      <w:r w:rsidRPr="00D748B1">
        <w:t>...</w:t>
      </w:r>
    </w:p>
    <w:p w14:paraId="3B2BC3D7" w14:textId="77777777" w:rsidR="00EE7FF6" w:rsidRPr="00D748B1" w:rsidRDefault="00EE7FF6" w:rsidP="002176D9">
      <w:pPr>
        <w:pStyle w:val="affffff5"/>
      </w:pPr>
      <w:r w:rsidRPr="00D748B1">
        <w:t xml:space="preserve">ID: 1, </w:t>
      </w:r>
      <w:r w:rsidRPr="00D748B1">
        <w:t>站点名称</w:t>
      </w:r>
      <w:r w:rsidRPr="00D748B1">
        <w:t xml:space="preserve">: </w:t>
      </w:r>
      <w:proofErr w:type="spellStart"/>
      <w:r w:rsidRPr="00D748B1">
        <w:t>openGauss</w:t>
      </w:r>
      <w:proofErr w:type="spellEnd"/>
      <w:r w:rsidRPr="00D748B1">
        <w:t xml:space="preserve">, </w:t>
      </w:r>
      <w:r w:rsidRPr="00D748B1">
        <w:t>站点</w:t>
      </w:r>
      <w:r w:rsidRPr="00D748B1">
        <w:t xml:space="preserve"> URL: https://opengauss.org/zh/</w:t>
      </w:r>
    </w:p>
    <w:p w14:paraId="1904D5C4" w14:textId="77777777" w:rsidR="00EE7FF6" w:rsidRPr="00D748B1" w:rsidRDefault="00EE7FF6" w:rsidP="002176D9">
      <w:pPr>
        <w:pStyle w:val="affffff5"/>
      </w:pPr>
      <w:r w:rsidRPr="00D748B1">
        <w:t xml:space="preserve">ID: 2, </w:t>
      </w:r>
      <w:r w:rsidRPr="00D748B1">
        <w:t>站点名称</w:t>
      </w:r>
      <w:r w:rsidRPr="00D748B1">
        <w:t xml:space="preserve">: </w:t>
      </w:r>
      <w:r w:rsidRPr="00D748B1">
        <w:t>华为云</w:t>
      </w:r>
      <w:r w:rsidRPr="00D748B1">
        <w:t xml:space="preserve">, </w:t>
      </w:r>
      <w:r w:rsidRPr="00D748B1">
        <w:t>站点</w:t>
      </w:r>
      <w:r w:rsidRPr="00D748B1">
        <w:t xml:space="preserve"> URL: https://www.huaweicloud.com/</w:t>
      </w:r>
    </w:p>
    <w:p w14:paraId="69897EB1" w14:textId="77777777" w:rsidR="00EE7FF6" w:rsidRPr="00D748B1" w:rsidRDefault="00EE7FF6" w:rsidP="002176D9">
      <w:pPr>
        <w:pStyle w:val="affffff5"/>
      </w:pPr>
      <w:r w:rsidRPr="00D748B1">
        <w:lastRenderedPageBreak/>
        <w:t xml:space="preserve">ID: 3, </w:t>
      </w:r>
      <w:r w:rsidRPr="00D748B1">
        <w:t>站点名称</w:t>
      </w:r>
      <w:r w:rsidRPr="00D748B1">
        <w:t xml:space="preserve">: </w:t>
      </w:r>
      <w:proofErr w:type="spellStart"/>
      <w:r w:rsidRPr="00D748B1">
        <w:t>openEuler</w:t>
      </w:r>
      <w:proofErr w:type="spellEnd"/>
      <w:r w:rsidRPr="00D748B1">
        <w:t xml:space="preserve">, </w:t>
      </w:r>
      <w:r w:rsidRPr="00D748B1">
        <w:t>站点</w:t>
      </w:r>
      <w:r w:rsidRPr="00D748B1">
        <w:t xml:space="preserve"> URL: https://openeuler.org/zh/</w:t>
      </w:r>
    </w:p>
    <w:p w14:paraId="5ACE38DF" w14:textId="77777777" w:rsidR="00EE7FF6" w:rsidRPr="00D748B1" w:rsidRDefault="00EE7FF6" w:rsidP="002176D9">
      <w:pPr>
        <w:pStyle w:val="affffff5"/>
      </w:pPr>
      <w:r w:rsidRPr="00D748B1">
        <w:t xml:space="preserve">ID: 4, </w:t>
      </w:r>
      <w:r w:rsidRPr="00D748B1">
        <w:t>站点名称</w:t>
      </w:r>
      <w:r w:rsidRPr="00D748B1">
        <w:t xml:space="preserve">: </w:t>
      </w:r>
      <w:r w:rsidRPr="00D748B1">
        <w:t>华为</w:t>
      </w:r>
      <w:r w:rsidRPr="00D748B1">
        <w:t>support</w:t>
      </w:r>
      <w:r w:rsidRPr="00D748B1">
        <w:t>中心</w:t>
      </w:r>
      <w:r w:rsidRPr="00D748B1">
        <w:t xml:space="preserve">, </w:t>
      </w:r>
      <w:r w:rsidRPr="00D748B1">
        <w:t>站点</w:t>
      </w:r>
      <w:r w:rsidRPr="00D748B1">
        <w:t xml:space="preserve"> URL: https://support.huaweicloud.com/</w:t>
      </w:r>
    </w:p>
    <w:p w14:paraId="3468A46B" w14:textId="77777777" w:rsidR="00EE7FF6" w:rsidRPr="00D748B1" w:rsidRDefault="00EE7FF6" w:rsidP="002176D9">
      <w:pPr>
        <w:pStyle w:val="affffff5"/>
      </w:pPr>
      <w:r w:rsidRPr="00D748B1">
        <w:t>Goodbye!</w:t>
      </w:r>
    </w:p>
    <w:p w14:paraId="2D787BCF" w14:textId="77D67EBE" w:rsidR="00EE7FF6" w:rsidRPr="00D748B1" w:rsidRDefault="00EE7FF6" w:rsidP="00EE7FF6">
      <w:pPr>
        <w:pStyle w:val="2"/>
        <w:numPr>
          <w:ilvl w:val="1"/>
          <w:numId w:val="4"/>
        </w:numPr>
        <w:rPr>
          <w:rFonts w:cs="Huawei Sans"/>
        </w:rPr>
      </w:pPr>
      <w:bookmarkStart w:id="91" w:name="_Toc57396658"/>
      <w:r w:rsidRPr="00D748B1">
        <w:rPr>
          <w:rFonts w:cs="Huawei Sans"/>
        </w:rPr>
        <w:t>实验小</w:t>
      </w:r>
      <w:bookmarkEnd w:id="84"/>
      <w:r w:rsidRPr="00D748B1">
        <w:rPr>
          <w:rFonts w:cs="Huawei Sans"/>
        </w:rPr>
        <w:t>结</w:t>
      </w:r>
      <w:bookmarkEnd w:id="85"/>
      <w:bookmarkEnd w:id="91"/>
    </w:p>
    <w:p w14:paraId="638C4056" w14:textId="07A15EA1" w:rsidR="00EE7FF6" w:rsidRDefault="00EE7FF6" w:rsidP="002176D9">
      <w:pPr>
        <w:pStyle w:val="1e"/>
      </w:pPr>
      <w:r w:rsidRPr="00D748B1">
        <w:t>本实验通过</w:t>
      </w:r>
      <w:r w:rsidRPr="00D748B1">
        <w:t>ER</w:t>
      </w:r>
      <w:r w:rsidRPr="00D748B1">
        <w:t>模型加深对数据库的理解和数据库设计知识的掌握，通过</w:t>
      </w:r>
      <w:r w:rsidRPr="00D748B1">
        <w:t>SQL</w:t>
      </w:r>
      <w:r w:rsidRPr="00D748B1">
        <w:t>语句的练习，使学员熟练掌握</w:t>
      </w:r>
      <w:r w:rsidRPr="00D748B1">
        <w:t>SQL</w:t>
      </w:r>
      <w:r w:rsidRPr="00D748B1">
        <w:t>语法。</w:t>
      </w:r>
    </w:p>
    <w:p w14:paraId="71FF5E17" w14:textId="0FEB480A" w:rsidR="00223874" w:rsidRDefault="00223874">
      <w:pPr>
        <w:topLinePunct w:val="0"/>
        <w:adjustRightInd/>
        <w:snapToGrid/>
        <w:spacing w:before="0" w:after="0" w:line="240" w:lineRule="auto"/>
        <w:ind w:left="0"/>
        <w:rPr>
          <w:rFonts w:ascii="Huawei Sans" w:eastAsia="方正兰亭黑简体" w:hAnsi="Huawei Sans" w:cs="Huawei Sans"/>
          <w:sz w:val="21"/>
        </w:rPr>
      </w:pPr>
      <w:r>
        <w:rPr>
          <w:rFonts w:cs="Huawei Sans"/>
        </w:rPr>
        <w:br w:type="page"/>
      </w:r>
    </w:p>
    <w:p w14:paraId="50375D35" w14:textId="77777777" w:rsidR="00223874" w:rsidRPr="00D748B1" w:rsidRDefault="00223874" w:rsidP="002176D9">
      <w:pPr>
        <w:pStyle w:val="1e"/>
        <w:rPr>
          <w:rStyle w:val="affffff3"/>
          <w:rFonts w:ascii="Huawei Sans" w:eastAsia="方正兰亭黑简体" w:hAnsi="Huawei Sans" w:cs="Huawei Sans"/>
          <w:b w:val="0"/>
          <w:bCs w:val="0"/>
          <w:smallCaps w:val="0"/>
          <w:spacing w:val="0"/>
        </w:rPr>
      </w:pPr>
    </w:p>
    <w:p w14:paraId="64F068DC" w14:textId="37B98ED8" w:rsidR="001B5871" w:rsidRDefault="001B5871" w:rsidP="001B5871">
      <w:pPr>
        <w:pStyle w:val="1"/>
        <w:numPr>
          <w:ilvl w:val="0"/>
          <w:numId w:val="4"/>
        </w:numPr>
      </w:pPr>
      <w:bookmarkStart w:id="92" w:name="_Toc51141528"/>
      <w:bookmarkStart w:id="93" w:name="_Toc51148705"/>
      <w:bookmarkStart w:id="94" w:name="_Toc51162990"/>
      <w:bookmarkStart w:id="95" w:name="_Toc57396659"/>
      <w:bookmarkEnd w:id="9"/>
      <w:bookmarkEnd w:id="8"/>
      <w:bookmarkEnd w:id="7"/>
      <w:bookmarkEnd w:id="6"/>
      <w:bookmarkEnd w:id="5"/>
      <w:bookmarkEnd w:id="4"/>
      <w:bookmarkEnd w:id="3"/>
      <w:bookmarkEnd w:id="2"/>
      <w:bookmarkEnd w:id="1"/>
      <w:bookmarkEnd w:id="0"/>
      <w:r>
        <w:t>附录一</w:t>
      </w:r>
      <w:r>
        <w:rPr>
          <w:rFonts w:hint="eastAsia"/>
        </w:rPr>
        <w:t>：</w:t>
      </w:r>
      <w:proofErr w:type="spellStart"/>
      <w:r>
        <w:t>openGauss</w:t>
      </w:r>
      <w:proofErr w:type="spellEnd"/>
      <w:r>
        <w:t>数据库基本操作</w:t>
      </w:r>
      <w:bookmarkEnd w:id="92"/>
      <w:bookmarkEnd w:id="93"/>
      <w:bookmarkEnd w:id="94"/>
      <w:bookmarkEnd w:id="95"/>
    </w:p>
    <w:p w14:paraId="75F3A080" w14:textId="77777777" w:rsidR="001B5871" w:rsidRDefault="001B5871" w:rsidP="001B5871">
      <w:pPr>
        <w:pStyle w:val="2"/>
        <w:numPr>
          <w:ilvl w:val="1"/>
          <w:numId w:val="4"/>
        </w:numPr>
      </w:pPr>
      <w:bookmarkStart w:id="96" w:name="_Toc51057498"/>
      <w:bookmarkStart w:id="97" w:name="_Toc51141529"/>
      <w:bookmarkStart w:id="98" w:name="_Toc51148706"/>
      <w:bookmarkStart w:id="99" w:name="_Toc51162991"/>
      <w:bookmarkStart w:id="100" w:name="_Toc51174023"/>
      <w:bookmarkStart w:id="101" w:name="_Toc51334725"/>
      <w:bookmarkStart w:id="102" w:name="_Toc51334756"/>
      <w:bookmarkStart w:id="103" w:name="_Toc53473220"/>
      <w:bookmarkStart w:id="104" w:name="_Toc57396660"/>
      <w:r>
        <w:t>查看数据库对象</w:t>
      </w:r>
      <w:bookmarkEnd w:id="96"/>
      <w:bookmarkEnd w:id="97"/>
      <w:bookmarkEnd w:id="98"/>
      <w:bookmarkEnd w:id="99"/>
      <w:bookmarkEnd w:id="100"/>
      <w:bookmarkEnd w:id="101"/>
      <w:bookmarkEnd w:id="102"/>
      <w:bookmarkEnd w:id="103"/>
      <w:bookmarkEnd w:id="104"/>
    </w:p>
    <w:p w14:paraId="1E6153E0" w14:textId="77777777" w:rsidR="001B5871" w:rsidRDefault="001B5871" w:rsidP="001B5871">
      <w:pPr>
        <w:pStyle w:val="4a"/>
        <w:numPr>
          <w:ilvl w:val="0"/>
          <w:numId w:val="34"/>
        </w:numPr>
      </w:pPr>
      <w:r>
        <w:rPr>
          <w:rFonts w:hint="eastAsia"/>
        </w:rPr>
        <w:t>查看帮助信息：</w:t>
      </w:r>
    </w:p>
    <w:p w14:paraId="16DB7824" w14:textId="77777777" w:rsidR="001B5871" w:rsidRDefault="001B5871" w:rsidP="002176D9">
      <w:pPr>
        <w:pStyle w:val="affffff5"/>
      </w:pPr>
      <w:proofErr w:type="spellStart"/>
      <w:r w:rsidRPr="00A721D4">
        <w:rPr>
          <w:snapToGrid w:val="0"/>
        </w:rPr>
        <w:t>postgres</w:t>
      </w:r>
      <w:proofErr w:type="spellEnd"/>
      <w:r w:rsidRPr="0053549F">
        <w:rPr>
          <w:snapToGrid w:val="0"/>
        </w:rPr>
        <w:t>=#</w:t>
      </w:r>
      <w:r>
        <w:rPr>
          <w:snapToGrid w:val="0"/>
        </w:rPr>
        <w:t xml:space="preserve"> </w:t>
      </w:r>
      <w:r>
        <w:rPr>
          <w:rFonts w:hint="eastAsia"/>
        </w:rPr>
        <w:t>\</w:t>
      </w:r>
      <w:r>
        <w:t>?</w:t>
      </w:r>
    </w:p>
    <w:p w14:paraId="7C9CC6A8" w14:textId="77777777" w:rsidR="001B5871" w:rsidRDefault="001B5871" w:rsidP="001B5871">
      <w:pPr>
        <w:pStyle w:val="4a"/>
        <w:numPr>
          <w:ilvl w:val="0"/>
          <w:numId w:val="34"/>
        </w:numPr>
      </w:pPr>
      <w:r>
        <w:t>切换数据库</w:t>
      </w:r>
      <w:r>
        <w:rPr>
          <w:rFonts w:hint="eastAsia"/>
        </w:rPr>
        <w:t>：</w:t>
      </w:r>
    </w:p>
    <w:p w14:paraId="257E031C" w14:textId="77777777" w:rsidR="001B5871" w:rsidRDefault="001B5871" w:rsidP="002176D9">
      <w:pPr>
        <w:pStyle w:val="affffff5"/>
      </w:pPr>
      <w:proofErr w:type="spellStart"/>
      <w:r w:rsidRPr="00A721D4">
        <w:rPr>
          <w:i/>
          <w:snapToGrid w:val="0"/>
        </w:rPr>
        <w:t>postgres</w:t>
      </w:r>
      <w:proofErr w:type="spellEnd"/>
      <w:r w:rsidRPr="0053549F">
        <w:rPr>
          <w:snapToGrid w:val="0"/>
        </w:rPr>
        <w:t>=#</w:t>
      </w:r>
      <w:r>
        <w:rPr>
          <w:snapToGrid w:val="0"/>
        </w:rPr>
        <w:t xml:space="preserve"> </w:t>
      </w:r>
      <w:r>
        <w:rPr>
          <w:rFonts w:hint="eastAsia"/>
        </w:rPr>
        <w:t>\</w:t>
      </w:r>
      <w:r>
        <w:t xml:space="preserve">c </w:t>
      </w:r>
      <w:proofErr w:type="spellStart"/>
      <w:r>
        <w:t>dbname</w:t>
      </w:r>
      <w:proofErr w:type="spellEnd"/>
    </w:p>
    <w:p w14:paraId="6E4A082F" w14:textId="77777777" w:rsidR="001B5871" w:rsidRDefault="001B5871" w:rsidP="001B5871">
      <w:pPr>
        <w:pStyle w:val="4a"/>
        <w:numPr>
          <w:ilvl w:val="0"/>
          <w:numId w:val="34"/>
        </w:numPr>
      </w:pPr>
      <w:r>
        <w:t>列举数据库</w:t>
      </w:r>
      <w:r>
        <w:rPr>
          <w:rFonts w:hint="eastAsia"/>
        </w:rPr>
        <w:t>：</w:t>
      </w:r>
    </w:p>
    <w:p w14:paraId="2928EA10" w14:textId="77777777" w:rsidR="001B5871" w:rsidRDefault="001B5871" w:rsidP="002176D9">
      <w:pPr>
        <w:pStyle w:val="1e"/>
      </w:pPr>
      <w:r w:rsidRPr="00C57CF6">
        <w:rPr>
          <w:rFonts w:hint="eastAsia"/>
        </w:rPr>
        <w:t>使用</w:t>
      </w:r>
      <w:r w:rsidRPr="00C57CF6">
        <w:t>\l</w:t>
      </w:r>
      <w:r w:rsidRPr="00C57CF6">
        <w:t>元命令查看数据库系统的数据库列表</w:t>
      </w:r>
      <w:r>
        <w:rPr>
          <w:rFonts w:hint="eastAsia"/>
        </w:rPr>
        <w:t>。</w:t>
      </w:r>
    </w:p>
    <w:p w14:paraId="21A82C60" w14:textId="77777777" w:rsidR="001B5871" w:rsidRDefault="001B5871" w:rsidP="002176D9">
      <w:pPr>
        <w:pStyle w:val="affffff5"/>
      </w:pPr>
      <w:proofErr w:type="spellStart"/>
      <w:r w:rsidRPr="00A721D4">
        <w:rPr>
          <w:snapToGrid w:val="0"/>
        </w:rPr>
        <w:t>postgres</w:t>
      </w:r>
      <w:proofErr w:type="spellEnd"/>
      <w:r w:rsidRPr="0053549F">
        <w:rPr>
          <w:snapToGrid w:val="0"/>
        </w:rPr>
        <w:t>=#</w:t>
      </w:r>
      <w:r>
        <w:rPr>
          <w:snapToGrid w:val="0"/>
        </w:rPr>
        <w:t xml:space="preserve"> </w:t>
      </w:r>
      <w:r>
        <w:t>\l</w:t>
      </w:r>
    </w:p>
    <w:p w14:paraId="4BBB1A11" w14:textId="77777777" w:rsidR="001B5871" w:rsidRDefault="001B5871" w:rsidP="002176D9">
      <w:pPr>
        <w:pStyle w:val="1e"/>
      </w:pPr>
      <w:r w:rsidRPr="00B67E29">
        <w:rPr>
          <w:rFonts w:hint="eastAsia"/>
        </w:rPr>
        <w:t>使用如下命令通过系统表</w:t>
      </w:r>
      <w:proofErr w:type="spellStart"/>
      <w:r w:rsidRPr="00B67E29">
        <w:t>pg_database</w:t>
      </w:r>
      <w:proofErr w:type="spellEnd"/>
      <w:r w:rsidRPr="00B67E29">
        <w:t>查询数据库列表。</w:t>
      </w:r>
    </w:p>
    <w:p w14:paraId="63E3EB0B" w14:textId="77777777" w:rsidR="001B5871" w:rsidRDefault="001B5871" w:rsidP="002176D9">
      <w:pPr>
        <w:pStyle w:val="affffff5"/>
      </w:pPr>
      <w:proofErr w:type="spellStart"/>
      <w:r w:rsidRPr="00A721D4">
        <w:rPr>
          <w:i/>
          <w:snapToGrid w:val="0"/>
        </w:rPr>
        <w:t>postgres</w:t>
      </w:r>
      <w:proofErr w:type="spellEnd"/>
      <w:r w:rsidRPr="0053549F">
        <w:rPr>
          <w:snapToGrid w:val="0"/>
        </w:rPr>
        <w:t>=#</w:t>
      </w:r>
      <w:r>
        <w:rPr>
          <w:snapToGrid w:val="0"/>
        </w:rPr>
        <w:t xml:space="preserve"> </w:t>
      </w:r>
      <w:r w:rsidRPr="00B67E29">
        <w:t xml:space="preserve">SELECT </w:t>
      </w:r>
      <w:proofErr w:type="spellStart"/>
      <w:r w:rsidRPr="00B67E29">
        <w:t>datname</w:t>
      </w:r>
      <w:proofErr w:type="spellEnd"/>
      <w:r w:rsidRPr="00B67E29">
        <w:t xml:space="preserve"> FROM </w:t>
      </w:r>
      <w:proofErr w:type="spellStart"/>
      <w:r w:rsidRPr="00B67E29">
        <w:t>pg_database</w:t>
      </w:r>
      <w:proofErr w:type="spellEnd"/>
      <w:r w:rsidRPr="00B67E29">
        <w:t>;</w:t>
      </w:r>
    </w:p>
    <w:p w14:paraId="39BD0247" w14:textId="77777777" w:rsidR="001B5871" w:rsidRDefault="001B5871" w:rsidP="001B5871">
      <w:pPr>
        <w:pStyle w:val="4a"/>
        <w:numPr>
          <w:ilvl w:val="0"/>
          <w:numId w:val="34"/>
        </w:numPr>
      </w:pPr>
      <w:r>
        <w:rPr>
          <w:rFonts w:hint="eastAsia"/>
        </w:rPr>
        <w:t>列举表：</w:t>
      </w:r>
    </w:p>
    <w:p w14:paraId="230D2C3F" w14:textId="77777777" w:rsidR="001B5871" w:rsidRDefault="001B5871" w:rsidP="002176D9">
      <w:pPr>
        <w:pStyle w:val="affffff5"/>
      </w:pPr>
      <w:proofErr w:type="spellStart"/>
      <w:r w:rsidRPr="00A721D4">
        <w:rPr>
          <w:snapToGrid w:val="0"/>
        </w:rPr>
        <w:t>postgres</w:t>
      </w:r>
      <w:proofErr w:type="spellEnd"/>
      <w:r w:rsidRPr="0053549F">
        <w:rPr>
          <w:snapToGrid w:val="0"/>
        </w:rPr>
        <w:t>=#</w:t>
      </w:r>
      <w:r>
        <w:rPr>
          <w:snapToGrid w:val="0"/>
        </w:rPr>
        <w:t xml:space="preserve"> </w:t>
      </w:r>
      <w:r>
        <w:t>\dt</w:t>
      </w:r>
    </w:p>
    <w:p w14:paraId="4B67272E" w14:textId="77777777" w:rsidR="001B5871" w:rsidRDefault="001B5871" w:rsidP="001B5871">
      <w:pPr>
        <w:pStyle w:val="4a"/>
        <w:numPr>
          <w:ilvl w:val="0"/>
          <w:numId w:val="34"/>
        </w:numPr>
      </w:pPr>
      <w:r>
        <w:t>列举所有表</w:t>
      </w:r>
      <w:r>
        <w:rPr>
          <w:rFonts w:hint="eastAsia"/>
        </w:rPr>
        <w:t>、</w:t>
      </w:r>
      <w:r>
        <w:t>视图和索引</w:t>
      </w:r>
      <w:r>
        <w:rPr>
          <w:rFonts w:hint="eastAsia"/>
        </w:rPr>
        <w:t>：</w:t>
      </w:r>
    </w:p>
    <w:p w14:paraId="4F56F5B0" w14:textId="77777777" w:rsidR="001B5871" w:rsidRDefault="001B5871" w:rsidP="002176D9">
      <w:pPr>
        <w:pStyle w:val="affffff5"/>
      </w:pPr>
      <w:proofErr w:type="spellStart"/>
      <w:r w:rsidRPr="00A721D4">
        <w:rPr>
          <w:snapToGrid w:val="0"/>
        </w:rPr>
        <w:t>postgres</w:t>
      </w:r>
      <w:proofErr w:type="spellEnd"/>
      <w:r w:rsidRPr="0053549F">
        <w:rPr>
          <w:snapToGrid w:val="0"/>
        </w:rPr>
        <w:t>=#</w:t>
      </w:r>
      <w:r>
        <w:rPr>
          <w:snapToGrid w:val="0"/>
        </w:rPr>
        <w:t xml:space="preserve"> </w:t>
      </w:r>
      <w:r>
        <w:rPr>
          <w:rFonts w:hint="eastAsia"/>
        </w:rPr>
        <w:t>\</w:t>
      </w:r>
      <w:r>
        <w:t>d+</w:t>
      </w:r>
    </w:p>
    <w:p w14:paraId="561C42F1" w14:textId="77777777" w:rsidR="001B5871" w:rsidRDefault="001B5871" w:rsidP="001B5871">
      <w:pPr>
        <w:pStyle w:val="4a"/>
        <w:numPr>
          <w:ilvl w:val="0"/>
          <w:numId w:val="34"/>
        </w:numPr>
      </w:pPr>
      <w:r w:rsidRPr="005535B5">
        <w:rPr>
          <w:rFonts w:hint="eastAsia"/>
        </w:rPr>
        <w:t>使用</w:t>
      </w:r>
      <w:proofErr w:type="spellStart"/>
      <w:r w:rsidRPr="005535B5">
        <w:t>gsql</w:t>
      </w:r>
      <w:proofErr w:type="spellEnd"/>
      <w:r w:rsidRPr="005535B5">
        <w:t>的</w:t>
      </w:r>
      <w:r w:rsidRPr="005535B5">
        <w:t>\d+</w:t>
      </w:r>
      <w:r w:rsidRPr="005535B5">
        <w:t>命令查询表的属性。</w:t>
      </w:r>
    </w:p>
    <w:p w14:paraId="154107DF" w14:textId="77777777" w:rsidR="001B5871" w:rsidRDefault="001B5871" w:rsidP="002176D9">
      <w:pPr>
        <w:pStyle w:val="affffff5"/>
      </w:pPr>
      <w:proofErr w:type="spellStart"/>
      <w:r w:rsidRPr="00A721D4">
        <w:rPr>
          <w:i/>
          <w:snapToGrid w:val="0"/>
        </w:rPr>
        <w:t>postgres</w:t>
      </w:r>
      <w:proofErr w:type="spellEnd"/>
      <w:r w:rsidRPr="0053549F">
        <w:rPr>
          <w:snapToGrid w:val="0"/>
        </w:rPr>
        <w:t>=#</w:t>
      </w:r>
      <w:r>
        <w:rPr>
          <w:snapToGrid w:val="0"/>
        </w:rPr>
        <w:t xml:space="preserve"> </w:t>
      </w:r>
      <w:r>
        <w:rPr>
          <w:rFonts w:hint="eastAsia"/>
        </w:rPr>
        <w:t>\</w:t>
      </w:r>
      <w:r>
        <w:t xml:space="preserve">d+ </w:t>
      </w:r>
      <w:proofErr w:type="spellStart"/>
      <w:r>
        <w:t>tablename</w:t>
      </w:r>
      <w:proofErr w:type="spellEnd"/>
    </w:p>
    <w:p w14:paraId="7AD7B433" w14:textId="77777777" w:rsidR="001B5871" w:rsidRDefault="001B5871" w:rsidP="001B5871">
      <w:pPr>
        <w:pStyle w:val="4a"/>
        <w:numPr>
          <w:ilvl w:val="0"/>
          <w:numId w:val="34"/>
        </w:numPr>
      </w:pPr>
      <w:r>
        <w:rPr>
          <w:rFonts w:hint="eastAsia"/>
        </w:rPr>
        <w:t>查看表结构：</w:t>
      </w:r>
    </w:p>
    <w:p w14:paraId="4028FF97" w14:textId="77777777" w:rsidR="001B5871" w:rsidRDefault="001B5871" w:rsidP="002176D9">
      <w:pPr>
        <w:pStyle w:val="affffff5"/>
      </w:pPr>
      <w:proofErr w:type="spellStart"/>
      <w:r w:rsidRPr="00A721D4">
        <w:rPr>
          <w:i/>
          <w:snapToGrid w:val="0"/>
        </w:rPr>
        <w:t>postgres</w:t>
      </w:r>
      <w:proofErr w:type="spellEnd"/>
      <w:r w:rsidRPr="0053549F">
        <w:rPr>
          <w:snapToGrid w:val="0"/>
        </w:rPr>
        <w:t>=#</w:t>
      </w:r>
      <w:r>
        <w:rPr>
          <w:snapToGrid w:val="0"/>
        </w:rPr>
        <w:t xml:space="preserve"> </w:t>
      </w:r>
      <w:r>
        <w:t xml:space="preserve">\d </w:t>
      </w:r>
      <w:proofErr w:type="spellStart"/>
      <w:r>
        <w:t>tablename</w:t>
      </w:r>
      <w:proofErr w:type="spellEnd"/>
    </w:p>
    <w:p w14:paraId="7FE20F74" w14:textId="77777777" w:rsidR="001B5871" w:rsidRDefault="001B5871" w:rsidP="001B5871">
      <w:pPr>
        <w:pStyle w:val="4a"/>
        <w:numPr>
          <w:ilvl w:val="0"/>
          <w:numId w:val="34"/>
        </w:numPr>
      </w:pPr>
      <w:r>
        <w:rPr>
          <w:rFonts w:hint="eastAsia"/>
        </w:rPr>
        <w:t>列举</w:t>
      </w:r>
      <w:r>
        <w:t>schema</w:t>
      </w:r>
      <w:r>
        <w:rPr>
          <w:rFonts w:hint="eastAsia"/>
        </w:rPr>
        <w:t>：</w:t>
      </w:r>
    </w:p>
    <w:p w14:paraId="1E77DFE9" w14:textId="77777777" w:rsidR="001B5871" w:rsidRDefault="001B5871" w:rsidP="002176D9">
      <w:pPr>
        <w:pStyle w:val="affffff5"/>
      </w:pPr>
      <w:proofErr w:type="spellStart"/>
      <w:r w:rsidRPr="00A721D4">
        <w:rPr>
          <w:snapToGrid w:val="0"/>
        </w:rPr>
        <w:t>postgres</w:t>
      </w:r>
      <w:proofErr w:type="spellEnd"/>
      <w:r w:rsidRPr="0053549F">
        <w:rPr>
          <w:snapToGrid w:val="0"/>
        </w:rPr>
        <w:t>=#</w:t>
      </w:r>
      <w:r>
        <w:rPr>
          <w:snapToGrid w:val="0"/>
        </w:rPr>
        <w:t xml:space="preserve"> </w:t>
      </w:r>
      <w:r>
        <w:t>\</w:t>
      </w:r>
      <w:proofErr w:type="spellStart"/>
      <w:r>
        <w:t>dn</w:t>
      </w:r>
      <w:proofErr w:type="spellEnd"/>
    </w:p>
    <w:p w14:paraId="77D5B067" w14:textId="77777777" w:rsidR="001B5871" w:rsidRDefault="001B5871" w:rsidP="001B5871">
      <w:pPr>
        <w:pStyle w:val="4a"/>
        <w:numPr>
          <w:ilvl w:val="0"/>
          <w:numId w:val="34"/>
        </w:numPr>
      </w:pPr>
      <w:r>
        <w:rPr>
          <w:rFonts w:hint="eastAsia"/>
        </w:rPr>
        <w:t>查看索引：</w:t>
      </w:r>
    </w:p>
    <w:p w14:paraId="5BDD598D" w14:textId="77777777" w:rsidR="001B5871" w:rsidRDefault="001B5871" w:rsidP="002176D9">
      <w:pPr>
        <w:pStyle w:val="affffff5"/>
      </w:pPr>
      <w:proofErr w:type="spellStart"/>
      <w:r w:rsidRPr="00A721D4">
        <w:rPr>
          <w:snapToGrid w:val="0"/>
        </w:rPr>
        <w:t>postgres</w:t>
      </w:r>
      <w:proofErr w:type="spellEnd"/>
      <w:r w:rsidRPr="0053549F">
        <w:rPr>
          <w:snapToGrid w:val="0"/>
        </w:rPr>
        <w:t>=#</w:t>
      </w:r>
      <w:r>
        <w:rPr>
          <w:snapToGrid w:val="0"/>
        </w:rPr>
        <w:t xml:space="preserve"> </w:t>
      </w:r>
      <w:r>
        <w:t>\di</w:t>
      </w:r>
    </w:p>
    <w:p w14:paraId="55C1530F" w14:textId="77777777" w:rsidR="001B5871" w:rsidRDefault="001B5871" w:rsidP="001B5871">
      <w:pPr>
        <w:pStyle w:val="4a"/>
        <w:numPr>
          <w:ilvl w:val="0"/>
          <w:numId w:val="34"/>
        </w:numPr>
      </w:pPr>
      <w:r>
        <w:rPr>
          <w:rFonts w:hint="eastAsia"/>
        </w:rPr>
        <w:t>查询表空间：</w:t>
      </w:r>
    </w:p>
    <w:p w14:paraId="749C424F" w14:textId="77777777" w:rsidR="001B5871" w:rsidRDefault="001B5871" w:rsidP="002176D9">
      <w:pPr>
        <w:pStyle w:val="1e"/>
      </w:pPr>
      <w:r w:rsidRPr="005535B5">
        <w:rPr>
          <w:rFonts w:hint="eastAsia"/>
        </w:rPr>
        <w:t>使用</w:t>
      </w:r>
      <w:proofErr w:type="spellStart"/>
      <w:r w:rsidRPr="005535B5">
        <w:t>gsql</w:t>
      </w:r>
      <w:proofErr w:type="spellEnd"/>
      <w:r w:rsidRPr="005535B5">
        <w:t>程序的元命令查询表空间。</w:t>
      </w:r>
    </w:p>
    <w:p w14:paraId="29A8C511" w14:textId="77777777" w:rsidR="001B5871" w:rsidRDefault="001B5871" w:rsidP="002176D9">
      <w:pPr>
        <w:pStyle w:val="affffff5"/>
      </w:pPr>
      <w:proofErr w:type="spellStart"/>
      <w:r w:rsidRPr="00A721D4">
        <w:rPr>
          <w:snapToGrid w:val="0"/>
        </w:rPr>
        <w:t>postgres</w:t>
      </w:r>
      <w:proofErr w:type="spellEnd"/>
      <w:r w:rsidRPr="0053549F">
        <w:rPr>
          <w:snapToGrid w:val="0"/>
        </w:rPr>
        <w:t>=#</w:t>
      </w:r>
      <w:r>
        <w:rPr>
          <w:snapToGrid w:val="0"/>
        </w:rPr>
        <w:t xml:space="preserve"> </w:t>
      </w:r>
      <w:r>
        <w:rPr>
          <w:rFonts w:hint="eastAsia"/>
        </w:rPr>
        <w:t>\</w:t>
      </w:r>
      <w:proofErr w:type="spellStart"/>
      <w:r>
        <w:t>db</w:t>
      </w:r>
      <w:proofErr w:type="spellEnd"/>
    </w:p>
    <w:p w14:paraId="4A9CD419" w14:textId="77777777" w:rsidR="001B5871" w:rsidRDefault="001B5871" w:rsidP="002176D9">
      <w:pPr>
        <w:pStyle w:val="1e"/>
      </w:pPr>
      <w:r w:rsidRPr="005535B5">
        <w:rPr>
          <w:rFonts w:hint="eastAsia"/>
        </w:rPr>
        <w:lastRenderedPageBreak/>
        <w:t>检查</w:t>
      </w:r>
      <w:proofErr w:type="spellStart"/>
      <w:r w:rsidRPr="005535B5">
        <w:t>pg_tablespace</w:t>
      </w:r>
      <w:proofErr w:type="spellEnd"/>
      <w:r w:rsidRPr="005535B5">
        <w:t>系统表。如下命令可查到系统和用户定义的全部表空间。</w:t>
      </w:r>
    </w:p>
    <w:p w14:paraId="7D81A263" w14:textId="77777777" w:rsidR="001B5871" w:rsidRDefault="001B5871" w:rsidP="002176D9">
      <w:pPr>
        <w:pStyle w:val="affffff5"/>
      </w:pPr>
      <w:proofErr w:type="spellStart"/>
      <w:r w:rsidRPr="00A721D4">
        <w:rPr>
          <w:i/>
          <w:snapToGrid w:val="0"/>
        </w:rPr>
        <w:t>postgres</w:t>
      </w:r>
      <w:proofErr w:type="spellEnd"/>
      <w:r w:rsidRPr="0053549F">
        <w:rPr>
          <w:snapToGrid w:val="0"/>
        </w:rPr>
        <w:t>=#</w:t>
      </w:r>
      <w:r>
        <w:rPr>
          <w:snapToGrid w:val="0"/>
        </w:rPr>
        <w:t xml:space="preserve"> </w:t>
      </w:r>
      <w:r w:rsidRPr="005535B5">
        <w:t xml:space="preserve">SELECT </w:t>
      </w:r>
      <w:proofErr w:type="spellStart"/>
      <w:r w:rsidRPr="005535B5">
        <w:t>spcname</w:t>
      </w:r>
      <w:proofErr w:type="spellEnd"/>
      <w:r w:rsidRPr="005535B5">
        <w:t xml:space="preserve"> FROM </w:t>
      </w:r>
      <w:proofErr w:type="spellStart"/>
      <w:r w:rsidRPr="005535B5">
        <w:t>pg_tablespace</w:t>
      </w:r>
      <w:proofErr w:type="spellEnd"/>
      <w:r w:rsidRPr="005535B5">
        <w:t>;</w:t>
      </w:r>
    </w:p>
    <w:p w14:paraId="713FB1F6" w14:textId="77777777" w:rsidR="001B5871" w:rsidRDefault="001B5871" w:rsidP="001B5871">
      <w:pPr>
        <w:pStyle w:val="4a"/>
        <w:numPr>
          <w:ilvl w:val="0"/>
          <w:numId w:val="34"/>
        </w:numPr>
      </w:pPr>
      <w:r>
        <w:rPr>
          <w:rFonts w:hint="eastAsia"/>
        </w:rPr>
        <w:t>查看数据库用户</w:t>
      </w:r>
      <w:r>
        <w:t>列表</w:t>
      </w:r>
      <w:r>
        <w:rPr>
          <w:rFonts w:hint="eastAsia"/>
        </w:rPr>
        <w:t>：</w:t>
      </w:r>
    </w:p>
    <w:p w14:paraId="339B3044" w14:textId="77777777" w:rsidR="001B5871" w:rsidRDefault="001B5871" w:rsidP="002176D9">
      <w:pPr>
        <w:pStyle w:val="affffff5"/>
      </w:pPr>
      <w:proofErr w:type="spellStart"/>
      <w:r w:rsidRPr="00A721D4">
        <w:rPr>
          <w:i/>
          <w:snapToGrid w:val="0"/>
        </w:rPr>
        <w:t>postgres</w:t>
      </w:r>
      <w:proofErr w:type="spellEnd"/>
      <w:r w:rsidRPr="0053549F">
        <w:rPr>
          <w:snapToGrid w:val="0"/>
        </w:rPr>
        <w:t>=#</w:t>
      </w:r>
      <w:r>
        <w:rPr>
          <w:snapToGrid w:val="0"/>
        </w:rPr>
        <w:t xml:space="preserve"> </w:t>
      </w:r>
      <w:r w:rsidRPr="001465DA">
        <w:t xml:space="preserve">SELECT * FROM </w:t>
      </w:r>
      <w:proofErr w:type="spellStart"/>
      <w:r w:rsidRPr="001465DA">
        <w:t>pg_user</w:t>
      </w:r>
      <w:proofErr w:type="spellEnd"/>
      <w:r>
        <w:t>;</w:t>
      </w:r>
    </w:p>
    <w:p w14:paraId="63976AF5" w14:textId="77777777" w:rsidR="001B5871" w:rsidRDefault="001B5871" w:rsidP="001B5871">
      <w:pPr>
        <w:pStyle w:val="4a"/>
        <w:numPr>
          <w:ilvl w:val="0"/>
          <w:numId w:val="34"/>
        </w:numPr>
      </w:pPr>
      <w:r>
        <w:rPr>
          <w:rFonts w:hint="eastAsia"/>
        </w:rPr>
        <w:t>要查看用户属性：</w:t>
      </w:r>
    </w:p>
    <w:p w14:paraId="42EF1311" w14:textId="77777777" w:rsidR="001B5871" w:rsidRDefault="001B5871" w:rsidP="002176D9">
      <w:pPr>
        <w:pStyle w:val="affffff5"/>
      </w:pPr>
      <w:proofErr w:type="spellStart"/>
      <w:r w:rsidRPr="00A721D4">
        <w:rPr>
          <w:i/>
          <w:snapToGrid w:val="0"/>
        </w:rPr>
        <w:t>postgres</w:t>
      </w:r>
      <w:proofErr w:type="spellEnd"/>
      <w:r w:rsidRPr="0053549F">
        <w:rPr>
          <w:snapToGrid w:val="0"/>
        </w:rPr>
        <w:t>=#</w:t>
      </w:r>
      <w:r>
        <w:rPr>
          <w:snapToGrid w:val="0"/>
        </w:rPr>
        <w:t xml:space="preserve"> </w:t>
      </w:r>
      <w:r w:rsidRPr="008A38EC">
        <w:t xml:space="preserve">SELECT * FROM </w:t>
      </w:r>
      <w:proofErr w:type="spellStart"/>
      <w:r w:rsidRPr="008A38EC">
        <w:t>pg_authid</w:t>
      </w:r>
      <w:proofErr w:type="spellEnd"/>
      <w:r w:rsidRPr="008A38EC">
        <w:t>;</w:t>
      </w:r>
    </w:p>
    <w:p w14:paraId="68BB59C0" w14:textId="77777777" w:rsidR="001B5871" w:rsidRDefault="001B5871" w:rsidP="001B5871">
      <w:pPr>
        <w:pStyle w:val="4a"/>
        <w:numPr>
          <w:ilvl w:val="0"/>
          <w:numId w:val="34"/>
        </w:numPr>
      </w:pPr>
      <w:r>
        <w:rPr>
          <w:rFonts w:hint="eastAsia"/>
        </w:rPr>
        <w:t>查看所有角色：</w:t>
      </w:r>
    </w:p>
    <w:p w14:paraId="766F0E23" w14:textId="77777777" w:rsidR="001B5871" w:rsidRDefault="001B5871" w:rsidP="002176D9">
      <w:pPr>
        <w:pStyle w:val="affffff5"/>
      </w:pPr>
      <w:proofErr w:type="spellStart"/>
      <w:r w:rsidRPr="00A721D4">
        <w:rPr>
          <w:i/>
          <w:snapToGrid w:val="0"/>
        </w:rPr>
        <w:t>postgres</w:t>
      </w:r>
      <w:proofErr w:type="spellEnd"/>
      <w:r w:rsidRPr="0053549F">
        <w:rPr>
          <w:snapToGrid w:val="0"/>
        </w:rPr>
        <w:t>=#</w:t>
      </w:r>
      <w:r>
        <w:rPr>
          <w:snapToGrid w:val="0"/>
        </w:rPr>
        <w:t xml:space="preserve"> </w:t>
      </w:r>
      <w:r w:rsidRPr="00EB6EFE">
        <w:t>SELECT * FROM PG_ROLES;</w:t>
      </w:r>
    </w:p>
    <w:p w14:paraId="1D7E4A6E" w14:textId="3EFCCA41" w:rsidR="001B5871" w:rsidRDefault="001B5871" w:rsidP="001B5871">
      <w:pPr>
        <w:pStyle w:val="2"/>
        <w:numPr>
          <w:ilvl w:val="1"/>
          <w:numId w:val="4"/>
        </w:numPr>
      </w:pPr>
      <w:bookmarkStart w:id="105" w:name="_Toc51057499"/>
      <w:bookmarkStart w:id="106" w:name="_Toc51141530"/>
      <w:bookmarkStart w:id="107" w:name="_Toc51148707"/>
      <w:bookmarkStart w:id="108" w:name="_Toc51162992"/>
      <w:bookmarkStart w:id="109" w:name="_Toc51174024"/>
      <w:bookmarkStart w:id="110" w:name="_Toc51334726"/>
      <w:bookmarkStart w:id="111" w:name="_Toc51334757"/>
      <w:bookmarkStart w:id="112" w:name="_Toc53473221"/>
      <w:bookmarkStart w:id="113" w:name="_Toc57396661"/>
      <w:r>
        <w:rPr>
          <w:rFonts w:hint="eastAsia"/>
        </w:rPr>
        <w:t>其他操作</w:t>
      </w:r>
      <w:bookmarkEnd w:id="105"/>
      <w:bookmarkEnd w:id="106"/>
      <w:bookmarkEnd w:id="107"/>
      <w:bookmarkEnd w:id="108"/>
      <w:bookmarkEnd w:id="109"/>
      <w:bookmarkEnd w:id="110"/>
      <w:bookmarkEnd w:id="111"/>
      <w:bookmarkEnd w:id="112"/>
      <w:bookmarkEnd w:id="113"/>
    </w:p>
    <w:p w14:paraId="10FA1F3A" w14:textId="77777777" w:rsidR="001B5871" w:rsidRPr="006E6A1D" w:rsidRDefault="001B5871" w:rsidP="001B5871">
      <w:pPr>
        <w:pStyle w:val="4a"/>
        <w:numPr>
          <w:ilvl w:val="0"/>
          <w:numId w:val="34"/>
        </w:numPr>
      </w:pPr>
      <w:r w:rsidRPr="006E6A1D">
        <w:t>查看</w:t>
      </w:r>
      <w:proofErr w:type="spellStart"/>
      <w:r w:rsidRPr="006E6A1D">
        <w:t>openGauss</w:t>
      </w:r>
      <w:proofErr w:type="spellEnd"/>
      <w:r w:rsidRPr="006E6A1D">
        <w:t>支持的所有</w:t>
      </w:r>
      <w:r w:rsidRPr="006E6A1D">
        <w:t>SQL</w:t>
      </w:r>
      <w:r w:rsidRPr="006E6A1D">
        <w:t>语句。</w:t>
      </w:r>
    </w:p>
    <w:p w14:paraId="668CAF90" w14:textId="77777777" w:rsidR="001B5871" w:rsidRPr="006E6A1D" w:rsidRDefault="001B5871" w:rsidP="002176D9">
      <w:pPr>
        <w:pStyle w:val="affffff5"/>
        <w:rPr>
          <w:snapToGrid w:val="0"/>
        </w:rPr>
      </w:pPr>
      <w:proofErr w:type="spellStart"/>
      <w:r w:rsidRPr="006E6A1D">
        <w:rPr>
          <w:snapToGrid w:val="0"/>
        </w:rPr>
        <w:t>postgres</w:t>
      </w:r>
      <w:proofErr w:type="spellEnd"/>
      <w:r w:rsidRPr="006E6A1D">
        <w:rPr>
          <w:snapToGrid w:val="0"/>
        </w:rPr>
        <w:t>=#</w:t>
      </w:r>
      <w:r w:rsidRPr="00420F0E">
        <w:rPr>
          <w:snapToGrid w:val="0"/>
        </w:rPr>
        <w:t>\h</w:t>
      </w:r>
    </w:p>
    <w:p w14:paraId="3E3809B2" w14:textId="77777777" w:rsidR="001B5871" w:rsidRDefault="001B5871" w:rsidP="001B5871">
      <w:pPr>
        <w:pStyle w:val="4a"/>
        <w:numPr>
          <w:ilvl w:val="0"/>
          <w:numId w:val="34"/>
        </w:numPr>
      </w:pPr>
      <w:r>
        <w:t>切换数据库</w:t>
      </w:r>
      <w:r>
        <w:rPr>
          <w:rFonts w:hint="eastAsia"/>
        </w:rPr>
        <w:t>：</w:t>
      </w:r>
    </w:p>
    <w:p w14:paraId="06D8B81A" w14:textId="77777777" w:rsidR="001B5871" w:rsidRDefault="001B5871" w:rsidP="002176D9">
      <w:pPr>
        <w:pStyle w:val="affffff5"/>
      </w:pPr>
      <w:proofErr w:type="spellStart"/>
      <w:r w:rsidRPr="00A721D4">
        <w:rPr>
          <w:i/>
          <w:snapToGrid w:val="0"/>
        </w:rPr>
        <w:t>postgres</w:t>
      </w:r>
      <w:proofErr w:type="spellEnd"/>
      <w:r w:rsidRPr="0053549F">
        <w:rPr>
          <w:snapToGrid w:val="0"/>
        </w:rPr>
        <w:t>=#</w:t>
      </w:r>
      <w:r>
        <w:rPr>
          <w:snapToGrid w:val="0"/>
        </w:rPr>
        <w:t xml:space="preserve"> </w:t>
      </w:r>
      <w:r>
        <w:rPr>
          <w:rFonts w:hint="eastAsia"/>
        </w:rPr>
        <w:t>\</w:t>
      </w:r>
      <w:r>
        <w:t xml:space="preserve">c </w:t>
      </w:r>
      <w:proofErr w:type="spellStart"/>
      <w:r>
        <w:t>dbname</w:t>
      </w:r>
      <w:proofErr w:type="spellEnd"/>
    </w:p>
    <w:p w14:paraId="431B6708" w14:textId="77777777" w:rsidR="001B5871" w:rsidRDefault="001B5871" w:rsidP="001B5871">
      <w:pPr>
        <w:pStyle w:val="4a"/>
        <w:numPr>
          <w:ilvl w:val="0"/>
          <w:numId w:val="34"/>
        </w:numPr>
      </w:pPr>
      <w:r>
        <w:rPr>
          <w:rFonts w:hint="eastAsia"/>
        </w:rPr>
        <w:t>切换用户：</w:t>
      </w:r>
    </w:p>
    <w:p w14:paraId="0D4C707B" w14:textId="77777777" w:rsidR="001B5871" w:rsidRDefault="001B5871" w:rsidP="002176D9">
      <w:pPr>
        <w:pStyle w:val="affffff5"/>
      </w:pPr>
      <w:proofErr w:type="spellStart"/>
      <w:r w:rsidRPr="00A721D4">
        <w:rPr>
          <w:i/>
          <w:snapToGrid w:val="0"/>
        </w:rPr>
        <w:t>postgres</w:t>
      </w:r>
      <w:proofErr w:type="spellEnd"/>
      <w:r w:rsidRPr="0053549F">
        <w:rPr>
          <w:snapToGrid w:val="0"/>
        </w:rPr>
        <w:t>=#</w:t>
      </w:r>
      <w:r>
        <w:rPr>
          <w:snapToGrid w:val="0"/>
        </w:rPr>
        <w:t xml:space="preserve"> </w:t>
      </w:r>
      <w:r>
        <w:rPr>
          <w:rFonts w:hint="eastAsia"/>
        </w:rPr>
        <w:t>\</w:t>
      </w:r>
      <w:r>
        <w:t>c – username</w:t>
      </w:r>
    </w:p>
    <w:p w14:paraId="4883D89A" w14:textId="77777777" w:rsidR="001B5871" w:rsidRDefault="001B5871" w:rsidP="001B5871">
      <w:pPr>
        <w:pStyle w:val="4a"/>
        <w:numPr>
          <w:ilvl w:val="0"/>
          <w:numId w:val="34"/>
        </w:numPr>
      </w:pPr>
      <w:r>
        <w:rPr>
          <w:rFonts w:hint="eastAsia"/>
        </w:rPr>
        <w:t>退出数据库：</w:t>
      </w:r>
    </w:p>
    <w:p w14:paraId="05197573" w14:textId="77777777" w:rsidR="001B5871" w:rsidRPr="00C57CF6" w:rsidRDefault="001B5871" w:rsidP="002176D9">
      <w:pPr>
        <w:pStyle w:val="affffff5"/>
      </w:pPr>
      <w:proofErr w:type="spellStart"/>
      <w:r w:rsidRPr="00A721D4">
        <w:rPr>
          <w:snapToGrid w:val="0"/>
        </w:rPr>
        <w:t>postgres</w:t>
      </w:r>
      <w:proofErr w:type="spellEnd"/>
      <w:r w:rsidRPr="0053549F">
        <w:rPr>
          <w:snapToGrid w:val="0"/>
        </w:rPr>
        <w:t>=#</w:t>
      </w:r>
      <w:r>
        <w:rPr>
          <w:snapToGrid w:val="0"/>
        </w:rPr>
        <w:t xml:space="preserve"> </w:t>
      </w:r>
      <w:r>
        <w:rPr>
          <w:rFonts w:hint="eastAsia"/>
        </w:rPr>
        <w:t>\</w:t>
      </w:r>
      <w:r>
        <w:t>q</w:t>
      </w:r>
    </w:p>
    <w:p w14:paraId="08FD8128" w14:textId="77777777" w:rsidR="00002614" w:rsidRPr="00D748B1" w:rsidRDefault="00002614">
      <w:pPr>
        <w:topLinePunct w:val="0"/>
        <w:adjustRightInd/>
        <w:snapToGrid/>
        <w:spacing w:before="0" w:after="0" w:line="240" w:lineRule="auto"/>
        <w:ind w:left="0"/>
        <w:rPr>
          <w:rFonts w:ascii="Huawei Sans" w:eastAsia="方正兰亭黑简体" w:hAnsi="Huawei Sans" w:cs="Huawei Sans"/>
        </w:rPr>
      </w:pPr>
    </w:p>
    <w:sectPr w:rsidR="00002614" w:rsidRPr="00D748B1" w:rsidSect="00033B54">
      <w:headerReference w:type="default" r:id="rId38"/>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3CF21" w14:textId="77777777" w:rsidR="003D136B" w:rsidRDefault="003D136B" w:rsidP="00940D2A">
      <w:pPr>
        <w:spacing w:before="0" w:after="0" w:line="240" w:lineRule="auto"/>
      </w:pPr>
      <w:r>
        <w:separator/>
      </w:r>
    </w:p>
  </w:endnote>
  <w:endnote w:type="continuationSeparator" w:id="0">
    <w:p w14:paraId="54C856E2" w14:textId="77777777" w:rsidR="003D136B" w:rsidRDefault="003D136B"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altName w:val="Calibri"/>
    <w:charset w:val="00"/>
    <w:family w:val="swiss"/>
    <w:pitch w:val="variable"/>
    <w:sig w:usb0="A00002FF" w:usb1="500078FB" w:usb2="00000008" w:usb3="00000000" w:csb0="0000009F" w:csb1="00000000"/>
  </w:font>
  <w:font w:name="方正兰亭黑简体">
    <w:altName w:val="微软雅黑"/>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EFF" w:usb1="F9DFFFFF" w:usb2="0000007F" w:usb3="00000000" w:csb0="003F01FF" w:csb1="00000000"/>
  </w:font>
  <w:font w:name="FrutigerNext LT Regular">
    <w:altName w:val="Corbel"/>
    <w:charset w:val="00"/>
    <w:family w:val="swiss"/>
    <w:pitch w:val="variable"/>
    <w:sig w:usb0="00000001"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HuaweiSans-Regular">
    <w:altName w:val="Times New Roman"/>
    <w:panose1 w:val="00000000000000000000"/>
    <w:charset w:val="00"/>
    <w:family w:val="roman"/>
    <w:notTrueType/>
    <w:pitch w:val="default"/>
  </w:font>
  <w:font w:name="TimesNewRomanPSMT">
    <w:altName w:val="宋体"/>
    <w:panose1 w:val="00000000000000000000"/>
    <w:charset w:val="86"/>
    <w:family w:val="auto"/>
    <w:notTrueType/>
    <w:pitch w:val="default"/>
    <w:sig w:usb0="00000001" w:usb1="080E0000" w:usb2="00000010" w:usb3="00000000" w:csb0="00040000" w:csb1="00000000"/>
  </w:font>
  <w:font w:name="Wingdings-Regular">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E2B88" w14:textId="77777777" w:rsidR="003D136B" w:rsidRDefault="003D136B" w:rsidP="00940D2A">
      <w:pPr>
        <w:spacing w:before="0" w:after="0" w:line="240" w:lineRule="auto"/>
      </w:pPr>
      <w:r>
        <w:separator/>
      </w:r>
    </w:p>
  </w:footnote>
  <w:footnote w:type="continuationSeparator" w:id="0">
    <w:p w14:paraId="258C397A" w14:textId="77777777" w:rsidR="003D136B" w:rsidRDefault="003D136B"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E757FA" w:rsidRPr="009D4127" w:rsidRDefault="00E757FA" w:rsidP="00033B54">
    <w:pPr>
      <w:pStyle w:val="a7"/>
      <w:rPr>
        <w:rFonts w:ascii="Huawei Sans" w:eastAsia="方正兰亭黑简体" w:hAnsi="Huawei Sans"/>
      </w:rPr>
    </w:pPr>
  </w:p>
  <w:p w14:paraId="6619D47F" w14:textId="77777777" w:rsidR="00E757FA" w:rsidRPr="009D4127" w:rsidRDefault="00E757FA" w:rsidP="00033B54">
    <w:pPr>
      <w:pStyle w:val="a7"/>
      <w:rPr>
        <w:rFonts w:ascii="Huawei Sans" w:eastAsia="方正兰亭黑简体" w:hAnsi="Huawei Sans"/>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E757FA" w:rsidRPr="009D4127" w14:paraId="2FAC5D03" w14:textId="77777777" w:rsidTr="00854769">
      <w:trPr>
        <w:cantSplit/>
        <w:trHeight w:hRule="exact" w:val="738"/>
      </w:trPr>
      <w:tc>
        <w:tcPr>
          <w:tcW w:w="1134" w:type="dxa"/>
        </w:tcPr>
        <w:p w14:paraId="07F9ECB9" w14:textId="0621B518" w:rsidR="00E757FA" w:rsidRPr="009D4127" w:rsidRDefault="00E757FA" w:rsidP="00854769">
          <w:pPr>
            <w:pStyle w:val="afffff"/>
            <w:jc w:val="left"/>
            <w:rPr>
              <w:rFonts w:ascii="Huawei Sans" w:eastAsia="方正兰亭黑简体" w:hAnsi="Huawei Sans"/>
            </w:rPr>
          </w:pPr>
          <w:r w:rsidRPr="009D4127">
            <w:rPr>
              <w:rFonts w:ascii="Huawei Sans" w:eastAsia="方正兰亭黑简体" w:hAnsi="Huawei Sans"/>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E757FA" w:rsidRPr="009D4127" w:rsidRDefault="00E757FA" w:rsidP="00033B54">
          <w:pPr>
            <w:spacing w:before="120"/>
            <w:rPr>
              <w:rFonts w:ascii="Huawei Sans" w:eastAsia="方正兰亭黑简体" w:hAnsi="Huawei Sans"/>
            </w:rPr>
          </w:pPr>
        </w:p>
      </w:tc>
      <w:tc>
        <w:tcPr>
          <w:tcW w:w="7371" w:type="dxa"/>
          <w:vAlign w:val="bottom"/>
        </w:tcPr>
        <w:p w14:paraId="541AEA52" w14:textId="07137094" w:rsidR="00E757FA" w:rsidRPr="009D4127" w:rsidRDefault="00E757FA" w:rsidP="00033B54">
          <w:pPr>
            <w:pStyle w:val="TableNote"/>
            <w:ind w:left="0"/>
            <w:jc w:val="center"/>
            <w:rPr>
              <w:rFonts w:ascii="Huawei Sans" w:eastAsia="方正兰亭黑简体" w:hAnsi="Huawei Sans"/>
              <w:noProof/>
            </w:rPr>
          </w:pPr>
          <w:proofErr w:type="spellStart"/>
          <w:r>
            <w:t>openGauss</w:t>
          </w:r>
          <w:proofErr w:type="spellEnd"/>
          <w:r>
            <w:t>金融场景化实验</w:t>
          </w:r>
        </w:p>
      </w:tc>
      <w:tc>
        <w:tcPr>
          <w:tcW w:w="1134" w:type="dxa"/>
          <w:vAlign w:val="bottom"/>
        </w:tcPr>
        <w:p w14:paraId="279C3BBC" w14:textId="1A924E70" w:rsidR="00E757FA" w:rsidRPr="009D4127" w:rsidRDefault="00E757FA" w:rsidP="00033B54">
          <w:pPr>
            <w:pStyle w:val="TableNote"/>
            <w:ind w:left="0"/>
            <w:jc w:val="right"/>
            <w:rPr>
              <w:rFonts w:ascii="Huawei Sans" w:eastAsia="方正兰亭黑简体" w:hAnsi="Huawei Sans"/>
              <w:noProof/>
            </w:rPr>
          </w:pPr>
          <w:r w:rsidRPr="009D4127">
            <w:rPr>
              <w:rFonts w:ascii="Huawei Sans" w:eastAsia="方正兰亭黑简体" w:hAnsi="Huawei Sans"/>
            </w:rPr>
            <w:t>第</w:t>
          </w:r>
          <w:r w:rsidRPr="009D4127">
            <w:rPr>
              <w:rFonts w:ascii="Huawei Sans" w:eastAsia="方正兰亭黑简体" w:hAnsi="Huawei Sans"/>
            </w:rPr>
            <w:fldChar w:fldCharType="begin"/>
          </w:r>
          <w:r w:rsidRPr="009D4127">
            <w:rPr>
              <w:rFonts w:ascii="Huawei Sans" w:eastAsia="方正兰亭黑简体" w:hAnsi="Huawei Sans"/>
            </w:rPr>
            <w:instrText xml:space="preserve"> PAGE </w:instrText>
          </w:r>
          <w:r w:rsidRPr="009D4127">
            <w:rPr>
              <w:rFonts w:ascii="Huawei Sans" w:eastAsia="方正兰亭黑简体" w:hAnsi="Huawei Sans"/>
            </w:rPr>
            <w:fldChar w:fldCharType="separate"/>
          </w:r>
          <w:r w:rsidR="00B728D9">
            <w:rPr>
              <w:rFonts w:ascii="Huawei Sans" w:eastAsia="方正兰亭黑简体" w:hAnsi="Huawei Sans"/>
              <w:noProof/>
            </w:rPr>
            <w:t>19</w:t>
          </w:r>
          <w:r w:rsidRPr="009D4127">
            <w:rPr>
              <w:rFonts w:ascii="Huawei Sans" w:eastAsia="方正兰亭黑简体" w:hAnsi="Huawei Sans"/>
              <w:noProof/>
            </w:rPr>
            <w:fldChar w:fldCharType="end"/>
          </w:r>
          <w:r w:rsidRPr="009D4127">
            <w:rPr>
              <w:rFonts w:ascii="Huawei Sans" w:eastAsia="方正兰亭黑简体" w:hAnsi="Huawei Sans"/>
              <w:noProof/>
            </w:rPr>
            <w:t>页</w:t>
          </w:r>
        </w:p>
      </w:tc>
    </w:tr>
  </w:tbl>
  <w:p w14:paraId="0278FB09" w14:textId="77777777" w:rsidR="00E757FA" w:rsidRPr="009D4127" w:rsidRDefault="00E757FA" w:rsidP="00033B54">
    <w:pPr>
      <w:pStyle w:val="a7"/>
      <w:rPr>
        <w:rFonts w:ascii="Huawei Sans" w:eastAsia="方正兰亭黑简体" w:hAnsi="Huawei Sans"/>
      </w:rPr>
    </w:pPr>
  </w:p>
  <w:p w14:paraId="76432B8F" w14:textId="77777777" w:rsidR="00E757FA" w:rsidRPr="009D4127" w:rsidRDefault="00E757FA" w:rsidP="00033B54">
    <w:pPr>
      <w:pStyle w:val="a7"/>
      <w:rPr>
        <w:rFonts w:ascii="Huawei Sans" w:eastAsia="方正兰亭黑简体" w:hAnsi="Huawei Sans"/>
      </w:rPr>
    </w:pPr>
  </w:p>
  <w:p w14:paraId="2CCE42D9" w14:textId="77777777" w:rsidR="00E757FA" w:rsidRPr="009D4127" w:rsidRDefault="00E757FA">
    <w:pPr>
      <w:pStyle w:val="a7"/>
      <w:rPr>
        <w:rFonts w:ascii="Huawei Sans" w:eastAsia="方正兰亭黑简体" w:hAnsi="Huawei San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0570AC7"/>
    <w:multiLevelType w:val="hybridMultilevel"/>
    <w:tmpl w:val="7C22C9F0"/>
    <w:lvl w:ilvl="0" w:tplc="DFAA1678">
      <w:start w:val="1"/>
      <w:numFmt w:val="decimal"/>
      <w:lvlText w:val="（%1）"/>
      <w:lvlJc w:val="left"/>
      <w:pPr>
        <w:ind w:left="1741" w:hanging="72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3" w15:restartNumberingAfterBreak="0">
    <w:nsid w:val="154C386A"/>
    <w:multiLevelType w:val="hybridMultilevel"/>
    <w:tmpl w:val="ED8CB182"/>
    <w:lvl w:ilvl="0" w:tplc="693C7E9C">
      <w:start w:val="1"/>
      <w:numFmt w:val="bullet"/>
      <w:lvlText w:val=""/>
      <w:lvlJc w:val="left"/>
      <w:pPr>
        <w:ind w:left="1866" w:hanging="420"/>
      </w:pPr>
      <w:rPr>
        <w:rFonts w:ascii="Wingdings" w:hAnsi="Wingdings" w:hint="default"/>
      </w:rPr>
    </w:lvl>
    <w:lvl w:ilvl="1" w:tplc="04090003" w:tentative="1">
      <w:start w:val="1"/>
      <w:numFmt w:val="bullet"/>
      <w:lvlText w:val=""/>
      <w:lvlJc w:val="left"/>
      <w:pPr>
        <w:ind w:left="2286" w:hanging="420"/>
      </w:pPr>
      <w:rPr>
        <w:rFonts w:ascii="Wingdings" w:hAnsi="Wingdings" w:hint="default"/>
      </w:rPr>
    </w:lvl>
    <w:lvl w:ilvl="2" w:tplc="04090005" w:tentative="1">
      <w:start w:val="1"/>
      <w:numFmt w:val="bullet"/>
      <w:lvlText w:val=""/>
      <w:lvlJc w:val="left"/>
      <w:pPr>
        <w:ind w:left="2706" w:hanging="420"/>
      </w:pPr>
      <w:rPr>
        <w:rFonts w:ascii="Wingdings" w:hAnsi="Wingdings" w:hint="default"/>
      </w:rPr>
    </w:lvl>
    <w:lvl w:ilvl="3" w:tplc="04090001" w:tentative="1">
      <w:start w:val="1"/>
      <w:numFmt w:val="bullet"/>
      <w:lvlText w:val=""/>
      <w:lvlJc w:val="left"/>
      <w:pPr>
        <w:ind w:left="3126" w:hanging="420"/>
      </w:pPr>
      <w:rPr>
        <w:rFonts w:ascii="Wingdings" w:hAnsi="Wingdings" w:hint="default"/>
      </w:rPr>
    </w:lvl>
    <w:lvl w:ilvl="4" w:tplc="04090003" w:tentative="1">
      <w:start w:val="1"/>
      <w:numFmt w:val="bullet"/>
      <w:lvlText w:val=""/>
      <w:lvlJc w:val="left"/>
      <w:pPr>
        <w:ind w:left="3546" w:hanging="420"/>
      </w:pPr>
      <w:rPr>
        <w:rFonts w:ascii="Wingdings" w:hAnsi="Wingdings" w:hint="default"/>
      </w:rPr>
    </w:lvl>
    <w:lvl w:ilvl="5" w:tplc="04090005" w:tentative="1">
      <w:start w:val="1"/>
      <w:numFmt w:val="bullet"/>
      <w:lvlText w:val=""/>
      <w:lvlJc w:val="left"/>
      <w:pPr>
        <w:ind w:left="3966" w:hanging="420"/>
      </w:pPr>
      <w:rPr>
        <w:rFonts w:ascii="Wingdings" w:hAnsi="Wingdings" w:hint="default"/>
      </w:rPr>
    </w:lvl>
    <w:lvl w:ilvl="6" w:tplc="04090001" w:tentative="1">
      <w:start w:val="1"/>
      <w:numFmt w:val="bullet"/>
      <w:lvlText w:val=""/>
      <w:lvlJc w:val="left"/>
      <w:pPr>
        <w:ind w:left="4386" w:hanging="420"/>
      </w:pPr>
      <w:rPr>
        <w:rFonts w:ascii="Wingdings" w:hAnsi="Wingdings" w:hint="default"/>
      </w:rPr>
    </w:lvl>
    <w:lvl w:ilvl="7" w:tplc="04090003" w:tentative="1">
      <w:start w:val="1"/>
      <w:numFmt w:val="bullet"/>
      <w:lvlText w:val=""/>
      <w:lvlJc w:val="left"/>
      <w:pPr>
        <w:ind w:left="4806" w:hanging="420"/>
      </w:pPr>
      <w:rPr>
        <w:rFonts w:ascii="Wingdings" w:hAnsi="Wingdings" w:hint="default"/>
      </w:rPr>
    </w:lvl>
    <w:lvl w:ilvl="8" w:tplc="04090005" w:tentative="1">
      <w:start w:val="1"/>
      <w:numFmt w:val="bullet"/>
      <w:lvlText w:val=""/>
      <w:lvlJc w:val="left"/>
      <w:pPr>
        <w:ind w:left="5226" w:hanging="420"/>
      </w:pPr>
      <w:rPr>
        <w:rFonts w:ascii="Wingdings" w:hAnsi="Wingdings" w:hint="default"/>
      </w:rPr>
    </w:lvl>
  </w:abstractNum>
  <w:abstractNum w:abstractNumId="4" w15:restartNumberingAfterBreak="0">
    <w:nsid w:val="171657A1"/>
    <w:multiLevelType w:val="multilevel"/>
    <w:tmpl w:val="D5A6E980"/>
    <w:lvl w:ilvl="0">
      <w:start w:val="1"/>
      <w:numFmt w:val="decimal"/>
      <w:pStyle w:val="1"/>
      <w:suff w:val="nothing"/>
      <w:lvlText w:val="%1 "/>
      <w:lvlJc w:val="left"/>
      <w:pPr>
        <w:ind w:left="0" w:firstLine="0"/>
      </w:pPr>
      <w:rPr>
        <w:rFonts w:ascii="Huawei Sans" w:eastAsia="方正兰亭黑简体" w:hAnsi="Huawei Sans"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5" w15:restartNumberingAfterBreak="0">
    <w:nsid w:val="18325F91"/>
    <w:multiLevelType w:val="hybridMultilevel"/>
    <w:tmpl w:val="1A022140"/>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6"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7"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15:restartNumberingAfterBreak="0">
    <w:nsid w:val="2E7914FC"/>
    <w:multiLevelType w:val="hybridMultilevel"/>
    <w:tmpl w:val="87089E2A"/>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0" w15:restartNumberingAfterBreak="0">
    <w:nsid w:val="35803486"/>
    <w:multiLevelType w:val="hybridMultilevel"/>
    <w:tmpl w:val="6B8C36B6"/>
    <w:lvl w:ilvl="0" w:tplc="DFAA1678">
      <w:start w:val="1"/>
      <w:numFmt w:val="decimal"/>
      <w:lvlText w:val="（%1）"/>
      <w:lvlJc w:val="left"/>
      <w:pPr>
        <w:ind w:left="1741" w:hanging="72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3B0D3459"/>
    <w:multiLevelType w:val="hybridMultilevel"/>
    <w:tmpl w:val="DE6A4BCE"/>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2" w15:restartNumberingAfterBreak="0">
    <w:nsid w:val="409D15EF"/>
    <w:multiLevelType w:val="hybridMultilevel"/>
    <w:tmpl w:val="BC3E4A0E"/>
    <w:lvl w:ilvl="0" w:tplc="DFAA1678">
      <w:start w:val="1"/>
      <w:numFmt w:val="decimal"/>
      <w:lvlText w:val="（%1）"/>
      <w:lvlJc w:val="left"/>
      <w:pPr>
        <w:ind w:left="1741" w:hanging="72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3"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4"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5"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6" w15:restartNumberingAfterBreak="0">
    <w:nsid w:val="47CA5EA1"/>
    <w:multiLevelType w:val="hybridMultilevel"/>
    <w:tmpl w:val="2F9E3BAA"/>
    <w:lvl w:ilvl="0" w:tplc="0409000B">
      <w:start w:val="1"/>
      <w:numFmt w:val="bullet"/>
      <w:lvlText w:val=""/>
      <w:lvlJc w:val="left"/>
      <w:pPr>
        <w:tabs>
          <w:tab w:val="num" w:pos="1871"/>
        </w:tabs>
        <w:ind w:left="1871" w:hanging="425"/>
      </w:pPr>
      <w:rPr>
        <w:rFonts w:ascii="Wingdings" w:hAnsi="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585"/>
        </w:tabs>
        <w:ind w:left="585" w:hanging="420"/>
      </w:pPr>
      <w:rPr>
        <w:rFonts w:ascii="Wingdings" w:hAnsi="Wingdings" w:hint="default"/>
      </w:rPr>
    </w:lvl>
    <w:lvl w:ilvl="2" w:tplc="FCD403D0" w:tentative="1">
      <w:start w:val="1"/>
      <w:numFmt w:val="bullet"/>
      <w:lvlText w:val=""/>
      <w:lvlJc w:val="left"/>
      <w:pPr>
        <w:tabs>
          <w:tab w:val="num" w:pos="1005"/>
        </w:tabs>
        <w:ind w:left="1005" w:hanging="420"/>
      </w:pPr>
      <w:rPr>
        <w:rFonts w:ascii="Wingdings" w:hAnsi="Wingdings" w:hint="default"/>
      </w:rPr>
    </w:lvl>
    <w:lvl w:ilvl="3" w:tplc="9F4C8D40">
      <w:start w:val="1"/>
      <w:numFmt w:val="bullet"/>
      <w:lvlText w:val=""/>
      <w:lvlJc w:val="left"/>
      <w:pPr>
        <w:tabs>
          <w:tab w:val="num" w:pos="1425"/>
        </w:tabs>
        <w:ind w:left="1425" w:hanging="420"/>
      </w:pPr>
      <w:rPr>
        <w:rFonts w:ascii="Wingdings" w:hAnsi="Wingdings" w:hint="default"/>
      </w:rPr>
    </w:lvl>
    <w:lvl w:ilvl="4" w:tplc="776E4734" w:tentative="1">
      <w:start w:val="1"/>
      <w:numFmt w:val="bullet"/>
      <w:lvlText w:val=""/>
      <w:lvlJc w:val="left"/>
      <w:pPr>
        <w:tabs>
          <w:tab w:val="num" w:pos="1845"/>
        </w:tabs>
        <w:ind w:left="1845" w:hanging="420"/>
      </w:pPr>
      <w:rPr>
        <w:rFonts w:ascii="Wingdings" w:hAnsi="Wingdings" w:hint="default"/>
      </w:rPr>
    </w:lvl>
    <w:lvl w:ilvl="5" w:tplc="115447CC" w:tentative="1">
      <w:start w:val="1"/>
      <w:numFmt w:val="bullet"/>
      <w:lvlText w:val=""/>
      <w:lvlJc w:val="left"/>
      <w:pPr>
        <w:tabs>
          <w:tab w:val="num" w:pos="2265"/>
        </w:tabs>
        <w:ind w:left="2265" w:hanging="420"/>
      </w:pPr>
      <w:rPr>
        <w:rFonts w:ascii="Wingdings" w:hAnsi="Wingdings" w:hint="default"/>
      </w:rPr>
    </w:lvl>
    <w:lvl w:ilvl="6" w:tplc="CE541586" w:tentative="1">
      <w:start w:val="1"/>
      <w:numFmt w:val="bullet"/>
      <w:lvlText w:val=""/>
      <w:lvlJc w:val="left"/>
      <w:pPr>
        <w:tabs>
          <w:tab w:val="num" w:pos="2685"/>
        </w:tabs>
        <w:ind w:left="2685" w:hanging="420"/>
      </w:pPr>
      <w:rPr>
        <w:rFonts w:ascii="Wingdings" w:hAnsi="Wingdings" w:hint="default"/>
      </w:rPr>
    </w:lvl>
    <w:lvl w:ilvl="7" w:tplc="02861138" w:tentative="1">
      <w:start w:val="1"/>
      <w:numFmt w:val="bullet"/>
      <w:lvlText w:val=""/>
      <w:lvlJc w:val="left"/>
      <w:pPr>
        <w:tabs>
          <w:tab w:val="num" w:pos="3105"/>
        </w:tabs>
        <w:ind w:left="3105" w:hanging="420"/>
      </w:pPr>
      <w:rPr>
        <w:rFonts w:ascii="Wingdings" w:hAnsi="Wingdings" w:hint="default"/>
      </w:rPr>
    </w:lvl>
    <w:lvl w:ilvl="8" w:tplc="F45E6884" w:tentative="1">
      <w:start w:val="1"/>
      <w:numFmt w:val="bullet"/>
      <w:lvlText w:val=""/>
      <w:lvlJc w:val="left"/>
      <w:pPr>
        <w:tabs>
          <w:tab w:val="num" w:pos="3525"/>
        </w:tabs>
        <w:ind w:left="3525" w:hanging="420"/>
      </w:pPr>
      <w:rPr>
        <w:rFonts w:ascii="Wingdings" w:hAnsi="Wingdings" w:hint="default"/>
      </w:rPr>
    </w:lvl>
  </w:abstractNum>
  <w:abstractNum w:abstractNumId="17"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2B87D62"/>
    <w:multiLevelType w:val="hybridMultilevel"/>
    <w:tmpl w:val="F6EEB79E"/>
    <w:lvl w:ilvl="0" w:tplc="C804DDA0">
      <w:start w:val="1"/>
      <w:numFmt w:val="bullet"/>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20"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22"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3"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4" w15:restartNumberingAfterBreak="0">
    <w:nsid w:val="734C792D"/>
    <w:multiLevelType w:val="hybridMultilevel"/>
    <w:tmpl w:val="023856CC"/>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5" w15:restartNumberingAfterBreak="0">
    <w:nsid w:val="7AC241E7"/>
    <w:multiLevelType w:val="hybridMultilevel"/>
    <w:tmpl w:val="02D6055E"/>
    <w:lvl w:ilvl="0" w:tplc="0409000B">
      <w:start w:val="1"/>
      <w:numFmt w:val="bullet"/>
      <w:lvlText w:val=""/>
      <w:lvlJc w:val="left"/>
      <w:pPr>
        <w:tabs>
          <w:tab w:val="num" w:pos="1871"/>
        </w:tabs>
        <w:ind w:left="1871" w:hanging="425"/>
      </w:pPr>
      <w:rPr>
        <w:rFonts w:ascii="Wingdings" w:hAnsi="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585"/>
        </w:tabs>
        <w:ind w:left="585" w:hanging="420"/>
      </w:pPr>
      <w:rPr>
        <w:rFonts w:ascii="Wingdings" w:hAnsi="Wingdings" w:hint="default"/>
      </w:rPr>
    </w:lvl>
    <w:lvl w:ilvl="2" w:tplc="FCD403D0" w:tentative="1">
      <w:start w:val="1"/>
      <w:numFmt w:val="bullet"/>
      <w:lvlText w:val=""/>
      <w:lvlJc w:val="left"/>
      <w:pPr>
        <w:tabs>
          <w:tab w:val="num" w:pos="1005"/>
        </w:tabs>
        <w:ind w:left="1005" w:hanging="420"/>
      </w:pPr>
      <w:rPr>
        <w:rFonts w:ascii="Wingdings" w:hAnsi="Wingdings" w:hint="default"/>
      </w:rPr>
    </w:lvl>
    <w:lvl w:ilvl="3" w:tplc="9F4C8D40">
      <w:start w:val="1"/>
      <w:numFmt w:val="bullet"/>
      <w:lvlText w:val=""/>
      <w:lvlJc w:val="left"/>
      <w:pPr>
        <w:tabs>
          <w:tab w:val="num" w:pos="1425"/>
        </w:tabs>
        <w:ind w:left="1425" w:hanging="420"/>
      </w:pPr>
      <w:rPr>
        <w:rFonts w:ascii="Wingdings" w:hAnsi="Wingdings" w:hint="default"/>
      </w:rPr>
    </w:lvl>
    <w:lvl w:ilvl="4" w:tplc="776E4734" w:tentative="1">
      <w:start w:val="1"/>
      <w:numFmt w:val="bullet"/>
      <w:lvlText w:val=""/>
      <w:lvlJc w:val="left"/>
      <w:pPr>
        <w:tabs>
          <w:tab w:val="num" w:pos="1845"/>
        </w:tabs>
        <w:ind w:left="1845" w:hanging="420"/>
      </w:pPr>
      <w:rPr>
        <w:rFonts w:ascii="Wingdings" w:hAnsi="Wingdings" w:hint="default"/>
      </w:rPr>
    </w:lvl>
    <w:lvl w:ilvl="5" w:tplc="115447CC" w:tentative="1">
      <w:start w:val="1"/>
      <w:numFmt w:val="bullet"/>
      <w:lvlText w:val=""/>
      <w:lvlJc w:val="left"/>
      <w:pPr>
        <w:tabs>
          <w:tab w:val="num" w:pos="2265"/>
        </w:tabs>
        <w:ind w:left="2265" w:hanging="420"/>
      </w:pPr>
      <w:rPr>
        <w:rFonts w:ascii="Wingdings" w:hAnsi="Wingdings" w:hint="default"/>
      </w:rPr>
    </w:lvl>
    <w:lvl w:ilvl="6" w:tplc="CE541586" w:tentative="1">
      <w:start w:val="1"/>
      <w:numFmt w:val="bullet"/>
      <w:lvlText w:val=""/>
      <w:lvlJc w:val="left"/>
      <w:pPr>
        <w:tabs>
          <w:tab w:val="num" w:pos="2685"/>
        </w:tabs>
        <w:ind w:left="2685" w:hanging="420"/>
      </w:pPr>
      <w:rPr>
        <w:rFonts w:ascii="Wingdings" w:hAnsi="Wingdings" w:hint="default"/>
      </w:rPr>
    </w:lvl>
    <w:lvl w:ilvl="7" w:tplc="02861138" w:tentative="1">
      <w:start w:val="1"/>
      <w:numFmt w:val="bullet"/>
      <w:lvlText w:val=""/>
      <w:lvlJc w:val="left"/>
      <w:pPr>
        <w:tabs>
          <w:tab w:val="num" w:pos="3105"/>
        </w:tabs>
        <w:ind w:left="3105" w:hanging="420"/>
      </w:pPr>
      <w:rPr>
        <w:rFonts w:ascii="Wingdings" w:hAnsi="Wingdings" w:hint="default"/>
      </w:rPr>
    </w:lvl>
    <w:lvl w:ilvl="8" w:tplc="F45E6884" w:tentative="1">
      <w:start w:val="1"/>
      <w:numFmt w:val="bullet"/>
      <w:lvlText w:val=""/>
      <w:lvlJc w:val="left"/>
      <w:pPr>
        <w:tabs>
          <w:tab w:val="num" w:pos="3525"/>
        </w:tabs>
        <w:ind w:left="3525" w:hanging="420"/>
      </w:pPr>
      <w:rPr>
        <w:rFonts w:ascii="Wingdings" w:hAnsi="Wingdings" w:hint="default"/>
      </w:rPr>
    </w:lvl>
  </w:abstractNum>
  <w:abstractNum w:abstractNumId="26" w15:restartNumberingAfterBreak="0">
    <w:nsid w:val="7E0E3B0E"/>
    <w:multiLevelType w:val="multilevel"/>
    <w:tmpl w:val="E62EF8F2"/>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A.%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23"/>
  </w:num>
  <w:num w:numId="2">
    <w:abstractNumId w:val="14"/>
  </w:num>
  <w:num w:numId="3">
    <w:abstractNumId w:val="8"/>
  </w:num>
  <w:num w:numId="4">
    <w:abstractNumId w:val="4"/>
  </w:num>
  <w:num w:numId="5">
    <w:abstractNumId w:val="17"/>
  </w:num>
  <w:num w:numId="6">
    <w:abstractNumId w:val="7"/>
  </w:num>
  <w:num w:numId="7">
    <w:abstractNumId w:val="1"/>
  </w:num>
  <w:num w:numId="8">
    <w:abstractNumId w:val="13"/>
  </w:num>
  <w:num w:numId="9">
    <w:abstractNumId w:val="18"/>
  </w:num>
  <w:num w:numId="10">
    <w:abstractNumId w:val="15"/>
  </w:num>
  <w:num w:numId="11">
    <w:abstractNumId w:val="20"/>
  </w:num>
  <w:num w:numId="12">
    <w:abstractNumId w:val="0"/>
  </w:num>
  <w:num w:numId="13">
    <w:abstractNumId w:val="4"/>
  </w:num>
  <w:num w:numId="14">
    <w:abstractNumId w:val="6"/>
  </w:num>
  <w:num w:numId="15">
    <w:abstractNumId w:val="22"/>
  </w:num>
  <w:num w:numId="16">
    <w:abstractNumId w:val="21"/>
  </w:num>
  <w:num w:numId="17">
    <w:abstractNumId w:val="2"/>
  </w:num>
  <w:num w:numId="18">
    <w:abstractNumId w:val="12"/>
  </w:num>
  <w:num w:numId="19">
    <w:abstractNumId w:val="10"/>
  </w:num>
  <w:num w:numId="20">
    <w:abstractNumId w:val="19"/>
  </w:num>
  <w:num w:numId="21">
    <w:abstractNumId w:val="26"/>
  </w:num>
  <w:num w:numId="22">
    <w:abstractNumId w:val="11"/>
  </w:num>
  <w:num w:numId="23">
    <w:abstractNumId w:val="9"/>
  </w:num>
  <w:num w:numId="24">
    <w:abstractNumId w:val="5"/>
  </w:num>
  <w:num w:numId="25">
    <w:abstractNumId w:val="24"/>
  </w:num>
  <w:num w:numId="26">
    <w:abstractNumId w:val="16"/>
  </w:num>
  <w:num w:numId="27">
    <w:abstractNumId w:val="25"/>
  </w:num>
  <w:num w:numId="28">
    <w:abstractNumId w:val="4"/>
  </w:num>
  <w:num w:numId="29">
    <w:abstractNumId w:val="4"/>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num>
  <w:num w:numId="32">
    <w:abstractNumId w:val="4"/>
  </w:num>
  <w:num w:numId="33">
    <w:abstractNumId w:val="4"/>
  </w:num>
  <w:num w:numId="34">
    <w:abstractNumId w:val="3"/>
  </w:num>
  <w:num w:numId="35">
    <w:abstractNumId w:val="4"/>
  </w:num>
  <w:num w:numId="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7325"/>
    <w:rsid w:val="00007CD0"/>
    <w:rsid w:val="00010C0A"/>
    <w:rsid w:val="00011630"/>
    <w:rsid w:val="00011962"/>
    <w:rsid w:val="00011B50"/>
    <w:rsid w:val="00013155"/>
    <w:rsid w:val="00014276"/>
    <w:rsid w:val="000145D8"/>
    <w:rsid w:val="00014C0D"/>
    <w:rsid w:val="000171EC"/>
    <w:rsid w:val="00017C40"/>
    <w:rsid w:val="0002087F"/>
    <w:rsid w:val="000210D2"/>
    <w:rsid w:val="0002214D"/>
    <w:rsid w:val="0002276F"/>
    <w:rsid w:val="00024836"/>
    <w:rsid w:val="0002558E"/>
    <w:rsid w:val="00027F46"/>
    <w:rsid w:val="00030293"/>
    <w:rsid w:val="000321CB"/>
    <w:rsid w:val="00033243"/>
    <w:rsid w:val="00033B54"/>
    <w:rsid w:val="00033F84"/>
    <w:rsid w:val="000375E9"/>
    <w:rsid w:val="00041545"/>
    <w:rsid w:val="00041907"/>
    <w:rsid w:val="00043B1A"/>
    <w:rsid w:val="000502C1"/>
    <w:rsid w:val="00050311"/>
    <w:rsid w:val="000504DB"/>
    <w:rsid w:val="0005157D"/>
    <w:rsid w:val="00051A7C"/>
    <w:rsid w:val="00051CA2"/>
    <w:rsid w:val="00052608"/>
    <w:rsid w:val="000535E5"/>
    <w:rsid w:val="00054DE4"/>
    <w:rsid w:val="00062A99"/>
    <w:rsid w:val="00064F80"/>
    <w:rsid w:val="0006678D"/>
    <w:rsid w:val="0006684D"/>
    <w:rsid w:val="00066A44"/>
    <w:rsid w:val="00066F4D"/>
    <w:rsid w:val="00070957"/>
    <w:rsid w:val="00071923"/>
    <w:rsid w:val="00072087"/>
    <w:rsid w:val="0007236C"/>
    <w:rsid w:val="00072AAD"/>
    <w:rsid w:val="00074B6E"/>
    <w:rsid w:val="0007553D"/>
    <w:rsid w:val="00076475"/>
    <w:rsid w:val="00076AFE"/>
    <w:rsid w:val="000777E5"/>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5EE1"/>
    <w:rsid w:val="000B6384"/>
    <w:rsid w:val="000B7C6A"/>
    <w:rsid w:val="000B7EFF"/>
    <w:rsid w:val="000C06CE"/>
    <w:rsid w:val="000C0963"/>
    <w:rsid w:val="000C0A74"/>
    <w:rsid w:val="000C3F98"/>
    <w:rsid w:val="000C62CD"/>
    <w:rsid w:val="000D0045"/>
    <w:rsid w:val="000D0502"/>
    <w:rsid w:val="000D2513"/>
    <w:rsid w:val="000D41DD"/>
    <w:rsid w:val="000D57E7"/>
    <w:rsid w:val="000D601E"/>
    <w:rsid w:val="000D79DE"/>
    <w:rsid w:val="000E12FE"/>
    <w:rsid w:val="000E16AA"/>
    <w:rsid w:val="000E3396"/>
    <w:rsid w:val="000E3FA8"/>
    <w:rsid w:val="000E48ED"/>
    <w:rsid w:val="000E5B3B"/>
    <w:rsid w:val="000E79AF"/>
    <w:rsid w:val="000F21A1"/>
    <w:rsid w:val="000F443B"/>
    <w:rsid w:val="000F4683"/>
    <w:rsid w:val="000F536E"/>
    <w:rsid w:val="000F6AA5"/>
    <w:rsid w:val="000F73A2"/>
    <w:rsid w:val="001007FB"/>
    <w:rsid w:val="001017DC"/>
    <w:rsid w:val="0010187A"/>
    <w:rsid w:val="00101AE3"/>
    <w:rsid w:val="001020BB"/>
    <w:rsid w:val="0010214D"/>
    <w:rsid w:val="0010341A"/>
    <w:rsid w:val="00103DD7"/>
    <w:rsid w:val="0010410B"/>
    <w:rsid w:val="00104ADC"/>
    <w:rsid w:val="00106460"/>
    <w:rsid w:val="00106705"/>
    <w:rsid w:val="00106A4A"/>
    <w:rsid w:val="00107072"/>
    <w:rsid w:val="00107DA6"/>
    <w:rsid w:val="00110F4C"/>
    <w:rsid w:val="0011199D"/>
    <w:rsid w:val="00114A3D"/>
    <w:rsid w:val="0011636E"/>
    <w:rsid w:val="00116DBF"/>
    <w:rsid w:val="001178C7"/>
    <w:rsid w:val="00117C30"/>
    <w:rsid w:val="0012031C"/>
    <w:rsid w:val="00120C0B"/>
    <w:rsid w:val="0012112D"/>
    <w:rsid w:val="00122A8A"/>
    <w:rsid w:val="00125657"/>
    <w:rsid w:val="00131CAC"/>
    <w:rsid w:val="00134805"/>
    <w:rsid w:val="00135B97"/>
    <w:rsid w:val="00135C53"/>
    <w:rsid w:val="00141351"/>
    <w:rsid w:val="0014145E"/>
    <w:rsid w:val="0014154F"/>
    <w:rsid w:val="00142926"/>
    <w:rsid w:val="00142F34"/>
    <w:rsid w:val="0014332B"/>
    <w:rsid w:val="0014385B"/>
    <w:rsid w:val="0014498F"/>
    <w:rsid w:val="001453BD"/>
    <w:rsid w:val="001454CD"/>
    <w:rsid w:val="001454D1"/>
    <w:rsid w:val="00145A38"/>
    <w:rsid w:val="00150967"/>
    <w:rsid w:val="00154ACF"/>
    <w:rsid w:val="00156F51"/>
    <w:rsid w:val="00160729"/>
    <w:rsid w:val="00161BC3"/>
    <w:rsid w:val="00163D02"/>
    <w:rsid w:val="001666C5"/>
    <w:rsid w:val="00166EE5"/>
    <w:rsid w:val="00172027"/>
    <w:rsid w:val="00172E55"/>
    <w:rsid w:val="0017327A"/>
    <w:rsid w:val="0017451A"/>
    <w:rsid w:val="00176B45"/>
    <w:rsid w:val="00180259"/>
    <w:rsid w:val="00180368"/>
    <w:rsid w:val="0018080D"/>
    <w:rsid w:val="00180E3E"/>
    <w:rsid w:val="00181143"/>
    <w:rsid w:val="00185231"/>
    <w:rsid w:val="00185AA1"/>
    <w:rsid w:val="00185EEE"/>
    <w:rsid w:val="00187508"/>
    <w:rsid w:val="00187DEF"/>
    <w:rsid w:val="00190A41"/>
    <w:rsid w:val="00191323"/>
    <w:rsid w:val="00191D15"/>
    <w:rsid w:val="001921A9"/>
    <w:rsid w:val="001964B5"/>
    <w:rsid w:val="00196C9F"/>
    <w:rsid w:val="00197385"/>
    <w:rsid w:val="001A14C4"/>
    <w:rsid w:val="001A24AF"/>
    <w:rsid w:val="001A3936"/>
    <w:rsid w:val="001A42A4"/>
    <w:rsid w:val="001A7817"/>
    <w:rsid w:val="001B0FF2"/>
    <w:rsid w:val="001B1484"/>
    <w:rsid w:val="001B18BF"/>
    <w:rsid w:val="001B20C3"/>
    <w:rsid w:val="001B38FF"/>
    <w:rsid w:val="001B3964"/>
    <w:rsid w:val="001B3B2E"/>
    <w:rsid w:val="001B4094"/>
    <w:rsid w:val="001B4737"/>
    <w:rsid w:val="001B5185"/>
    <w:rsid w:val="001B5871"/>
    <w:rsid w:val="001B5D02"/>
    <w:rsid w:val="001B61FE"/>
    <w:rsid w:val="001B6FAC"/>
    <w:rsid w:val="001B70B6"/>
    <w:rsid w:val="001C0851"/>
    <w:rsid w:val="001C0E12"/>
    <w:rsid w:val="001C0F7A"/>
    <w:rsid w:val="001C1EFA"/>
    <w:rsid w:val="001C3D41"/>
    <w:rsid w:val="001C3F12"/>
    <w:rsid w:val="001C4487"/>
    <w:rsid w:val="001D001D"/>
    <w:rsid w:val="001D0149"/>
    <w:rsid w:val="001D0278"/>
    <w:rsid w:val="001D18DC"/>
    <w:rsid w:val="001D4BE3"/>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3E5B"/>
    <w:rsid w:val="002044DD"/>
    <w:rsid w:val="00210AA0"/>
    <w:rsid w:val="002116A0"/>
    <w:rsid w:val="0021235C"/>
    <w:rsid w:val="002134C0"/>
    <w:rsid w:val="0021362D"/>
    <w:rsid w:val="00213E96"/>
    <w:rsid w:val="002148FC"/>
    <w:rsid w:val="00215F94"/>
    <w:rsid w:val="00216D88"/>
    <w:rsid w:val="002176D9"/>
    <w:rsid w:val="00217D84"/>
    <w:rsid w:val="00220C70"/>
    <w:rsid w:val="002213B8"/>
    <w:rsid w:val="002226E2"/>
    <w:rsid w:val="00223874"/>
    <w:rsid w:val="002245F2"/>
    <w:rsid w:val="002247BC"/>
    <w:rsid w:val="00224985"/>
    <w:rsid w:val="00225DA0"/>
    <w:rsid w:val="00230C51"/>
    <w:rsid w:val="002315E3"/>
    <w:rsid w:val="0023220D"/>
    <w:rsid w:val="00232D1D"/>
    <w:rsid w:val="00234CC4"/>
    <w:rsid w:val="002352DE"/>
    <w:rsid w:val="00236A73"/>
    <w:rsid w:val="002375BA"/>
    <w:rsid w:val="002376A5"/>
    <w:rsid w:val="00242D9E"/>
    <w:rsid w:val="00243793"/>
    <w:rsid w:val="00244EA6"/>
    <w:rsid w:val="002457D8"/>
    <w:rsid w:val="002461C9"/>
    <w:rsid w:val="00246E3D"/>
    <w:rsid w:val="002512A2"/>
    <w:rsid w:val="00251FCE"/>
    <w:rsid w:val="00253234"/>
    <w:rsid w:val="00253B8B"/>
    <w:rsid w:val="00254017"/>
    <w:rsid w:val="002541B3"/>
    <w:rsid w:val="00254FAD"/>
    <w:rsid w:val="00257718"/>
    <w:rsid w:val="002605B0"/>
    <w:rsid w:val="00260775"/>
    <w:rsid w:val="00262636"/>
    <w:rsid w:val="00264059"/>
    <w:rsid w:val="002652D5"/>
    <w:rsid w:val="00266DCD"/>
    <w:rsid w:val="002711F9"/>
    <w:rsid w:val="00271653"/>
    <w:rsid w:val="00273DF1"/>
    <w:rsid w:val="00274DC5"/>
    <w:rsid w:val="0027689A"/>
    <w:rsid w:val="00276B83"/>
    <w:rsid w:val="00276BD2"/>
    <w:rsid w:val="00280093"/>
    <w:rsid w:val="002819BC"/>
    <w:rsid w:val="00282C8C"/>
    <w:rsid w:val="00284CBB"/>
    <w:rsid w:val="002867B5"/>
    <w:rsid w:val="002867C1"/>
    <w:rsid w:val="00287854"/>
    <w:rsid w:val="00287B6B"/>
    <w:rsid w:val="00287E2E"/>
    <w:rsid w:val="0029076F"/>
    <w:rsid w:val="002907EC"/>
    <w:rsid w:val="00290F98"/>
    <w:rsid w:val="00292365"/>
    <w:rsid w:val="0029317F"/>
    <w:rsid w:val="002935E0"/>
    <w:rsid w:val="00294C23"/>
    <w:rsid w:val="002960B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09E6"/>
    <w:rsid w:val="002B0F35"/>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D10F5"/>
    <w:rsid w:val="002D1728"/>
    <w:rsid w:val="002D489E"/>
    <w:rsid w:val="002D4CA7"/>
    <w:rsid w:val="002D5BF8"/>
    <w:rsid w:val="002D6C54"/>
    <w:rsid w:val="002E0191"/>
    <w:rsid w:val="002E48D0"/>
    <w:rsid w:val="002E5399"/>
    <w:rsid w:val="002E5A78"/>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7DBA"/>
    <w:rsid w:val="00311171"/>
    <w:rsid w:val="00312DF1"/>
    <w:rsid w:val="003141CC"/>
    <w:rsid w:val="00314574"/>
    <w:rsid w:val="003162AE"/>
    <w:rsid w:val="0031692E"/>
    <w:rsid w:val="00316C8E"/>
    <w:rsid w:val="00320117"/>
    <w:rsid w:val="00321154"/>
    <w:rsid w:val="00322063"/>
    <w:rsid w:val="00325029"/>
    <w:rsid w:val="003267BB"/>
    <w:rsid w:val="00327963"/>
    <w:rsid w:val="00327A89"/>
    <w:rsid w:val="003344D9"/>
    <w:rsid w:val="003372EA"/>
    <w:rsid w:val="00337A16"/>
    <w:rsid w:val="00337B1D"/>
    <w:rsid w:val="00340C4B"/>
    <w:rsid w:val="00342110"/>
    <w:rsid w:val="003449B6"/>
    <w:rsid w:val="00345758"/>
    <w:rsid w:val="00345CA8"/>
    <w:rsid w:val="003460BF"/>
    <w:rsid w:val="003461B0"/>
    <w:rsid w:val="0034741F"/>
    <w:rsid w:val="00350893"/>
    <w:rsid w:val="00350A7D"/>
    <w:rsid w:val="00352F23"/>
    <w:rsid w:val="003539B9"/>
    <w:rsid w:val="00354F26"/>
    <w:rsid w:val="00355556"/>
    <w:rsid w:val="003579F6"/>
    <w:rsid w:val="00360713"/>
    <w:rsid w:val="003610EF"/>
    <w:rsid w:val="00361792"/>
    <w:rsid w:val="00361F14"/>
    <w:rsid w:val="00362546"/>
    <w:rsid w:val="003629CB"/>
    <w:rsid w:val="00362BAD"/>
    <w:rsid w:val="00362ECF"/>
    <w:rsid w:val="0036631D"/>
    <w:rsid w:val="00366C78"/>
    <w:rsid w:val="00366E4B"/>
    <w:rsid w:val="00370DC3"/>
    <w:rsid w:val="00373B2C"/>
    <w:rsid w:val="00375EAD"/>
    <w:rsid w:val="0038225C"/>
    <w:rsid w:val="00382427"/>
    <w:rsid w:val="00382C74"/>
    <w:rsid w:val="00383C67"/>
    <w:rsid w:val="00384F48"/>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CAF"/>
    <w:rsid w:val="003B6F29"/>
    <w:rsid w:val="003C08CB"/>
    <w:rsid w:val="003C1978"/>
    <w:rsid w:val="003C1E9E"/>
    <w:rsid w:val="003C2E2D"/>
    <w:rsid w:val="003C30C3"/>
    <w:rsid w:val="003C39E6"/>
    <w:rsid w:val="003C5BE1"/>
    <w:rsid w:val="003C752E"/>
    <w:rsid w:val="003D136B"/>
    <w:rsid w:val="003D2573"/>
    <w:rsid w:val="003D2786"/>
    <w:rsid w:val="003E06CC"/>
    <w:rsid w:val="003E115D"/>
    <w:rsid w:val="003E1CCE"/>
    <w:rsid w:val="003E1F44"/>
    <w:rsid w:val="003E20B8"/>
    <w:rsid w:val="003E211E"/>
    <w:rsid w:val="003E3A83"/>
    <w:rsid w:val="003E5019"/>
    <w:rsid w:val="003E5313"/>
    <w:rsid w:val="003E63EC"/>
    <w:rsid w:val="003E7A16"/>
    <w:rsid w:val="003E7FEC"/>
    <w:rsid w:val="003F0B45"/>
    <w:rsid w:val="003F0F18"/>
    <w:rsid w:val="003F3A47"/>
    <w:rsid w:val="003F3D2A"/>
    <w:rsid w:val="003F4170"/>
    <w:rsid w:val="003F43CE"/>
    <w:rsid w:val="003F4FCF"/>
    <w:rsid w:val="003F7555"/>
    <w:rsid w:val="00400F61"/>
    <w:rsid w:val="00403032"/>
    <w:rsid w:val="0040332D"/>
    <w:rsid w:val="004040EF"/>
    <w:rsid w:val="004053CB"/>
    <w:rsid w:val="0041039A"/>
    <w:rsid w:val="00411791"/>
    <w:rsid w:val="00412E8F"/>
    <w:rsid w:val="00413400"/>
    <w:rsid w:val="004136A5"/>
    <w:rsid w:val="0041409F"/>
    <w:rsid w:val="00416E2E"/>
    <w:rsid w:val="00420003"/>
    <w:rsid w:val="00420B72"/>
    <w:rsid w:val="00420FC7"/>
    <w:rsid w:val="00422748"/>
    <w:rsid w:val="004237DC"/>
    <w:rsid w:val="004278B5"/>
    <w:rsid w:val="004300F4"/>
    <w:rsid w:val="004314CE"/>
    <w:rsid w:val="004346AD"/>
    <w:rsid w:val="004356EB"/>
    <w:rsid w:val="00435FAE"/>
    <w:rsid w:val="0043602D"/>
    <w:rsid w:val="0043675F"/>
    <w:rsid w:val="00436804"/>
    <w:rsid w:val="00436B92"/>
    <w:rsid w:val="00440AA8"/>
    <w:rsid w:val="00441D72"/>
    <w:rsid w:val="00447103"/>
    <w:rsid w:val="0044762D"/>
    <w:rsid w:val="00450E12"/>
    <w:rsid w:val="00451CF6"/>
    <w:rsid w:val="0045366D"/>
    <w:rsid w:val="004547B4"/>
    <w:rsid w:val="00455497"/>
    <w:rsid w:val="00457348"/>
    <w:rsid w:val="004601F1"/>
    <w:rsid w:val="004622AB"/>
    <w:rsid w:val="00462D8E"/>
    <w:rsid w:val="0046363A"/>
    <w:rsid w:val="00463820"/>
    <w:rsid w:val="00464E48"/>
    <w:rsid w:val="00466677"/>
    <w:rsid w:val="0046676C"/>
    <w:rsid w:val="00466E8E"/>
    <w:rsid w:val="00467866"/>
    <w:rsid w:val="00470A8F"/>
    <w:rsid w:val="004722EF"/>
    <w:rsid w:val="00473CB2"/>
    <w:rsid w:val="00473FEF"/>
    <w:rsid w:val="00476FB1"/>
    <w:rsid w:val="00477927"/>
    <w:rsid w:val="004821F6"/>
    <w:rsid w:val="004832FC"/>
    <w:rsid w:val="0048347D"/>
    <w:rsid w:val="00483F9A"/>
    <w:rsid w:val="004857A1"/>
    <w:rsid w:val="00486E75"/>
    <w:rsid w:val="00487A1C"/>
    <w:rsid w:val="00487E35"/>
    <w:rsid w:val="00490EDD"/>
    <w:rsid w:val="00491A2E"/>
    <w:rsid w:val="004933CE"/>
    <w:rsid w:val="004957AB"/>
    <w:rsid w:val="00496E4C"/>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18F3"/>
    <w:rsid w:val="004C28C6"/>
    <w:rsid w:val="004C41B3"/>
    <w:rsid w:val="004C7563"/>
    <w:rsid w:val="004D2AC9"/>
    <w:rsid w:val="004D2AE8"/>
    <w:rsid w:val="004D2C13"/>
    <w:rsid w:val="004D5CF1"/>
    <w:rsid w:val="004D5DC8"/>
    <w:rsid w:val="004D643F"/>
    <w:rsid w:val="004D69D2"/>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97C"/>
    <w:rsid w:val="004F6CED"/>
    <w:rsid w:val="004F7770"/>
    <w:rsid w:val="005016A8"/>
    <w:rsid w:val="00501B07"/>
    <w:rsid w:val="00501EA8"/>
    <w:rsid w:val="00503848"/>
    <w:rsid w:val="00503D14"/>
    <w:rsid w:val="00504B55"/>
    <w:rsid w:val="005056A6"/>
    <w:rsid w:val="0050614A"/>
    <w:rsid w:val="00506641"/>
    <w:rsid w:val="00507E2A"/>
    <w:rsid w:val="005135D9"/>
    <w:rsid w:val="005214A7"/>
    <w:rsid w:val="00522580"/>
    <w:rsid w:val="00523C28"/>
    <w:rsid w:val="0052474E"/>
    <w:rsid w:val="00526952"/>
    <w:rsid w:val="00526BBC"/>
    <w:rsid w:val="00530302"/>
    <w:rsid w:val="00530D24"/>
    <w:rsid w:val="0053194D"/>
    <w:rsid w:val="00533708"/>
    <w:rsid w:val="00534AFA"/>
    <w:rsid w:val="005350A0"/>
    <w:rsid w:val="00536900"/>
    <w:rsid w:val="00536D4D"/>
    <w:rsid w:val="00537472"/>
    <w:rsid w:val="00543953"/>
    <w:rsid w:val="00543A76"/>
    <w:rsid w:val="00543FDE"/>
    <w:rsid w:val="00545A3D"/>
    <w:rsid w:val="005476F7"/>
    <w:rsid w:val="00547873"/>
    <w:rsid w:val="0055520C"/>
    <w:rsid w:val="0055595D"/>
    <w:rsid w:val="00556DB2"/>
    <w:rsid w:val="005578B6"/>
    <w:rsid w:val="005607FC"/>
    <w:rsid w:val="00562E3E"/>
    <w:rsid w:val="00563999"/>
    <w:rsid w:val="005706B5"/>
    <w:rsid w:val="00571B40"/>
    <w:rsid w:val="00573C39"/>
    <w:rsid w:val="0057476C"/>
    <w:rsid w:val="00574953"/>
    <w:rsid w:val="00574D11"/>
    <w:rsid w:val="0057502B"/>
    <w:rsid w:val="005750C8"/>
    <w:rsid w:val="00577A5F"/>
    <w:rsid w:val="00577A8B"/>
    <w:rsid w:val="00577CDF"/>
    <w:rsid w:val="00581446"/>
    <w:rsid w:val="00581962"/>
    <w:rsid w:val="00582185"/>
    <w:rsid w:val="00585E01"/>
    <w:rsid w:val="00586D12"/>
    <w:rsid w:val="0059161A"/>
    <w:rsid w:val="00592EA9"/>
    <w:rsid w:val="00594091"/>
    <w:rsid w:val="00596A92"/>
    <w:rsid w:val="005A0AAD"/>
    <w:rsid w:val="005A1A80"/>
    <w:rsid w:val="005A1E6F"/>
    <w:rsid w:val="005A26CE"/>
    <w:rsid w:val="005A348F"/>
    <w:rsid w:val="005A53D7"/>
    <w:rsid w:val="005A751D"/>
    <w:rsid w:val="005B0189"/>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5758"/>
    <w:rsid w:val="005C7FAB"/>
    <w:rsid w:val="005D203C"/>
    <w:rsid w:val="005D2A15"/>
    <w:rsid w:val="005D2DB6"/>
    <w:rsid w:val="005D4160"/>
    <w:rsid w:val="005D419D"/>
    <w:rsid w:val="005D499C"/>
    <w:rsid w:val="005D4B94"/>
    <w:rsid w:val="005D4C6C"/>
    <w:rsid w:val="005E004F"/>
    <w:rsid w:val="005E0257"/>
    <w:rsid w:val="005E08C3"/>
    <w:rsid w:val="005E2BA8"/>
    <w:rsid w:val="005E2DD2"/>
    <w:rsid w:val="005E4B56"/>
    <w:rsid w:val="005E5310"/>
    <w:rsid w:val="005F10B1"/>
    <w:rsid w:val="005F26D0"/>
    <w:rsid w:val="005F2A85"/>
    <w:rsid w:val="005F5536"/>
    <w:rsid w:val="00600FA3"/>
    <w:rsid w:val="0060106F"/>
    <w:rsid w:val="006014A4"/>
    <w:rsid w:val="00602B73"/>
    <w:rsid w:val="00606353"/>
    <w:rsid w:val="006072A9"/>
    <w:rsid w:val="00607A81"/>
    <w:rsid w:val="00610C3F"/>
    <w:rsid w:val="006120E1"/>
    <w:rsid w:val="006137CA"/>
    <w:rsid w:val="00613D31"/>
    <w:rsid w:val="00614715"/>
    <w:rsid w:val="006174FF"/>
    <w:rsid w:val="0061787C"/>
    <w:rsid w:val="00620B4A"/>
    <w:rsid w:val="00621B0C"/>
    <w:rsid w:val="00621FE8"/>
    <w:rsid w:val="00622AD7"/>
    <w:rsid w:val="00623396"/>
    <w:rsid w:val="00624F47"/>
    <w:rsid w:val="006259EC"/>
    <w:rsid w:val="00627321"/>
    <w:rsid w:val="00631584"/>
    <w:rsid w:val="00631B2F"/>
    <w:rsid w:val="006320F1"/>
    <w:rsid w:val="00632A2C"/>
    <w:rsid w:val="00633087"/>
    <w:rsid w:val="0063351F"/>
    <w:rsid w:val="00634469"/>
    <w:rsid w:val="00634DF4"/>
    <w:rsid w:val="00636190"/>
    <w:rsid w:val="00636666"/>
    <w:rsid w:val="0064022C"/>
    <w:rsid w:val="006409C3"/>
    <w:rsid w:val="00640FAB"/>
    <w:rsid w:val="00641667"/>
    <w:rsid w:val="00641F46"/>
    <w:rsid w:val="00641FC7"/>
    <w:rsid w:val="006420EA"/>
    <w:rsid w:val="006468D2"/>
    <w:rsid w:val="006521BE"/>
    <w:rsid w:val="00652A23"/>
    <w:rsid w:val="00652FDB"/>
    <w:rsid w:val="00655365"/>
    <w:rsid w:val="00656D35"/>
    <w:rsid w:val="00656DFB"/>
    <w:rsid w:val="006611CD"/>
    <w:rsid w:val="00661235"/>
    <w:rsid w:val="00662E2B"/>
    <w:rsid w:val="006646A8"/>
    <w:rsid w:val="006651F6"/>
    <w:rsid w:val="00665B0E"/>
    <w:rsid w:val="00671FC6"/>
    <w:rsid w:val="00672951"/>
    <w:rsid w:val="00674A4C"/>
    <w:rsid w:val="006765F5"/>
    <w:rsid w:val="00676C2A"/>
    <w:rsid w:val="00680302"/>
    <w:rsid w:val="00680585"/>
    <w:rsid w:val="00680B76"/>
    <w:rsid w:val="00681061"/>
    <w:rsid w:val="00683953"/>
    <w:rsid w:val="0068422F"/>
    <w:rsid w:val="00691C48"/>
    <w:rsid w:val="00691CA6"/>
    <w:rsid w:val="0069554C"/>
    <w:rsid w:val="00695D19"/>
    <w:rsid w:val="00697D2C"/>
    <w:rsid w:val="006A144A"/>
    <w:rsid w:val="006A22A1"/>
    <w:rsid w:val="006A25D7"/>
    <w:rsid w:val="006A39FD"/>
    <w:rsid w:val="006A458E"/>
    <w:rsid w:val="006A7AB4"/>
    <w:rsid w:val="006B58EE"/>
    <w:rsid w:val="006B5E98"/>
    <w:rsid w:val="006B6A79"/>
    <w:rsid w:val="006C08E0"/>
    <w:rsid w:val="006C1E0B"/>
    <w:rsid w:val="006C1E5A"/>
    <w:rsid w:val="006C425F"/>
    <w:rsid w:val="006C4329"/>
    <w:rsid w:val="006C559F"/>
    <w:rsid w:val="006C65AA"/>
    <w:rsid w:val="006C756C"/>
    <w:rsid w:val="006D0B05"/>
    <w:rsid w:val="006D46A5"/>
    <w:rsid w:val="006D622A"/>
    <w:rsid w:val="006E0824"/>
    <w:rsid w:val="006E17E3"/>
    <w:rsid w:val="006E2DF2"/>
    <w:rsid w:val="006E2F9F"/>
    <w:rsid w:val="006E70B8"/>
    <w:rsid w:val="006F206B"/>
    <w:rsid w:val="006F23AF"/>
    <w:rsid w:val="006F2A6C"/>
    <w:rsid w:val="006F3081"/>
    <w:rsid w:val="006F30BD"/>
    <w:rsid w:val="006F4046"/>
    <w:rsid w:val="006F58F0"/>
    <w:rsid w:val="006F5AE9"/>
    <w:rsid w:val="006F6B63"/>
    <w:rsid w:val="006F735A"/>
    <w:rsid w:val="00701BCB"/>
    <w:rsid w:val="007029D0"/>
    <w:rsid w:val="0070345E"/>
    <w:rsid w:val="0070376F"/>
    <w:rsid w:val="007042AA"/>
    <w:rsid w:val="007043C1"/>
    <w:rsid w:val="00704E84"/>
    <w:rsid w:val="00705017"/>
    <w:rsid w:val="0070636C"/>
    <w:rsid w:val="00707F57"/>
    <w:rsid w:val="007117AB"/>
    <w:rsid w:val="00711AA7"/>
    <w:rsid w:val="00712BF0"/>
    <w:rsid w:val="00713707"/>
    <w:rsid w:val="00714C88"/>
    <w:rsid w:val="007153FB"/>
    <w:rsid w:val="00715EF5"/>
    <w:rsid w:val="007163A7"/>
    <w:rsid w:val="00716916"/>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530A"/>
    <w:rsid w:val="007369BD"/>
    <w:rsid w:val="00737D63"/>
    <w:rsid w:val="00737E11"/>
    <w:rsid w:val="00737EF0"/>
    <w:rsid w:val="00742A75"/>
    <w:rsid w:val="00742D5E"/>
    <w:rsid w:val="00743014"/>
    <w:rsid w:val="0074365E"/>
    <w:rsid w:val="007455B8"/>
    <w:rsid w:val="0074627D"/>
    <w:rsid w:val="0074648A"/>
    <w:rsid w:val="00747226"/>
    <w:rsid w:val="00747690"/>
    <w:rsid w:val="007476D8"/>
    <w:rsid w:val="007511FB"/>
    <w:rsid w:val="007513EB"/>
    <w:rsid w:val="007518D8"/>
    <w:rsid w:val="00752B9C"/>
    <w:rsid w:val="0075561F"/>
    <w:rsid w:val="0075691C"/>
    <w:rsid w:val="00756FCA"/>
    <w:rsid w:val="00757266"/>
    <w:rsid w:val="007578B3"/>
    <w:rsid w:val="00760AD1"/>
    <w:rsid w:val="00762127"/>
    <w:rsid w:val="007638B2"/>
    <w:rsid w:val="00765F00"/>
    <w:rsid w:val="0076735B"/>
    <w:rsid w:val="007673B1"/>
    <w:rsid w:val="00771F53"/>
    <w:rsid w:val="00772E67"/>
    <w:rsid w:val="00774DDB"/>
    <w:rsid w:val="007750B2"/>
    <w:rsid w:val="00775422"/>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649"/>
    <w:rsid w:val="007A2E34"/>
    <w:rsid w:val="007A40F2"/>
    <w:rsid w:val="007A4B89"/>
    <w:rsid w:val="007B0784"/>
    <w:rsid w:val="007B1662"/>
    <w:rsid w:val="007B1C95"/>
    <w:rsid w:val="007B1E9D"/>
    <w:rsid w:val="007B43DA"/>
    <w:rsid w:val="007B570C"/>
    <w:rsid w:val="007B5F15"/>
    <w:rsid w:val="007B656E"/>
    <w:rsid w:val="007C0C8B"/>
    <w:rsid w:val="007C16D6"/>
    <w:rsid w:val="007C58EA"/>
    <w:rsid w:val="007D0F25"/>
    <w:rsid w:val="007D1776"/>
    <w:rsid w:val="007D1AD5"/>
    <w:rsid w:val="007D1DFD"/>
    <w:rsid w:val="007D2A02"/>
    <w:rsid w:val="007D2A46"/>
    <w:rsid w:val="007D2B68"/>
    <w:rsid w:val="007D370D"/>
    <w:rsid w:val="007D410C"/>
    <w:rsid w:val="007D64F6"/>
    <w:rsid w:val="007E021F"/>
    <w:rsid w:val="007E1945"/>
    <w:rsid w:val="007E2B96"/>
    <w:rsid w:val="007E2F3F"/>
    <w:rsid w:val="007E30DF"/>
    <w:rsid w:val="007E4F2E"/>
    <w:rsid w:val="007E59F2"/>
    <w:rsid w:val="007E5E20"/>
    <w:rsid w:val="007E6778"/>
    <w:rsid w:val="007F1CDC"/>
    <w:rsid w:val="007F2ED8"/>
    <w:rsid w:val="007F349E"/>
    <w:rsid w:val="007F5A96"/>
    <w:rsid w:val="007F72E4"/>
    <w:rsid w:val="007F79DF"/>
    <w:rsid w:val="007F7AA3"/>
    <w:rsid w:val="007F7C13"/>
    <w:rsid w:val="008019B8"/>
    <w:rsid w:val="00802CB6"/>
    <w:rsid w:val="00803565"/>
    <w:rsid w:val="00803612"/>
    <w:rsid w:val="008054F9"/>
    <w:rsid w:val="00806486"/>
    <w:rsid w:val="00806744"/>
    <w:rsid w:val="00806D41"/>
    <w:rsid w:val="00807F84"/>
    <w:rsid w:val="00810E74"/>
    <w:rsid w:val="00811280"/>
    <w:rsid w:val="00811B8B"/>
    <w:rsid w:val="00811EA4"/>
    <w:rsid w:val="0081257B"/>
    <w:rsid w:val="00814B59"/>
    <w:rsid w:val="0081556A"/>
    <w:rsid w:val="008170F5"/>
    <w:rsid w:val="00817623"/>
    <w:rsid w:val="008178E2"/>
    <w:rsid w:val="0082028F"/>
    <w:rsid w:val="00820D56"/>
    <w:rsid w:val="008222C3"/>
    <w:rsid w:val="008226AF"/>
    <w:rsid w:val="00823835"/>
    <w:rsid w:val="008251CB"/>
    <w:rsid w:val="00825757"/>
    <w:rsid w:val="00826AC1"/>
    <w:rsid w:val="00832F4E"/>
    <w:rsid w:val="008330FA"/>
    <w:rsid w:val="008354A3"/>
    <w:rsid w:val="0084058A"/>
    <w:rsid w:val="00841556"/>
    <w:rsid w:val="00842A43"/>
    <w:rsid w:val="00843274"/>
    <w:rsid w:val="0084363F"/>
    <w:rsid w:val="00843817"/>
    <w:rsid w:val="0084475E"/>
    <w:rsid w:val="0084655B"/>
    <w:rsid w:val="00846BB0"/>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575D"/>
    <w:rsid w:val="008763C5"/>
    <w:rsid w:val="0087789B"/>
    <w:rsid w:val="00877F78"/>
    <w:rsid w:val="008815FE"/>
    <w:rsid w:val="00882572"/>
    <w:rsid w:val="00882911"/>
    <w:rsid w:val="00883CD8"/>
    <w:rsid w:val="00883E98"/>
    <w:rsid w:val="008845C4"/>
    <w:rsid w:val="00884AE4"/>
    <w:rsid w:val="00884B45"/>
    <w:rsid w:val="00887F79"/>
    <w:rsid w:val="00890300"/>
    <w:rsid w:val="00890E6E"/>
    <w:rsid w:val="0089106F"/>
    <w:rsid w:val="00892ED7"/>
    <w:rsid w:val="008938AC"/>
    <w:rsid w:val="00894601"/>
    <w:rsid w:val="00894B1A"/>
    <w:rsid w:val="00896E8D"/>
    <w:rsid w:val="00897757"/>
    <w:rsid w:val="008A08C6"/>
    <w:rsid w:val="008A0CDC"/>
    <w:rsid w:val="008A288E"/>
    <w:rsid w:val="008A3B32"/>
    <w:rsid w:val="008A4ADD"/>
    <w:rsid w:val="008A4BDD"/>
    <w:rsid w:val="008A4D88"/>
    <w:rsid w:val="008A5256"/>
    <w:rsid w:val="008A5D8F"/>
    <w:rsid w:val="008B0E3E"/>
    <w:rsid w:val="008B17EE"/>
    <w:rsid w:val="008B34F2"/>
    <w:rsid w:val="008B4D70"/>
    <w:rsid w:val="008B5835"/>
    <w:rsid w:val="008B6D57"/>
    <w:rsid w:val="008B7B9B"/>
    <w:rsid w:val="008C0438"/>
    <w:rsid w:val="008C09F3"/>
    <w:rsid w:val="008C2E4D"/>
    <w:rsid w:val="008C30F4"/>
    <w:rsid w:val="008C5037"/>
    <w:rsid w:val="008C7F85"/>
    <w:rsid w:val="008D2C22"/>
    <w:rsid w:val="008D76B5"/>
    <w:rsid w:val="008E0285"/>
    <w:rsid w:val="008E322E"/>
    <w:rsid w:val="008E6235"/>
    <w:rsid w:val="008E68BA"/>
    <w:rsid w:val="008E72B4"/>
    <w:rsid w:val="008F2081"/>
    <w:rsid w:val="008F42A7"/>
    <w:rsid w:val="008F7FF9"/>
    <w:rsid w:val="00900AEF"/>
    <w:rsid w:val="00902B2B"/>
    <w:rsid w:val="00903192"/>
    <w:rsid w:val="00903F93"/>
    <w:rsid w:val="009058A8"/>
    <w:rsid w:val="00907A51"/>
    <w:rsid w:val="00907F52"/>
    <w:rsid w:val="00912A6C"/>
    <w:rsid w:val="00914937"/>
    <w:rsid w:val="0091628A"/>
    <w:rsid w:val="009171BC"/>
    <w:rsid w:val="00920420"/>
    <w:rsid w:val="0092083F"/>
    <w:rsid w:val="009227DD"/>
    <w:rsid w:val="00923F55"/>
    <w:rsid w:val="0092482D"/>
    <w:rsid w:val="00925318"/>
    <w:rsid w:val="00925EA4"/>
    <w:rsid w:val="00927C38"/>
    <w:rsid w:val="009301F6"/>
    <w:rsid w:val="00931412"/>
    <w:rsid w:val="009319E8"/>
    <w:rsid w:val="00934483"/>
    <w:rsid w:val="00937764"/>
    <w:rsid w:val="009379C2"/>
    <w:rsid w:val="00940D2A"/>
    <w:rsid w:val="00941295"/>
    <w:rsid w:val="00941CE0"/>
    <w:rsid w:val="00943F7A"/>
    <w:rsid w:val="00947A35"/>
    <w:rsid w:val="00950A31"/>
    <w:rsid w:val="00951F14"/>
    <w:rsid w:val="009540D2"/>
    <w:rsid w:val="009574FE"/>
    <w:rsid w:val="00961C19"/>
    <w:rsid w:val="00963BC9"/>
    <w:rsid w:val="009642C5"/>
    <w:rsid w:val="00964E90"/>
    <w:rsid w:val="00965B42"/>
    <w:rsid w:val="00967337"/>
    <w:rsid w:val="00967407"/>
    <w:rsid w:val="00967511"/>
    <w:rsid w:val="0096779F"/>
    <w:rsid w:val="00970D02"/>
    <w:rsid w:val="0097211B"/>
    <w:rsid w:val="00972BB4"/>
    <w:rsid w:val="009761C5"/>
    <w:rsid w:val="0097664E"/>
    <w:rsid w:val="00977DD6"/>
    <w:rsid w:val="00980F37"/>
    <w:rsid w:val="00982BE1"/>
    <w:rsid w:val="00983660"/>
    <w:rsid w:val="009848FA"/>
    <w:rsid w:val="00984F4D"/>
    <w:rsid w:val="00986B3A"/>
    <w:rsid w:val="0098700B"/>
    <w:rsid w:val="00987F76"/>
    <w:rsid w:val="0099118D"/>
    <w:rsid w:val="00991782"/>
    <w:rsid w:val="00993624"/>
    <w:rsid w:val="009951C6"/>
    <w:rsid w:val="0099614E"/>
    <w:rsid w:val="00997EF2"/>
    <w:rsid w:val="009A00CC"/>
    <w:rsid w:val="009A0D55"/>
    <w:rsid w:val="009A2185"/>
    <w:rsid w:val="009A65E8"/>
    <w:rsid w:val="009A6947"/>
    <w:rsid w:val="009A6B73"/>
    <w:rsid w:val="009A72CE"/>
    <w:rsid w:val="009A7644"/>
    <w:rsid w:val="009B014A"/>
    <w:rsid w:val="009B2AEB"/>
    <w:rsid w:val="009B2E12"/>
    <w:rsid w:val="009B499C"/>
    <w:rsid w:val="009B7234"/>
    <w:rsid w:val="009B7760"/>
    <w:rsid w:val="009C1848"/>
    <w:rsid w:val="009C1BE8"/>
    <w:rsid w:val="009C3747"/>
    <w:rsid w:val="009C3DB8"/>
    <w:rsid w:val="009C4F82"/>
    <w:rsid w:val="009C6EF4"/>
    <w:rsid w:val="009C730E"/>
    <w:rsid w:val="009D0212"/>
    <w:rsid w:val="009D0D2A"/>
    <w:rsid w:val="009D19D5"/>
    <w:rsid w:val="009D2C7C"/>
    <w:rsid w:val="009D4127"/>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BD"/>
    <w:rsid w:val="00A02096"/>
    <w:rsid w:val="00A0237C"/>
    <w:rsid w:val="00A02EF3"/>
    <w:rsid w:val="00A03BF9"/>
    <w:rsid w:val="00A06748"/>
    <w:rsid w:val="00A07CC4"/>
    <w:rsid w:val="00A07EFA"/>
    <w:rsid w:val="00A07FFB"/>
    <w:rsid w:val="00A103A7"/>
    <w:rsid w:val="00A12301"/>
    <w:rsid w:val="00A127B7"/>
    <w:rsid w:val="00A13D67"/>
    <w:rsid w:val="00A142D6"/>
    <w:rsid w:val="00A20093"/>
    <w:rsid w:val="00A207D3"/>
    <w:rsid w:val="00A20DAD"/>
    <w:rsid w:val="00A22743"/>
    <w:rsid w:val="00A22BAD"/>
    <w:rsid w:val="00A24A27"/>
    <w:rsid w:val="00A2508C"/>
    <w:rsid w:val="00A25571"/>
    <w:rsid w:val="00A27105"/>
    <w:rsid w:val="00A30296"/>
    <w:rsid w:val="00A307EC"/>
    <w:rsid w:val="00A32195"/>
    <w:rsid w:val="00A3398E"/>
    <w:rsid w:val="00A37BAA"/>
    <w:rsid w:val="00A40B3C"/>
    <w:rsid w:val="00A42333"/>
    <w:rsid w:val="00A42A61"/>
    <w:rsid w:val="00A47302"/>
    <w:rsid w:val="00A47728"/>
    <w:rsid w:val="00A51A89"/>
    <w:rsid w:val="00A5245A"/>
    <w:rsid w:val="00A531D2"/>
    <w:rsid w:val="00A53288"/>
    <w:rsid w:val="00A539FD"/>
    <w:rsid w:val="00A54383"/>
    <w:rsid w:val="00A54EB4"/>
    <w:rsid w:val="00A5523D"/>
    <w:rsid w:val="00A55F0C"/>
    <w:rsid w:val="00A57961"/>
    <w:rsid w:val="00A61F42"/>
    <w:rsid w:val="00A621E5"/>
    <w:rsid w:val="00A65E23"/>
    <w:rsid w:val="00A67072"/>
    <w:rsid w:val="00A673A0"/>
    <w:rsid w:val="00A6744F"/>
    <w:rsid w:val="00A70A70"/>
    <w:rsid w:val="00A73D37"/>
    <w:rsid w:val="00A73FA6"/>
    <w:rsid w:val="00A7532F"/>
    <w:rsid w:val="00A75ACB"/>
    <w:rsid w:val="00A76E5D"/>
    <w:rsid w:val="00A81AF3"/>
    <w:rsid w:val="00A82F82"/>
    <w:rsid w:val="00A83E06"/>
    <w:rsid w:val="00A86CB6"/>
    <w:rsid w:val="00A87702"/>
    <w:rsid w:val="00A91900"/>
    <w:rsid w:val="00A92AB8"/>
    <w:rsid w:val="00A93880"/>
    <w:rsid w:val="00A93FAC"/>
    <w:rsid w:val="00A965B7"/>
    <w:rsid w:val="00A97E4A"/>
    <w:rsid w:val="00AA0054"/>
    <w:rsid w:val="00AA16B2"/>
    <w:rsid w:val="00AA1C68"/>
    <w:rsid w:val="00AA280A"/>
    <w:rsid w:val="00AA2952"/>
    <w:rsid w:val="00AA31C3"/>
    <w:rsid w:val="00AA35BF"/>
    <w:rsid w:val="00AA3B07"/>
    <w:rsid w:val="00AA5866"/>
    <w:rsid w:val="00AA5CD8"/>
    <w:rsid w:val="00AA66AA"/>
    <w:rsid w:val="00AA695C"/>
    <w:rsid w:val="00AA76F9"/>
    <w:rsid w:val="00AB0B93"/>
    <w:rsid w:val="00AB3B4E"/>
    <w:rsid w:val="00AB3DED"/>
    <w:rsid w:val="00AB4692"/>
    <w:rsid w:val="00AB4E49"/>
    <w:rsid w:val="00AC0FE4"/>
    <w:rsid w:val="00AC248F"/>
    <w:rsid w:val="00AC2589"/>
    <w:rsid w:val="00AC263C"/>
    <w:rsid w:val="00AC2F29"/>
    <w:rsid w:val="00AC33AE"/>
    <w:rsid w:val="00AC3B01"/>
    <w:rsid w:val="00AC3F87"/>
    <w:rsid w:val="00AC40C5"/>
    <w:rsid w:val="00AC4746"/>
    <w:rsid w:val="00AC4D30"/>
    <w:rsid w:val="00AC7F0E"/>
    <w:rsid w:val="00AD037F"/>
    <w:rsid w:val="00AD0444"/>
    <w:rsid w:val="00AD0914"/>
    <w:rsid w:val="00AD1C1B"/>
    <w:rsid w:val="00AD1EE1"/>
    <w:rsid w:val="00AD3733"/>
    <w:rsid w:val="00AD442D"/>
    <w:rsid w:val="00AD482A"/>
    <w:rsid w:val="00AD48F7"/>
    <w:rsid w:val="00AD6D29"/>
    <w:rsid w:val="00AD7A12"/>
    <w:rsid w:val="00AD7D83"/>
    <w:rsid w:val="00AE38D9"/>
    <w:rsid w:val="00AE5AB6"/>
    <w:rsid w:val="00AE6172"/>
    <w:rsid w:val="00AE6F7F"/>
    <w:rsid w:val="00AF18DD"/>
    <w:rsid w:val="00AF2E9B"/>
    <w:rsid w:val="00AF63C5"/>
    <w:rsid w:val="00AF79D0"/>
    <w:rsid w:val="00B0131B"/>
    <w:rsid w:val="00B019CA"/>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A0F"/>
    <w:rsid w:val="00B23E35"/>
    <w:rsid w:val="00B27534"/>
    <w:rsid w:val="00B3026B"/>
    <w:rsid w:val="00B3177D"/>
    <w:rsid w:val="00B3254B"/>
    <w:rsid w:val="00B32B98"/>
    <w:rsid w:val="00B32C83"/>
    <w:rsid w:val="00B3672F"/>
    <w:rsid w:val="00B37A3E"/>
    <w:rsid w:val="00B40687"/>
    <w:rsid w:val="00B40D7A"/>
    <w:rsid w:val="00B41560"/>
    <w:rsid w:val="00B42080"/>
    <w:rsid w:val="00B4225D"/>
    <w:rsid w:val="00B434B0"/>
    <w:rsid w:val="00B476CD"/>
    <w:rsid w:val="00B51FE4"/>
    <w:rsid w:val="00B52D8B"/>
    <w:rsid w:val="00B53096"/>
    <w:rsid w:val="00B546C4"/>
    <w:rsid w:val="00B553A4"/>
    <w:rsid w:val="00B55F9B"/>
    <w:rsid w:val="00B56EBF"/>
    <w:rsid w:val="00B602CD"/>
    <w:rsid w:val="00B60EC4"/>
    <w:rsid w:val="00B617D6"/>
    <w:rsid w:val="00B62F16"/>
    <w:rsid w:val="00B6476C"/>
    <w:rsid w:val="00B66DA1"/>
    <w:rsid w:val="00B6735C"/>
    <w:rsid w:val="00B67F53"/>
    <w:rsid w:val="00B728D9"/>
    <w:rsid w:val="00B72ACC"/>
    <w:rsid w:val="00B736C2"/>
    <w:rsid w:val="00B7546D"/>
    <w:rsid w:val="00B75A84"/>
    <w:rsid w:val="00B81DEF"/>
    <w:rsid w:val="00B82F1B"/>
    <w:rsid w:val="00B83916"/>
    <w:rsid w:val="00B83DFF"/>
    <w:rsid w:val="00B8503A"/>
    <w:rsid w:val="00B90C54"/>
    <w:rsid w:val="00B90E9B"/>
    <w:rsid w:val="00B919A9"/>
    <w:rsid w:val="00B94FB4"/>
    <w:rsid w:val="00B9558A"/>
    <w:rsid w:val="00B95E78"/>
    <w:rsid w:val="00B9624E"/>
    <w:rsid w:val="00B96C7D"/>
    <w:rsid w:val="00BA1BDD"/>
    <w:rsid w:val="00BA33D5"/>
    <w:rsid w:val="00BA42C0"/>
    <w:rsid w:val="00BA4830"/>
    <w:rsid w:val="00BA528E"/>
    <w:rsid w:val="00BA662C"/>
    <w:rsid w:val="00BA67CE"/>
    <w:rsid w:val="00BA6A02"/>
    <w:rsid w:val="00BA7494"/>
    <w:rsid w:val="00BA777D"/>
    <w:rsid w:val="00BB0D26"/>
    <w:rsid w:val="00BB1121"/>
    <w:rsid w:val="00BB13B1"/>
    <w:rsid w:val="00BB18B3"/>
    <w:rsid w:val="00BB1B45"/>
    <w:rsid w:val="00BB3A14"/>
    <w:rsid w:val="00BB7A7C"/>
    <w:rsid w:val="00BC0B94"/>
    <w:rsid w:val="00BC128B"/>
    <w:rsid w:val="00BC19DC"/>
    <w:rsid w:val="00BC365E"/>
    <w:rsid w:val="00BC50B6"/>
    <w:rsid w:val="00BC5C02"/>
    <w:rsid w:val="00BC7C8F"/>
    <w:rsid w:val="00BD0135"/>
    <w:rsid w:val="00BD0B27"/>
    <w:rsid w:val="00BD2385"/>
    <w:rsid w:val="00BD38BD"/>
    <w:rsid w:val="00BE05AF"/>
    <w:rsid w:val="00BE174A"/>
    <w:rsid w:val="00BE194F"/>
    <w:rsid w:val="00BE1DA9"/>
    <w:rsid w:val="00BE2AD0"/>
    <w:rsid w:val="00BE3B30"/>
    <w:rsid w:val="00BE582B"/>
    <w:rsid w:val="00BE5A13"/>
    <w:rsid w:val="00BE6A13"/>
    <w:rsid w:val="00BF046A"/>
    <w:rsid w:val="00BF17B9"/>
    <w:rsid w:val="00BF1B54"/>
    <w:rsid w:val="00BF1C93"/>
    <w:rsid w:val="00BF2CEA"/>
    <w:rsid w:val="00BF4180"/>
    <w:rsid w:val="00BF6169"/>
    <w:rsid w:val="00BF64F4"/>
    <w:rsid w:val="00BF6D0B"/>
    <w:rsid w:val="00BF73B0"/>
    <w:rsid w:val="00C010B6"/>
    <w:rsid w:val="00C01CD5"/>
    <w:rsid w:val="00C03A93"/>
    <w:rsid w:val="00C05792"/>
    <w:rsid w:val="00C060BC"/>
    <w:rsid w:val="00C066BC"/>
    <w:rsid w:val="00C06F68"/>
    <w:rsid w:val="00C07C21"/>
    <w:rsid w:val="00C07E78"/>
    <w:rsid w:val="00C11E5E"/>
    <w:rsid w:val="00C12837"/>
    <w:rsid w:val="00C14D66"/>
    <w:rsid w:val="00C14F84"/>
    <w:rsid w:val="00C1569C"/>
    <w:rsid w:val="00C159AF"/>
    <w:rsid w:val="00C165A1"/>
    <w:rsid w:val="00C1668F"/>
    <w:rsid w:val="00C1742D"/>
    <w:rsid w:val="00C17803"/>
    <w:rsid w:val="00C20B50"/>
    <w:rsid w:val="00C20F4E"/>
    <w:rsid w:val="00C23CF1"/>
    <w:rsid w:val="00C243D2"/>
    <w:rsid w:val="00C24D2E"/>
    <w:rsid w:val="00C2595D"/>
    <w:rsid w:val="00C25FEA"/>
    <w:rsid w:val="00C264E9"/>
    <w:rsid w:val="00C266F5"/>
    <w:rsid w:val="00C26A17"/>
    <w:rsid w:val="00C315D5"/>
    <w:rsid w:val="00C32D87"/>
    <w:rsid w:val="00C330D6"/>
    <w:rsid w:val="00C36EDB"/>
    <w:rsid w:val="00C40614"/>
    <w:rsid w:val="00C41742"/>
    <w:rsid w:val="00C41B58"/>
    <w:rsid w:val="00C445BE"/>
    <w:rsid w:val="00C44E38"/>
    <w:rsid w:val="00C460DE"/>
    <w:rsid w:val="00C46510"/>
    <w:rsid w:val="00C50046"/>
    <w:rsid w:val="00C50344"/>
    <w:rsid w:val="00C5274C"/>
    <w:rsid w:val="00C5363D"/>
    <w:rsid w:val="00C54293"/>
    <w:rsid w:val="00C57360"/>
    <w:rsid w:val="00C57AA7"/>
    <w:rsid w:val="00C57E7D"/>
    <w:rsid w:val="00C602AF"/>
    <w:rsid w:val="00C63397"/>
    <w:rsid w:val="00C67061"/>
    <w:rsid w:val="00C672C6"/>
    <w:rsid w:val="00C71844"/>
    <w:rsid w:val="00C72048"/>
    <w:rsid w:val="00C72410"/>
    <w:rsid w:val="00C72E0B"/>
    <w:rsid w:val="00C7376F"/>
    <w:rsid w:val="00C75C41"/>
    <w:rsid w:val="00C82BCB"/>
    <w:rsid w:val="00C82FB3"/>
    <w:rsid w:val="00C84622"/>
    <w:rsid w:val="00C84841"/>
    <w:rsid w:val="00C85E9D"/>
    <w:rsid w:val="00C87587"/>
    <w:rsid w:val="00C9043E"/>
    <w:rsid w:val="00C919E6"/>
    <w:rsid w:val="00C91D8E"/>
    <w:rsid w:val="00C92BC4"/>
    <w:rsid w:val="00C95961"/>
    <w:rsid w:val="00CA29F8"/>
    <w:rsid w:val="00CA332F"/>
    <w:rsid w:val="00CA563B"/>
    <w:rsid w:val="00CA5672"/>
    <w:rsid w:val="00CA5B38"/>
    <w:rsid w:val="00CA64E4"/>
    <w:rsid w:val="00CB00A4"/>
    <w:rsid w:val="00CB043F"/>
    <w:rsid w:val="00CB12B5"/>
    <w:rsid w:val="00CB32ED"/>
    <w:rsid w:val="00CB472C"/>
    <w:rsid w:val="00CB630D"/>
    <w:rsid w:val="00CB76A4"/>
    <w:rsid w:val="00CC0FB5"/>
    <w:rsid w:val="00CC2462"/>
    <w:rsid w:val="00CC5335"/>
    <w:rsid w:val="00CC7F17"/>
    <w:rsid w:val="00CD1F3E"/>
    <w:rsid w:val="00CD510E"/>
    <w:rsid w:val="00CD5637"/>
    <w:rsid w:val="00CD5FCA"/>
    <w:rsid w:val="00CD7055"/>
    <w:rsid w:val="00CE31C9"/>
    <w:rsid w:val="00CE4471"/>
    <w:rsid w:val="00CE4BA5"/>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1BC7"/>
    <w:rsid w:val="00D12A88"/>
    <w:rsid w:val="00D12A8F"/>
    <w:rsid w:val="00D13439"/>
    <w:rsid w:val="00D14A84"/>
    <w:rsid w:val="00D14B03"/>
    <w:rsid w:val="00D153C5"/>
    <w:rsid w:val="00D157DD"/>
    <w:rsid w:val="00D173F3"/>
    <w:rsid w:val="00D206A6"/>
    <w:rsid w:val="00D2174E"/>
    <w:rsid w:val="00D22B29"/>
    <w:rsid w:val="00D23189"/>
    <w:rsid w:val="00D256C4"/>
    <w:rsid w:val="00D26DAA"/>
    <w:rsid w:val="00D26F70"/>
    <w:rsid w:val="00D27659"/>
    <w:rsid w:val="00D277C9"/>
    <w:rsid w:val="00D31358"/>
    <w:rsid w:val="00D31E13"/>
    <w:rsid w:val="00D32D89"/>
    <w:rsid w:val="00D34627"/>
    <w:rsid w:val="00D3574A"/>
    <w:rsid w:val="00D36AE0"/>
    <w:rsid w:val="00D372D9"/>
    <w:rsid w:val="00D40CEF"/>
    <w:rsid w:val="00D41398"/>
    <w:rsid w:val="00D41603"/>
    <w:rsid w:val="00D416D7"/>
    <w:rsid w:val="00D43650"/>
    <w:rsid w:val="00D44112"/>
    <w:rsid w:val="00D44FDB"/>
    <w:rsid w:val="00D46064"/>
    <w:rsid w:val="00D47F54"/>
    <w:rsid w:val="00D507E6"/>
    <w:rsid w:val="00D546F0"/>
    <w:rsid w:val="00D54DA0"/>
    <w:rsid w:val="00D5597A"/>
    <w:rsid w:val="00D55A0F"/>
    <w:rsid w:val="00D56881"/>
    <w:rsid w:val="00D56A0D"/>
    <w:rsid w:val="00D56ABF"/>
    <w:rsid w:val="00D570F3"/>
    <w:rsid w:val="00D57460"/>
    <w:rsid w:val="00D576E4"/>
    <w:rsid w:val="00D60062"/>
    <w:rsid w:val="00D61762"/>
    <w:rsid w:val="00D63AF2"/>
    <w:rsid w:val="00D65514"/>
    <w:rsid w:val="00D65689"/>
    <w:rsid w:val="00D65C31"/>
    <w:rsid w:val="00D661A8"/>
    <w:rsid w:val="00D66D85"/>
    <w:rsid w:val="00D6772F"/>
    <w:rsid w:val="00D67D46"/>
    <w:rsid w:val="00D705F1"/>
    <w:rsid w:val="00D711C3"/>
    <w:rsid w:val="00D72DB1"/>
    <w:rsid w:val="00D7434C"/>
    <w:rsid w:val="00D747A4"/>
    <w:rsid w:val="00D748B1"/>
    <w:rsid w:val="00D7687D"/>
    <w:rsid w:val="00D76A65"/>
    <w:rsid w:val="00D831FC"/>
    <w:rsid w:val="00D84170"/>
    <w:rsid w:val="00D844BA"/>
    <w:rsid w:val="00D84AC2"/>
    <w:rsid w:val="00D84ACF"/>
    <w:rsid w:val="00D84D0F"/>
    <w:rsid w:val="00D8581C"/>
    <w:rsid w:val="00D8584C"/>
    <w:rsid w:val="00D85B3A"/>
    <w:rsid w:val="00D8766C"/>
    <w:rsid w:val="00D87A93"/>
    <w:rsid w:val="00D87F8D"/>
    <w:rsid w:val="00D9006B"/>
    <w:rsid w:val="00D90198"/>
    <w:rsid w:val="00D916B4"/>
    <w:rsid w:val="00D919AA"/>
    <w:rsid w:val="00D91CEE"/>
    <w:rsid w:val="00D924C0"/>
    <w:rsid w:val="00D93007"/>
    <w:rsid w:val="00D9376B"/>
    <w:rsid w:val="00D94261"/>
    <w:rsid w:val="00D94299"/>
    <w:rsid w:val="00D94588"/>
    <w:rsid w:val="00D946AB"/>
    <w:rsid w:val="00DA23CF"/>
    <w:rsid w:val="00DA37A8"/>
    <w:rsid w:val="00DA3CE9"/>
    <w:rsid w:val="00DA5283"/>
    <w:rsid w:val="00DA58B2"/>
    <w:rsid w:val="00DA58E1"/>
    <w:rsid w:val="00DA649B"/>
    <w:rsid w:val="00DA7B74"/>
    <w:rsid w:val="00DB2748"/>
    <w:rsid w:val="00DB53C2"/>
    <w:rsid w:val="00DB7765"/>
    <w:rsid w:val="00DC1FBE"/>
    <w:rsid w:val="00DC2761"/>
    <w:rsid w:val="00DC2C3A"/>
    <w:rsid w:val="00DC300C"/>
    <w:rsid w:val="00DC33B4"/>
    <w:rsid w:val="00DC5960"/>
    <w:rsid w:val="00DC6966"/>
    <w:rsid w:val="00DC6DD9"/>
    <w:rsid w:val="00DC7A65"/>
    <w:rsid w:val="00DC7C6B"/>
    <w:rsid w:val="00DD0015"/>
    <w:rsid w:val="00DD12E4"/>
    <w:rsid w:val="00DD2D28"/>
    <w:rsid w:val="00DD370A"/>
    <w:rsid w:val="00DD3ABB"/>
    <w:rsid w:val="00DD5B11"/>
    <w:rsid w:val="00DD7BE0"/>
    <w:rsid w:val="00DD7EA6"/>
    <w:rsid w:val="00DE26CF"/>
    <w:rsid w:val="00DE2D12"/>
    <w:rsid w:val="00DE3E92"/>
    <w:rsid w:val="00DE428D"/>
    <w:rsid w:val="00DE58FA"/>
    <w:rsid w:val="00DE6573"/>
    <w:rsid w:val="00DE6816"/>
    <w:rsid w:val="00DF05B5"/>
    <w:rsid w:val="00DF0619"/>
    <w:rsid w:val="00DF1B19"/>
    <w:rsid w:val="00DF21D0"/>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5B52"/>
    <w:rsid w:val="00E165B0"/>
    <w:rsid w:val="00E17315"/>
    <w:rsid w:val="00E2140E"/>
    <w:rsid w:val="00E219D5"/>
    <w:rsid w:val="00E2309E"/>
    <w:rsid w:val="00E2347D"/>
    <w:rsid w:val="00E260FB"/>
    <w:rsid w:val="00E263D0"/>
    <w:rsid w:val="00E3083B"/>
    <w:rsid w:val="00E31ED1"/>
    <w:rsid w:val="00E31F8F"/>
    <w:rsid w:val="00E32B18"/>
    <w:rsid w:val="00E330A8"/>
    <w:rsid w:val="00E3459F"/>
    <w:rsid w:val="00E36635"/>
    <w:rsid w:val="00E36DEE"/>
    <w:rsid w:val="00E37736"/>
    <w:rsid w:val="00E40671"/>
    <w:rsid w:val="00E418C3"/>
    <w:rsid w:val="00E43ED6"/>
    <w:rsid w:val="00E445BF"/>
    <w:rsid w:val="00E44B38"/>
    <w:rsid w:val="00E47910"/>
    <w:rsid w:val="00E47CF2"/>
    <w:rsid w:val="00E509FF"/>
    <w:rsid w:val="00E51DEA"/>
    <w:rsid w:val="00E51F41"/>
    <w:rsid w:val="00E5304E"/>
    <w:rsid w:val="00E53059"/>
    <w:rsid w:val="00E53D67"/>
    <w:rsid w:val="00E53FDB"/>
    <w:rsid w:val="00E54273"/>
    <w:rsid w:val="00E54FB1"/>
    <w:rsid w:val="00E609C5"/>
    <w:rsid w:val="00E63113"/>
    <w:rsid w:val="00E65C68"/>
    <w:rsid w:val="00E66289"/>
    <w:rsid w:val="00E66978"/>
    <w:rsid w:val="00E66A56"/>
    <w:rsid w:val="00E670C2"/>
    <w:rsid w:val="00E70255"/>
    <w:rsid w:val="00E74316"/>
    <w:rsid w:val="00E7444B"/>
    <w:rsid w:val="00E75636"/>
    <w:rsid w:val="00E757FA"/>
    <w:rsid w:val="00E75EA5"/>
    <w:rsid w:val="00E76BDE"/>
    <w:rsid w:val="00E8074C"/>
    <w:rsid w:val="00E8157D"/>
    <w:rsid w:val="00E825B6"/>
    <w:rsid w:val="00E84541"/>
    <w:rsid w:val="00E8559C"/>
    <w:rsid w:val="00E857B6"/>
    <w:rsid w:val="00E85A93"/>
    <w:rsid w:val="00E9111D"/>
    <w:rsid w:val="00E91CFC"/>
    <w:rsid w:val="00E933ED"/>
    <w:rsid w:val="00E93620"/>
    <w:rsid w:val="00E937DC"/>
    <w:rsid w:val="00E9528B"/>
    <w:rsid w:val="00E95C32"/>
    <w:rsid w:val="00E97254"/>
    <w:rsid w:val="00E9743A"/>
    <w:rsid w:val="00E974D5"/>
    <w:rsid w:val="00E976B1"/>
    <w:rsid w:val="00EA0975"/>
    <w:rsid w:val="00EA0AF8"/>
    <w:rsid w:val="00EA31D3"/>
    <w:rsid w:val="00EA3B42"/>
    <w:rsid w:val="00EA3C8B"/>
    <w:rsid w:val="00EA3D0C"/>
    <w:rsid w:val="00EA585B"/>
    <w:rsid w:val="00EA6654"/>
    <w:rsid w:val="00EA73FF"/>
    <w:rsid w:val="00EB12DC"/>
    <w:rsid w:val="00EB1D56"/>
    <w:rsid w:val="00EB35E7"/>
    <w:rsid w:val="00EB4AF4"/>
    <w:rsid w:val="00EB74F9"/>
    <w:rsid w:val="00EC077F"/>
    <w:rsid w:val="00EC0EBD"/>
    <w:rsid w:val="00EC2199"/>
    <w:rsid w:val="00EC2807"/>
    <w:rsid w:val="00EC2C02"/>
    <w:rsid w:val="00EC3C72"/>
    <w:rsid w:val="00EC4EA2"/>
    <w:rsid w:val="00ED23AD"/>
    <w:rsid w:val="00ED330C"/>
    <w:rsid w:val="00ED5A32"/>
    <w:rsid w:val="00ED6254"/>
    <w:rsid w:val="00ED68EE"/>
    <w:rsid w:val="00ED6C19"/>
    <w:rsid w:val="00EE2196"/>
    <w:rsid w:val="00EE2404"/>
    <w:rsid w:val="00EE2DF2"/>
    <w:rsid w:val="00EE51F2"/>
    <w:rsid w:val="00EE54C8"/>
    <w:rsid w:val="00EE73CE"/>
    <w:rsid w:val="00EE7C55"/>
    <w:rsid w:val="00EE7FF6"/>
    <w:rsid w:val="00EF0B3B"/>
    <w:rsid w:val="00EF6554"/>
    <w:rsid w:val="00EF67DA"/>
    <w:rsid w:val="00EF7604"/>
    <w:rsid w:val="00F03FF8"/>
    <w:rsid w:val="00F04521"/>
    <w:rsid w:val="00F04810"/>
    <w:rsid w:val="00F04A3F"/>
    <w:rsid w:val="00F05ABE"/>
    <w:rsid w:val="00F064EA"/>
    <w:rsid w:val="00F06E9C"/>
    <w:rsid w:val="00F073BE"/>
    <w:rsid w:val="00F1087F"/>
    <w:rsid w:val="00F11616"/>
    <w:rsid w:val="00F11A16"/>
    <w:rsid w:val="00F1237A"/>
    <w:rsid w:val="00F12554"/>
    <w:rsid w:val="00F15E32"/>
    <w:rsid w:val="00F20933"/>
    <w:rsid w:val="00F211EE"/>
    <w:rsid w:val="00F21A7A"/>
    <w:rsid w:val="00F22DAE"/>
    <w:rsid w:val="00F22E0F"/>
    <w:rsid w:val="00F239B6"/>
    <w:rsid w:val="00F2439C"/>
    <w:rsid w:val="00F26AA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C23"/>
    <w:rsid w:val="00F45FC0"/>
    <w:rsid w:val="00F46D70"/>
    <w:rsid w:val="00F47143"/>
    <w:rsid w:val="00F50371"/>
    <w:rsid w:val="00F5170C"/>
    <w:rsid w:val="00F53A66"/>
    <w:rsid w:val="00F53ACE"/>
    <w:rsid w:val="00F54CD2"/>
    <w:rsid w:val="00F55CCB"/>
    <w:rsid w:val="00F56732"/>
    <w:rsid w:val="00F5786E"/>
    <w:rsid w:val="00F60D1E"/>
    <w:rsid w:val="00F60D3E"/>
    <w:rsid w:val="00F62169"/>
    <w:rsid w:val="00F64E13"/>
    <w:rsid w:val="00F65914"/>
    <w:rsid w:val="00F66D08"/>
    <w:rsid w:val="00F70B27"/>
    <w:rsid w:val="00F719DD"/>
    <w:rsid w:val="00F7304E"/>
    <w:rsid w:val="00F73117"/>
    <w:rsid w:val="00F73215"/>
    <w:rsid w:val="00F738F5"/>
    <w:rsid w:val="00F739A7"/>
    <w:rsid w:val="00F73F7D"/>
    <w:rsid w:val="00F749B0"/>
    <w:rsid w:val="00F75204"/>
    <w:rsid w:val="00F7529E"/>
    <w:rsid w:val="00F75C29"/>
    <w:rsid w:val="00F77175"/>
    <w:rsid w:val="00F8338E"/>
    <w:rsid w:val="00F85AF1"/>
    <w:rsid w:val="00F90BA4"/>
    <w:rsid w:val="00F936A3"/>
    <w:rsid w:val="00F959A4"/>
    <w:rsid w:val="00F959FD"/>
    <w:rsid w:val="00F95E42"/>
    <w:rsid w:val="00F96BA0"/>
    <w:rsid w:val="00F970AA"/>
    <w:rsid w:val="00F97B9A"/>
    <w:rsid w:val="00FA0954"/>
    <w:rsid w:val="00FA1991"/>
    <w:rsid w:val="00FA264A"/>
    <w:rsid w:val="00FA5CD5"/>
    <w:rsid w:val="00FA7295"/>
    <w:rsid w:val="00FB1848"/>
    <w:rsid w:val="00FB3A49"/>
    <w:rsid w:val="00FB4062"/>
    <w:rsid w:val="00FB494A"/>
    <w:rsid w:val="00FB5073"/>
    <w:rsid w:val="00FB5D83"/>
    <w:rsid w:val="00FC188E"/>
    <w:rsid w:val="00FC2E70"/>
    <w:rsid w:val="00FC3250"/>
    <w:rsid w:val="00FC3AAC"/>
    <w:rsid w:val="00FC41DA"/>
    <w:rsid w:val="00FC5DD0"/>
    <w:rsid w:val="00FC5E37"/>
    <w:rsid w:val="00FC7574"/>
    <w:rsid w:val="00FC77D7"/>
    <w:rsid w:val="00FC7B31"/>
    <w:rsid w:val="00FC7B61"/>
    <w:rsid w:val="00FD0ED5"/>
    <w:rsid w:val="00FD15DD"/>
    <w:rsid w:val="00FD2AC1"/>
    <w:rsid w:val="00FD3373"/>
    <w:rsid w:val="00FD450C"/>
    <w:rsid w:val="00FD6CD0"/>
    <w:rsid w:val="00FD733D"/>
    <w:rsid w:val="00FD73EA"/>
    <w:rsid w:val="00FD7A39"/>
    <w:rsid w:val="00FE5E39"/>
    <w:rsid w:val="00FE71DC"/>
    <w:rsid w:val="00FE74C3"/>
    <w:rsid w:val="00FE74CD"/>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FC5DD0"/>
    <w:pPr>
      <w:keepNext/>
      <w:numPr>
        <w:numId w:val="13"/>
      </w:numPr>
      <w:pBdr>
        <w:bottom w:val="single" w:sz="12" w:space="1" w:color="auto"/>
      </w:pBdr>
      <w:spacing w:before="0" w:after="800"/>
      <w:jc w:val="right"/>
      <w:outlineLvl w:val="0"/>
    </w:pPr>
    <w:rPr>
      <w:rFonts w:ascii="Huawei Sans" w:eastAsia="方正兰亭黑简体" w:hAnsi="Huawei Sans"/>
      <w:b/>
      <w:bCs/>
      <w:sz w:val="44"/>
      <w:szCs w:val="44"/>
    </w:rPr>
  </w:style>
  <w:style w:type="paragraph" w:styleId="2">
    <w:name w:val="heading 2"/>
    <w:aliases w:val="ALT+2"/>
    <w:basedOn w:val="a2"/>
    <w:next w:val="3"/>
    <w:link w:val="20"/>
    <w:autoRedefine/>
    <w:qFormat/>
    <w:rsid w:val="00FC5DD0"/>
    <w:pPr>
      <w:keepNext/>
      <w:keepLines/>
      <w:numPr>
        <w:ilvl w:val="1"/>
        <w:numId w:val="13"/>
      </w:numPr>
      <w:spacing w:before="600"/>
      <w:outlineLvl w:val="1"/>
    </w:pPr>
    <w:rPr>
      <w:rFonts w:ascii="Huawei Sans" w:eastAsia="方正兰亭黑简体" w:hAnsi="Huawei Sans" w:cs="Book Antiqua"/>
      <w:bCs/>
      <w:noProof/>
      <w:sz w:val="36"/>
      <w:szCs w:val="36"/>
      <w:lang w:eastAsia="en-US"/>
    </w:rPr>
  </w:style>
  <w:style w:type="paragraph" w:styleId="3">
    <w:name w:val="heading 3"/>
    <w:aliases w:val="ALT+3"/>
    <w:basedOn w:val="a2"/>
    <w:link w:val="31"/>
    <w:autoRedefine/>
    <w:qFormat/>
    <w:rsid w:val="009D4127"/>
    <w:pPr>
      <w:keepNext/>
      <w:keepLines/>
      <w:numPr>
        <w:ilvl w:val="2"/>
        <w:numId w:val="13"/>
      </w:numPr>
      <w:spacing w:before="200"/>
      <w:outlineLvl w:val="2"/>
    </w:pPr>
    <w:rPr>
      <w:rFonts w:ascii="Huawei Sans" w:eastAsia="方正兰亭黑简体" w:hAnsi="Huawei Sans"/>
      <w:noProof/>
      <w:sz w:val="32"/>
      <w:szCs w:val="32"/>
    </w:rPr>
  </w:style>
  <w:style w:type="paragraph" w:styleId="4">
    <w:name w:val="heading 4"/>
    <w:aliases w:val="ALT+4"/>
    <w:basedOn w:val="a2"/>
    <w:next w:val="5"/>
    <w:link w:val="41"/>
    <w:autoRedefine/>
    <w:qFormat/>
    <w:rsid w:val="009D4127"/>
    <w:pPr>
      <w:keepNext/>
      <w:keepLines/>
      <w:numPr>
        <w:ilvl w:val="3"/>
        <w:numId w:val="13"/>
      </w:numPr>
      <w:outlineLvl w:val="3"/>
    </w:pPr>
    <w:rPr>
      <w:rFonts w:ascii="Huawei Sans" w:eastAsia="方正兰亭黑简体" w:hAnsi="Huawei Sans" w:hint="eastAsia"/>
      <w:noProof/>
      <w:sz w:val="28"/>
      <w:szCs w:val="28"/>
    </w:rPr>
  </w:style>
  <w:style w:type="paragraph" w:styleId="5">
    <w:name w:val="heading 5"/>
    <w:aliases w:val="ALT+5"/>
    <w:basedOn w:val="a2"/>
    <w:next w:val="BlockLabel"/>
    <w:link w:val="52"/>
    <w:autoRedefine/>
    <w:qFormat/>
    <w:rsid w:val="009D4127"/>
    <w:pPr>
      <w:keepNext/>
      <w:keepLines/>
      <w:numPr>
        <w:ilvl w:val="4"/>
        <w:numId w:val="13"/>
      </w:numPr>
      <w:outlineLvl w:val="4"/>
    </w:pPr>
    <w:rPr>
      <w:rFonts w:ascii="Huawei Sans" w:eastAsia="方正兰亭黑简体" w:hAnsi="Huawei Sans" w:hint="eastAsia"/>
      <w:noProof/>
      <w:sz w:val="24"/>
      <w:szCs w:val="24"/>
    </w:rPr>
  </w:style>
  <w:style w:type="paragraph" w:styleId="6">
    <w:name w:val="heading 6"/>
    <w:basedOn w:val="a2"/>
    <w:next w:val="a2"/>
    <w:link w:val="60"/>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link w:val="70"/>
    <w:rsid w:val="00963BC9"/>
    <w:pPr>
      <w:keepLines/>
      <w:numPr>
        <w:numId w:val="0"/>
      </w:numPr>
      <w:topLinePunct w:val="0"/>
      <w:outlineLvl w:val="6"/>
    </w:pPr>
    <w:rPr>
      <w:bCs w:val="0"/>
    </w:rPr>
  </w:style>
  <w:style w:type="paragraph" w:styleId="8">
    <w:name w:val="heading 8"/>
    <w:basedOn w:val="2"/>
    <w:next w:val="90"/>
    <w:link w:val="80"/>
    <w:rsid w:val="008938AC"/>
    <w:pPr>
      <w:numPr>
        <w:ilvl w:val="0"/>
        <w:numId w:val="0"/>
      </w:numPr>
      <w:topLinePunct w:val="0"/>
      <w:spacing w:before="200"/>
      <w:outlineLvl w:val="7"/>
    </w:pPr>
    <w:rPr>
      <w:rFonts w:cs="Times New Roman"/>
    </w:rPr>
  </w:style>
  <w:style w:type="paragraph" w:styleId="90">
    <w:name w:val="heading 9"/>
    <w:basedOn w:val="3"/>
    <w:next w:val="a2"/>
    <w:link w:val="91"/>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link w:val="FigureDescription0"/>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13"/>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link w:val="aa"/>
    <w:qFormat/>
    <w:rsid w:val="008938AC"/>
    <w:pPr>
      <w:spacing w:before="240" w:after="60"/>
      <w:jc w:val="center"/>
      <w:outlineLvl w:val="0"/>
    </w:pPr>
    <w:rPr>
      <w:rFonts w:ascii="Arial" w:hAnsi="Arial"/>
      <w:b/>
      <w:bCs/>
      <w:sz w:val="32"/>
      <w:szCs w:val="32"/>
    </w:rPr>
  </w:style>
  <w:style w:type="table" w:styleId="ab">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1484"/>
    <w:pPr>
      <w:ind w:left="0"/>
    </w:pPr>
    <w:rPr>
      <w:rFonts w:ascii="Huawei Sans" w:eastAsia="方正兰亭黑简体" w:hAnsi="Huawei Sans" w:cs="Book Antiqua"/>
      <w:b/>
      <w:bCs/>
      <w:sz w:val="24"/>
      <w:szCs w:val="24"/>
    </w:rPr>
  </w:style>
  <w:style w:type="paragraph" w:styleId="TOC2">
    <w:name w:val="toc 2"/>
    <w:basedOn w:val="a2"/>
    <w:next w:val="a2"/>
    <w:uiPriority w:val="39"/>
    <w:rsid w:val="001B1484"/>
    <w:pPr>
      <w:ind w:left="0"/>
    </w:pPr>
    <w:rPr>
      <w:rFonts w:ascii="Huawei Sans" w:eastAsia="方正兰亭黑简体" w:hAnsi="Huawei Sans"/>
      <w:noProof/>
    </w:rPr>
  </w:style>
  <w:style w:type="paragraph" w:styleId="TOC3">
    <w:name w:val="toc 3"/>
    <w:basedOn w:val="a2"/>
    <w:next w:val="a2"/>
    <w:uiPriority w:val="39"/>
    <w:rsid w:val="001B1484"/>
    <w:pPr>
      <w:ind w:left="0"/>
    </w:pPr>
    <w:rPr>
      <w:rFonts w:ascii="Huawei Sans" w:eastAsia="方正兰亭黑简体" w:hAnsi="Huawei Sans"/>
      <w:noProof/>
    </w:rPr>
  </w:style>
  <w:style w:type="paragraph" w:styleId="TOC4">
    <w:name w:val="toc 4"/>
    <w:basedOn w:val="a2"/>
    <w:next w:val="a2"/>
    <w:uiPriority w:val="39"/>
    <w:rsid w:val="001B1484"/>
    <w:pPr>
      <w:ind w:left="0"/>
    </w:pPr>
    <w:rPr>
      <w:rFonts w:ascii="Huawei Sans" w:eastAsia="方正兰亭黑简体" w:hAnsi="Huawei Sans"/>
    </w:rPr>
  </w:style>
  <w:style w:type="paragraph" w:styleId="TOC5">
    <w:name w:val="toc 5"/>
    <w:basedOn w:val="a2"/>
    <w:next w:val="a2"/>
    <w:uiPriority w:val="39"/>
    <w:rsid w:val="001B1484"/>
    <w:pPr>
      <w:ind w:left="0"/>
    </w:pPr>
    <w:rPr>
      <w:rFonts w:ascii="Huawei Sans" w:eastAsia="方正兰亭黑简体" w:hAnsi="Huawei Sans"/>
    </w:rPr>
  </w:style>
  <w:style w:type="paragraph" w:styleId="TOC6">
    <w:name w:val="toc 6"/>
    <w:basedOn w:val="a2"/>
    <w:next w:val="a2"/>
    <w:autoRedefine/>
    <w:uiPriority w:val="39"/>
    <w:rsid w:val="001B1484"/>
    <w:pPr>
      <w:ind w:left="2100"/>
    </w:pPr>
    <w:rPr>
      <w:rFonts w:ascii="Huawei Sans" w:eastAsia="方正兰亭黑简体" w:hAnsi="Huawei Sans"/>
      <w:sz w:val="24"/>
    </w:rPr>
  </w:style>
  <w:style w:type="paragraph" w:styleId="TOC7">
    <w:name w:val="toc 7"/>
    <w:basedOn w:val="a2"/>
    <w:next w:val="a2"/>
    <w:autoRedefine/>
    <w:uiPriority w:val="39"/>
    <w:rsid w:val="001B1484"/>
    <w:pPr>
      <w:ind w:left="2520"/>
    </w:pPr>
    <w:rPr>
      <w:rFonts w:ascii="Huawei Sans" w:eastAsia="方正兰亭黑简体" w:hAnsi="Huawei Sans"/>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3">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c">
    <w:name w:val="table of figures"/>
    <w:basedOn w:val="a2"/>
    <w:next w:val="a2"/>
    <w:semiHidden/>
    <w:rsid w:val="009D0E48"/>
    <w:pPr>
      <w:spacing w:afterLines="50"/>
      <w:ind w:leftChars="300" w:left="300"/>
    </w:pPr>
  </w:style>
  <w:style w:type="paragraph" w:styleId="ad">
    <w:name w:val="Document Map"/>
    <w:basedOn w:val="a2"/>
    <w:link w:val="ae"/>
    <w:semiHidden/>
    <w:rsid w:val="009D0E48"/>
    <w:pPr>
      <w:shd w:val="clear" w:color="auto" w:fill="000080"/>
    </w:pPr>
  </w:style>
  <w:style w:type="paragraph" w:styleId="af">
    <w:name w:val="footer"/>
    <w:basedOn w:val="HeadingLeft"/>
    <w:link w:val="af0"/>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rsid w:val="001A084E"/>
    <w:pPr>
      <w:tabs>
        <w:tab w:val="center" w:pos="4153"/>
        <w:tab w:val="right" w:pos="8306"/>
      </w:tabs>
      <w:spacing w:before="0" w:after="0" w:line="20" w:lineRule="atLeast"/>
      <w:ind w:left="0"/>
      <w:jc w:val="right"/>
    </w:pPr>
    <w:rPr>
      <w:sz w:val="2"/>
      <w:szCs w:val="2"/>
    </w:rPr>
  </w:style>
  <w:style w:type="character" w:styleId="af1">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2">
    <w:name w:val="macro"/>
    <w:link w:val="af3"/>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4">
    <w:name w:val="footnote text"/>
    <w:basedOn w:val="a2"/>
    <w:link w:val="af5"/>
    <w:uiPriority w:val="99"/>
    <w:rsid w:val="009D0E48"/>
    <w:rPr>
      <w:sz w:val="18"/>
      <w:szCs w:val="18"/>
    </w:rPr>
  </w:style>
  <w:style w:type="character" w:styleId="af6">
    <w:name w:val="footnote reference"/>
    <w:basedOn w:val="a3"/>
    <w:semiHidden/>
    <w:rsid w:val="009D0E48"/>
    <w:rPr>
      <w:vertAlign w:val="superscript"/>
    </w:rPr>
  </w:style>
  <w:style w:type="paragraph" w:styleId="af7">
    <w:name w:val="Balloon Text"/>
    <w:basedOn w:val="a2"/>
    <w:link w:val="af8"/>
    <w:semiHidden/>
    <w:rsid w:val="009D0E48"/>
    <w:rPr>
      <w:sz w:val="18"/>
      <w:szCs w:val="18"/>
    </w:rPr>
  </w:style>
  <w:style w:type="paragraph" w:styleId="af9">
    <w:name w:val="annotation text"/>
    <w:basedOn w:val="a2"/>
    <w:link w:val="afa"/>
    <w:qFormat/>
    <w:rsid w:val="009D0E48"/>
  </w:style>
  <w:style w:type="character" w:styleId="afb">
    <w:name w:val="annotation reference"/>
    <w:basedOn w:val="a3"/>
    <w:qFormat/>
    <w:rsid w:val="009D0E48"/>
    <w:rPr>
      <w:sz w:val="21"/>
      <w:szCs w:val="21"/>
    </w:rPr>
  </w:style>
  <w:style w:type="paragraph" w:styleId="afc">
    <w:name w:val="annotation subject"/>
    <w:basedOn w:val="af9"/>
    <w:next w:val="af9"/>
    <w:link w:val="afd"/>
    <w:semiHidden/>
    <w:rsid w:val="009D0E48"/>
    <w:rPr>
      <w:b/>
      <w:bCs/>
    </w:rPr>
  </w:style>
  <w:style w:type="paragraph" w:styleId="42">
    <w:name w:val="index 4"/>
    <w:basedOn w:val="a2"/>
    <w:next w:val="a2"/>
    <w:autoRedefine/>
    <w:semiHidden/>
    <w:rsid w:val="009D0E48"/>
    <w:pPr>
      <w:ind w:left="1260"/>
    </w:pPr>
  </w:style>
  <w:style w:type="paragraph" w:styleId="afe">
    <w:name w:val="index heading"/>
    <w:basedOn w:val="a2"/>
    <w:next w:val="13"/>
    <w:semiHidden/>
    <w:rsid w:val="009D0E48"/>
    <w:rPr>
      <w:rFonts w:ascii="Arial" w:hAnsi="Arial"/>
      <w:b/>
      <w:bCs/>
    </w:rPr>
  </w:style>
  <w:style w:type="paragraph" w:styleId="aff">
    <w:name w:val="caption"/>
    <w:basedOn w:val="a2"/>
    <w:next w:val="a2"/>
    <w:semiHidden/>
    <w:qFormat/>
    <w:rsid w:val="008938AC"/>
    <w:pPr>
      <w:spacing w:before="152"/>
    </w:pPr>
    <w:rPr>
      <w:rFonts w:ascii="Arial" w:eastAsia="黑体" w:hAnsi="Arial"/>
    </w:rPr>
  </w:style>
  <w:style w:type="paragraph" w:styleId="aff0">
    <w:name w:val="endnote text"/>
    <w:basedOn w:val="a2"/>
    <w:link w:val="aff1"/>
    <w:semiHidden/>
    <w:rsid w:val="009D0E48"/>
  </w:style>
  <w:style w:type="character" w:styleId="aff2">
    <w:name w:val="endnote reference"/>
    <w:basedOn w:val="a3"/>
    <w:semiHidden/>
    <w:rsid w:val="009D0E48"/>
    <w:rPr>
      <w:vertAlign w:val="superscript"/>
    </w:rPr>
  </w:style>
  <w:style w:type="paragraph" w:styleId="aff3">
    <w:name w:val="table of authorities"/>
    <w:basedOn w:val="a2"/>
    <w:next w:val="a2"/>
    <w:semiHidden/>
    <w:rsid w:val="009D0E48"/>
    <w:pPr>
      <w:ind w:left="420"/>
    </w:pPr>
  </w:style>
  <w:style w:type="paragraph" w:styleId="aff4">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link w:val="HTML3"/>
    <w:semiHidden/>
    <w:rsid w:val="009D0E48"/>
    <w:rPr>
      <w:i/>
      <w:iCs/>
    </w:rPr>
  </w:style>
  <w:style w:type="character" w:styleId="HTML4">
    <w:name w:val="HTML Definition"/>
    <w:basedOn w:val="a3"/>
    <w:semiHidden/>
    <w:rsid w:val="009D0E48"/>
    <w:rPr>
      <w:i/>
      <w:iCs/>
    </w:rPr>
  </w:style>
  <w:style w:type="character" w:styleId="HTML5">
    <w:name w:val="HTML Keyboard"/>
    <w:basedOn w:val="a3"/>
    <w:semiHidden/>
    <w:rsid w:val="009D0E48"/>
    <w:rPr>
      <w:rFonts w:ascii="Courier New" w:hAnsi="Courier New" w:cs="Courier New"/>
      <w:sz w:val="20"/>
      <w:szCs w:val="20"/>
    </w:rPr>
  </w:style>
  <w:style w:type="character" w:styleId="HTML6">
    <w:name w:val="HTML Acronym"/>
    <w:basedOn w:val="a3"/>
    <w:semiHidden/>
    <w:rsid w:val="009D0E48"/>
  </w:style>
  <w:style w:type="character" w:styleId="HTML7">
    <w:name w:val="HTML Sample"/>
    <w:basedOn w:val="a3"/>
    <w:semiHidden/>
    <w:rsid w:val="009D0E48"/>
    <w:rPr>
      <w:rFonts w:ascii="Courier New" w:hAnsi="Courier New" w:cs="Courier New"/>
    </w:rPr>
  </w:style>
  <w:style w:type="character" w:styleId="HTML8">
    <w:name w:val="HTML Cite"/>
    <w:basedOn w:val="a3"/>
    <w:semiHidden/>
    <w:rsid w:val="009D0E48"/>
    <w:rPr>
      <w:i/>
      <w:iCs/>
    </w:rPr>
  </w:style>
  <w:style w:type="paragraph" w:styleId="HTML9">
    <w:name w:val="HTML Preformatted"/>
    <w:basedOn w:val="a2"/>
    <w:link w:val="HTMLa"/>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5">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6">
    <w:name w:val="Salutation"/>
    <w:basedOn w:val="a2"/>
    <w:next w:val="a2"/>
    <w:link w:val="aff7"/>
    <w:semiHidden/>
    <w:rsid w:val="009D0E48"/>
  </w:style>
  <w:style w:type="paragraph" w:styleId="aff8">
    <w:name w:val="Plain Text"/>
    <w:basedOn w:val="a2"/>
    <w:link w:val="aff9"/>
    <w:semiHidden/>
    <w:rsid w:val="009D0E48"/>
    <w:rPr>
      <w:rFonts w:ascii="宋体" w:hAnsi="Courier New" w:cs="Courier New"/>
    </w:rPr>
  </w:style>
  <w:style w:type="table" w:styleId="affa">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b">
    <w:name w:val="E-mail Signature"/>
    <w:basedOn w:val="a2"/>
    <w:link w:val="affc"/>
    <w:semiHidden/>
    <w:rsid w:val="009D0E48"/>
  </w:style>
  <w:style w:type="paragraph" w:styleId="affd">
    <w:name w:val="Subtitle"/>
    <w:basedOn w:val="a2"/>
    <w:link w:val="affe"/>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f0">
    <w:name w:val="Closing"/>
    <w:basedOn w:val="a2"/>
    <w:link w:val="afff1"/>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f2">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4">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5">
    <w:name w:val="List Number 5"/>
    <w:basedOn w:val="a2"/>
    <w:semiHidden/>
    <w:rsid w:val="009D0E48"/>
    <w:pPr>
      <w:ind w:left="0"/>
    </w:pPr>
  </w:style>
  <w:style w:type="paragraph" w:styleId="afff3">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6">
    <w:name w:val="List Continue 5"/>
    <w:basedOn w:val="a2"/>
    <w:semiHidden/>
    <w:rsid w:val="009D0E48"/>
    <w:pPr>
      <w:spacing w:after="120"/>
      <w:ind w:leftChars="1000" w:left="2100"/>
    </w:pPr>
  </w:style>
  <w:style w:type="paragraph" w:styleId="afff4">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f5">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6">
    <w:name w:val="Normal (Web)"/>
    <w:basedOn w:val="a2"/>
    <w:semiHidden/>
    <w:rsid w:val="009D0E48"/>
    <w:rPr>
      <w:rFonts w:cs="Times New Roman"/>
    </w:rPr>
  </w:style>
  <w:style w:type="paragraph" w:styleId="afff7">
    <w:name w:val="Signature"/>
    <w:basedOn w:val="a2"/>
    <w:link w:val="afff8"/>
    <w:semiHidden/>
    <w:rsid w:val="009D0E48"/>
    <w:pPr>
      <w:ind w:leftChars="2100" w:left="100"/>
    </w:pPr>
  </w:style>
  <w:style w:type="character" w:styleId="afff9">
    <w:name w:val="Emphasis"/>
    <w:basedOn w:val="a3"/>
    <w:qFormat/>
    <w:rsid w:val="008938AC"/>
    <w:rPr>
      <w:i/>
      <w:iCs/>
    </w:rPr>
  </w:style>
  <w:style w:type="paragraph" w:styleId="afffa">
    <w:name w:val="Date"/>
    <w:basedOn w:val="a2"/>
    <w:next w:val="a2"/>
    <w:link w:val="afffb"/>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fc">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d">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e">
    <w:name w:val="Message Header"/>
    <w:basedOn w:val="a2"/>
    <w:link w:val="affff"/>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f0">
    <w:name w:val="line number"/>
    <w:basedOn w:val="a3"/>
    <w:semiHidden/>
    <w:rsid w:val="009D0E48"/>
  </w:style>
  <w:style w:type="character" w:styleId="affff1">
    <w:name w:val="Strong"/>
    <w:basedOn w:val="a3"/>
    <w:uiPriority w:val="22"/>
    <w:qFormat/>
    <w:rsid w:val="008938AC"/>
    <w:rPr>
      <w:b/>
      <w:bCs/>
    </w:rPr>
  </w:style>
  <w:style w:type="character" w:styleId="affff2">
    <w:name w:val="page number"/>
    <w:basedOn w:val="a3"/>
    <w:semiHidden/>
    <w:rsid w:val="009D0E48"/>
  </w:style>
  <w:style w:type="character" w:styleId="affff3">
    <w:name w:val="FollowedHyperlink"/>
    <w:semiHidden/>
    <w:rsid w:val="009D0E48"/>
    <w:rPr>
      <w:color w:val="800080"/>
      <w:u w:val="none"/>
    </w:rPr>
  </w:style>
  <w:style w:type="paragraph" w:styleId="affff4">
    <w:name w:val="Body Text"/>
    <w:basedOn w:val="a2"/>
    <w:link w:val="affff5"/>
    <w:semiHidden/>
    <w:rsid w:val="009D0E48"/>
    <w:pPr>
      <w:spacing w:after="120"/>
    </w:pPr>
  </w:style>
  <w:style w:type="paragraph" w:styleId="affff6">
    <w:name w:val="Body Text First Indent"/>
    <w:basedOn w:val="affff4"/>
    <w:link w:val="affff7"/>
    <w:semiHidden/>
    <w:rsid w:val="009D0E48"/>
    <w:pPr>
      <w:ind w:firstLineChars="100" w:firstLine="420"/>
    </w:pPr>
  </w:style>
  <w:style w:type="paragraph" w:styleId="affff8">
    <w:name w:val="Body Text Indent"/>
    <w:basedOn w:val="a2"/>
    <w:link w:val="affff9"/>
    <w:semiHidden/>
    <w:rsid w:val="009D0E48"/>
    <w:pPr>
      <w:spacing w:after="120"/>
      <w:ind w:leftChars="200" w:left="420"/>
    </w:pPr>
  </w:style>
  <w:style w:type="paragraph" w:styleId="2f">
    <w:name w:val="Body Text First Indent 2"/>
    <w:basedOn w:val="affff8"/>
    <w:link w:val="2f0"/>
    <w:semiHidden/>
    <w:rsid w:val="009D0E48"/>
    <w:pPr>
      <w:ind w:firstLineChars="200" w:firstLine="420"/>
    </w:pPr>
  </w:style>
  <w:style w:type="paragraph" w:styleId="affffa">
    <w:name w:val="Normal Indent"/>
    <w:basedOn w:val="a2"/>
    <w:semiHidden/>
    <w:rsid w:val="009D0E48"/>
    <w:pPr>
      <w:ind w:firstLineChars="200" w:firstLine="420"/>
    </w:pPr>
  </w:style>
  <w:style w:type="paragraph" w:styleId="2f1">
    <w:name w:val="Body Text 2"/>
    <w:basedOn w:val="a2"/>
    <w:link w:val="2f2"/>
    <w:semiHidden/>
    <w:rsid w:val="009D0E48"/>
    <w:pPr>
      <w:spacing w:after="120" w:line="480" w:lineRule="auto"/>
    </w:pPr>
  </w:style>
  <w:style w:type="paragraph" w:styleId="3f">
    <w:name w:val="Body Text 3"/>
    <w:basedOn w:val="a2"/>
    <w:link w:val="3f0"/>
    <w:semiHidden/>
    <w:rsid w:val="009D0E48"/>
    <w:pPr>
      <w:spacing w:after="120"/>
    </w:pPr>
    <w:rPr>
      <w:sz w:val="16"/>
      <w:szCs w:val="16"/>
    </w:rPr>
  </w:style>
  <w:style w:type="paragraph" w:styleId="2f3">
    <w:name w:val="Body Text Indent 2"/>
    <w:basedOn w:val="a2"/>
    <w:link w:val="2f4"/>
    <w:semiHidden/>
    <w:rsid w:val="009D0E48"/>
    <w:pPr>
      <w:spacing w:after="120" w:line="480" w:lineRule="auto"/>
      <w:ind w:leftChars="200" w:left="420"/>
    </w:pPr>
  </w:style>
  <w:style w:type="paragraph" w:styleId="3f1">
    <w:name w:val="Body Text Indent 3"/>
    <w:basedOn w:val="a2"/>
    <w:link w:val="3f2"/>
    <w:semiHidden/>
    <w:rsid w:val="009D0E48"/>
    <w:pPr>
      <w:spacing w:after="120"/>
      <w:ind w:leftChars="200" w:left="420"/>
    </w:pPr>
    <w:rPr>
      <w:sz w:val="16"/>
      <w:szCs w:val="16"/>
    </w:rPr>
  </w:style>
  <w:style w:type="paragraph" w:styleId="affffb">
    <w:name w:val="Note Heading"/>
    <w:basedOn w:val="a2"/>
    <w:next w:val="a2"/>
    <w:link w:val="affffc"/>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4"/>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1e"/>
    <w:autoRedefine/>
    <w:qFormat/>
    <w:rsid w:val="00F26AA8"/>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fd">
    <w:name w:val="Placeholder Text"/>
    <w:basedOn w:val="a3"/>
    <w:uiPriority w:val="99"/>
    <w:semiHidden/>
    <w:rsid w:val="00F62169"/>
    <w:rPr>
      <w:color w:val="808080"/>
    </w:rPr>
  </w:style>
  <w:style w:type="paragraph" w:customStyle="1" w:styleId="DecimalAligned">
    <w:name w:val="Decimal Aligned"/>
    <w:basedOn w:val="a2"/>
    <w:autoRedefine/>
    <w:uiPriority w:val="40"/>
    <w:qFormat/>
    <w:rsid w:val="004A31D9"/>
    <w:pPr>
      <w:tabs>
        <w:tab w:val="decimal" w:pos="360"/>
      </w:tabs>
      <w:topLinePunct w:val="0"/>
      <w:adjustRightInd/>
      <w:snapToGrid/>
      <w:spacing w:before="0" w:after="200" w:line="276" w:lineRule="auto"/>
      <w:ind w:left="0"/>
    </w:pPr>
    <w:rPr>
      <w:sz w:val="22"/>
      <w:szCs w:val="22"/>
    </w:rPr>
  </w:style>
  <w:style w:type="character" w:customStyle="1" w:styleId="af5">
    <w:name w:val="脚注文本 字符"/>
    <w:basedOn w:val="a3"/>
    <w:link w:val="af4"/>
    <w:uiPriority w:val="99"/>
    <w:rsid w:val="00A5245A"/>
    <w:rPr>
      <w:rFonts w:cs="Arial"/>
      <w:kern w:val="2"/>
      <w:sz w:val="18"/>
      <w:szCs w:val="18"/>
    </w:rPr>
  </w:style>
  <w:style w:type="character" w:styleId="affffe">
    <w:name w:val="Subtle Emphasis"/>
    <w:basedOn w:val="a3"/>
    <w:uiPriority w:val="19"/>
    <w:qFormat/>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ff">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ff0">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ff0"/>
    <w:rsid w:val="004A31D9"/>
    <w:rPr>
      <w:rFonts w:ascii="微软雅黑" w:eastAsia="微软雅黑" w:hAnsi="微软雅黑" w:cs="微软雅黑"/>
      <w:sz w:val="24"/>
      <w:szCs w:val="24"/>
    </w:rPr>
  </w:style>
  <w:style w:type="paragraph" w:customStyle="1" w:styleId="05">
    <w:name w:val="样式 实验正文 + 段后: 0.5 行"/>
    <w:basedOn w:val="afffff0"/>
    <w:rsid w:val="00014276"/>
    <w:pPr>
      <w:spacing w:after="120"/>
    </w:pPr>
    <w:rPr>
      <w:rFonts w:cs="宋体"/>
      <w:szCs w:val="20"/>
    </w:rPr>
  </w:style>
  <w:style w:type="paragraph" w:customStyle="1" w:styleId="afffff1">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ff1"/>
    <w:rsid w:val="004A31D9"/>
    <w:rPr>
      <w:rFonts w:ascii="微软雅黑" w:eastAsia="微软雅黑" w:hAnsi="微软雅黑" w:cs="微软雅黑"/>
      <w:snapToGrid w:val="0"/>
      <w:szCs w:val="21"/>
    </w:rPr>
  </w:style>
  <w:style w:type="character" w:customStyle="1" w:styleId="afffff2">
    <w:name w:val="样式 蓝色"/>
    <w:basedOn w:val="a3"/>
    <w:semiHidden/>
    <w:rsid w:val="00D9006B"/>
    <w:rPr>
      <w:color w:val="0000FF"/>
    </w:rPr>
  </w:style>
  <w:style w:type="character" w:customStyle="1" w:styleId="afffff3">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f4">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f5">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qFormat/>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link w:val="TableDescription2"/>
    <w:rsid w:val="00F53ACE"/>
    <w:pPr>
      <w:ind w:leftChars="100" w:left="1281" w:rightChars="100" w:right="100"/>
      <w:jc w:val="center"/>
    </w:pPr>
    <w:rPr>
      <w:rFonts w:cs="宋体"/>
    </w:rPr>
  </w:style>
  <w:style w:type="character" w:customStyle="1" w:styleId="10">
    <w:name w:val="标题 1 字符"/>
    <w:aliases w:val="ALT+1 字符"/>
    <w:basedOn w:val="a3"/>
    <w:link w:val="1"/>
    <w:rsid w:val="00FC5DD0"/>
    <w:rPr>
      <w:rFonts w:ascii="Huawei Sans" w:eastAsia="方正兰亭黑简体" w:hAnsi="Huawei Sans" w:cs="微软雅黑"/>
      <w:b/>
      <w:bCs/>
      <w:sz w:val="44"/>
      <w:szCs w:val="44"/>
    </w:rPr>
  </w:style>
  <w:style w:type="paragraph" w:customStyle="1" w:styleId="afffff6">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f7">
    <w:name w:val="List Paragraph"/>
    <w:basedOn w:val="a2"/>
    <w:link w:val="afffff8"/>
    <w:autoRedefine/>
    <w:uiPriority w:val="34"/>
    <w:qFormat/>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f8">
    <w:name w:val="列表段落 字符"/>
    <w:basedOn w:val="a3"/>
    <w:link w:val="afffff7"/>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f9">
    <w:name w:val="表格题注"/>
    <w:next w:val="a2"/>
    <w:rsid w:val="0020153C"/>
    <w:pPr>
      <w:keepLines/>
      <w:spacing w:beforeLines="100"/>
      <w:ind w:left="1089" w:hanging="369"/>
      <w:jc w:val="center"/>
    </w:pPr>
    <w:rPr>
      <w:rFonts w:ascii="Arial" w:hAnsi="Arial"/>
      <w:sz w:val="18"/>
      <w:szCs w:val="18"/>
    </w:rPr>
  </w:style>
  <w:style w:type="paragraph" w:customStyle="1" w:styleId="afffffa">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5"/>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f7"/>
    <w:rsid w:val="0020153C"/>
    <w:pPr>
      <w:numPr>
        <w:numId w:val="16"/>
      </w:numPr>
      <w:spacing w:before="156" w:after="156"/>
      <w:ind w:leftChars="0" w:left="0" w:firstLineChars="0" w:firstLine="0"/>
    </w:pPr>
    <w:rPr>
      <w:rFonts w:cs="宋体"/>
      <w:color w:val="000000" w:themeColor="text1"/>
    </w:rPr>
  </w:style>
  <w:style w:type="paragraph" w:customStyle="1" w:styleId="-0">
    <w:name w:val="表格-实验环境说明"/>
    <w:basedOn w:val="afffff1"/>
    <w:rsid w:val="0020153C"/>
    <w:pPr>
      <w:framePr w:wrap="around"/>
      <w:spacing w:before="156" w:after="156"/>
      <w:jc w:val="center"/>
    </w:pPr>
    <w:rPr>
      <w:rFonts w:cs="宋体"/>
      <w:szCs w:val="20"/>
    </w:rPr>
  </w:style>
  <w:style w:type="character" w:customStyle="1" w:styleId="af0">
    <w:name w:val="页脚 字符"/>
    <w:basedOn w:val="a3"/>
    <w:link w:val="af"/>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2176D9"/>
    <w:pPr>
      <w:topLinePunct w:val="0"/>
      <w:adjustRightInd/>
      <w:ind w:left="1021"/>
    </w:pPr>
    <w:rPr>
      <w:rFonts w:ascii="Huawei Sans" w:eastAsia="方正兰亭黑简体" w:hAnsi="Huawei Sans"/>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2176D9"/>
    <w:rPr>
      <w:rFonts w:ascii="Huawei Sans" w:eastAsia="方正兰亭黑简体" w:hAnsi="Huawei Sans" w:cs="微软雅黑"/>
      <w:sz w:val="21"/>
    </w:rPr>
  </w:style>
  <w:style w:type="paragraph" w:customStyle="1" w:styleId="2f5">
    <w:name w:val="2.命令"/>
    <w:basedOn w:val="a2"/>
    <w:link w:val="2f6"/>
    <w:autoRedefine/>
    <w:qFormat/>
    <w:rsid w:val="00254FAD"/>
    <w:pPr>
      <w:spacing w:before="40" w:after="40"/>
      <w:ind w:left="1021"/>
    </w:pPr>
    <w:rPr>
      <w:rFonts w:ascii="Huawei Sans" w:eastAsia="方正兰亭黑简体" w:hAnsi="Huawei Sans" w:cs="Courier New"/>
      <w:sz w:val="18"/>
      <w:szCs w:val="18"/>
      <w:lang w:eastAsia="en-US"/>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6">
    <w:name w:val="2.命令 字符"/>
    <w:basedOn w:val="a3"/>
    <w:link w:val="2f5"/>
    <w:rsid w:val="00254FAD"/>
    <w:rPr>
      <w:rFonts w:ascii="Huawei Sans" w:eastAsia="方正兰亭黑简体" w:hAnsi="Huawei Sans" w:cs="Courier New"/>
      <w:sz w:val="18"/>
      <w:szCs w:val="18"/>
      <w:lang w:eastAsia="en-US"/>
    </w:rPr>
  </w:style>
  <w:style w:type="paragraph" w:customStyle="1" w:styleId="30">
    <w:name w:val="3.步骤"/>
    <w:basedOn w:val="a2"/>
    <w:link w:val="3f3"/>
    <w:autoRedefine/>
    <w:qFormat/>
    <w:rsid w:val="00F05ABE"/>
    <w:pPr>
      <w:numPr>
        <w:ilvl w:val="5"/>
        <w:numId w:val="4"/>
      </w:numPr>
      <w:spacing w:before="160" w:after="160"/>
      <w:ind w:left="1293"/>
      <w:outlineLvl w:val="3"/>
    </w:pPr>
    <w:rPr>
      <w:rFonts w:ascii="Huawei Sans" w:eastAsia="方正兰亭黑简体" w:hAnsi="Huawei Sans"/>
      <w:sz w:val="21"/>
      <w:lang w:eastAsia="en-US"/>
    </w:rPr>
  </w:style>
  <w:style w:type="paragraph" w:customStyle="1" w:styleId="4a">
    <w:name w:val="4.任务"/>
    <w:basedOn w:val="ItemList"/>
    <w:link w:val="4b"/>
    <w:autoRedefine/>
    <w:qFormat/>
    <w:rsid w:val="00FC5DD0"/>
    <w:pPr>
      <w:ind w:left="1446"/>
    </w:pPr>
    <w:rPr>
      <w:rFonts w:ascii="Huawei Sans" w:eastAsia="方正兰亭黑简体" w:hAnsi="Huawei Sans"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FC5DD0"/>
    <w:pPr>
      <w:autoSpaceDE w:val="0"/>
      <w:autoSpaceDN w:val="0"/>
    </w:pPr>
    <w:rPr>
      <w:rFonts w:ascii="Huawei Sans" w:eastAsia="方正兰亭黑简体" w:hAnsi="Huawei Sans"/>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a"/>
    <w:rsid w:val="00FC5DD0"/>
    <w:rPr>
      <w:rFonts w:ascii="Huawei Sans" w:eastAsia="方正兰亭黑简体" w:hAnsi="Huawei Sans"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FC5DD0"/>
    <w:rPr>
      <w:rFonts w:ascii="Huawei Sans" w:eastAsia="方正兰亭黑简体" w:hAnsi="Huawei Sans" w:cs="微软雅黑"/>
      <w:snapToGrid w:val="0"/>
      <w:sz w:val="21"/>
      <w:szCs w:val="21"/>
    </w:rPr>
  </w:style>
  <w:style w:type="paragraph" w:customStyle="1" w:styleId="64">
    <w:name w:val="6.前言"/>
    <w:basedOn w:val="Heading1NoNumber"/>
    <w:link w:val="65"/>
    <w:autoRedefine/>
    <w:qFormat/>
    <w:rsid w:val="00FC5DD0"/>
  </w:style>
  <w:style w:type="paragraph" w:customStyle="1" w:styleId="74">
    <w:name w:val="7.简介标题"/>
    <w:basedOn w:val="a2"/>
    <w:link w:val="75"/>
    <w:autoRedefine/>
    <w:qFormat/>
    <w:rsid w:val="00FC5DD0"/>
    <w:rPr>
      <w:rFonts w:ascii="Huawei Sans" w:eastAsia="方正兰亭黑简体" w:hAnsi="Huawei Sans"/>
    </w:rPr>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FC5DD0"/>
    <w:rPr>
      <w:rFonts w:ascii="Huawei Sans" w:eastAsia="方正兰亭黑简体" w:hAnsi="Huawei Sans" w:cs="微软雅黑"/>
      <w:b/>
      <w:bCs/>
      <w:kern w:val="2"/>
      <w:sz w:val="44"/>
      <w:szCs w:val="44"/>
    </w:rPr>
  </w:style>
  <w:style w:type="paragraph" w:customStyle="1" w:styleId="84">
    <w:name w:val="8.前言标题"/>
    <w:basedOn w:val="1e"/>
    <w:link w:val="85"/>
    <w:autoRedefine/>
    <w:qFormat/>
    <w:rsid w:val="00FC5DD0"/>
    <w:rPr>
      <w:noProof/>
    </w:rPr>
  </w:style>
  <w:style w:type="character" w:customStyle="1" w:styleId="20">
    <w:name w:val="标题 2 字符"/>
    <w:aliases w:val="ALT+2 字符"/>
    <w:basedOn w:val="a3"/>
    <w:link w:val="2"/>
    <w:rsid w:val="00FC5DD0"/>
    <w:rPr>
      <w:rFonts w:ascii="Huawei Sans" w:eastAsia="方正兰亭黑简体" w:hAnsi="Huawei Sans"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FC5DD0"/>
    <w:rPr>
      <w:rFonts w:ascii="Huawei Sans" w:eastAsia="方正兰亭黑简体" w:hAnsi="Huawei Sans" w:cs="微软雅黑"/>
      <w:bCs w:val="0"/>
      <w:noProof/>
      <w:sz w:val="36"/>
      <w:szCs w:val="36"/>
      <w:lang w:eastAsia="en-US"/>
    </w:rPr>
  </w:style>
  <w:style w:type="character" w:customStyle="1" w:styleId="31">
    <w:name w:val="标题 3 字符"/>
    <w:aliases w:val="ALT+3 字符"/>
    <w:basedOn w:val="a3"/>
    <w:link w:val="3"/>
    <w:rsid w:val="009D4127"/>
    <w:rPr>
      <w:rFonts w:ascii="Huawei Sans" w:eastAsia="方正兰亭黑简体" w:hAnsi="Huawei Sans"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C5DD0"/>
    <w:rPr>
      <w:rFonts w:ascii="Huawei Sans" w:eastAsia="方正兰亭黑简体" w:hAnsi="Huawei Sans" w:cs="微软雅黑"/>
      <w:noProof/>
      <w:sz w:val="21"/>
      <w:szCs w:val="32"/>
    </w:rPr>
  </w:style>
  <w:style w:type="table" w:customStyle="1" w:styleId="afffffb">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b"/>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3">
    <w:name w:val="3.步骤 字符"/>
    <w:basedOn w:val="a3"/>
    <w:link w:val="30"/>
    <w:qFormat/>
    <w:rsid w:val="00F05ABE"/>
    <w:rPr>
      <w:rFonts w:ascii="Huawei Sans" w:eastAsia="方正兰亭黑简体" w:hAnsi="Huawei Sans" w:cs="微软雅黑"/>
      <w:sz w:val="21"/>
      <w:lang w:eastAsia="en-US"/>
    </w:rPr>
  </w:style>
  <w:style w:type="paragraph" w:customStyle="1" w:styleId="50">
    <w:name w:val="5.表格标题"/>
    <w:basedOn w:val="a2"/>
    <w:link w:val="5c"/>
    <w:autoRedefine/>
    <w:qFormat/>
    <w:rsid w:val="00FC5DD0"/>
    <w:pPr>
      <w:keepNext/>
      <w:numPr>
        <w:ilvl w:val="8"/>
        <w:numId w:val="4"/>
      </w:numPr>
      <w:topLinePunct w:val="0"/>
      <w:spacing w:before="160" w:line="240" w:lineRule="auto"/>
      <w:ind w:left="1021"/>
      <w:jc w:val="center"/>
    </w:pPr>
    <w:rPr>
      <w:rFonts w:ascii="Huawei Sans" w:eastAsia="方正兰亭黑简体" w:hAnsi="Huawei Sans"/>
      <w:b/>
      <w:spacing w:val="-4"/>
      <w:sz w:val="24"/>
      <w:szCs w:val="24"/>
    </w:rPr>
  </w:style>
  <w:style w:type="paragraph" w:customStyle="1" w:styleId="9">
    <w:name w:val="9.图片标题"/>
    <w:basedOn w:val="a2"/>
    <w:link w:val="93"/>
    <w:autoRedefine/>
    <w:qFormat/>
    <w:rsid w:val="00FC5DD0"/>
    <w:pPr>
      <w:keepNext/>
      <w:numPr>
        <w:ilvl w:val="7"/>
        <w:numId w:val="4"/>
      </w:numPr>
      <w:topLinePunct w:val="0"/>
      <w:spacing w:after="160" w:line="240" w:lineRule="auto"/>
      <w:ind w:left="1021"/>
      <w:jc w:val="center"/>
    </w:pPr>
    <w:rPr>
      <w:rFonts w:ascii="Huawei Sans" w:eastAsia="方正兰亭黑简体" w:hAnsi="Huawei Sans"/>
      <w:b/>
      <w:spacing w:val="-4"/>
      <w:sz w:val="24"/>
      <w:szCs w:val="24"/>
    </w:rPr>
  </w:style>
  <w:style w:type="character" w:customStyle="1" w:styleId="93">
    <w:name w:val="9.图片标题 字符"/>
    <w:basedOn w:val="a3"/>
    <w:link w:val="9"/>
    <w:rsid w:val="00FC5DD0"/>
    <w:rPr>
      <w:rFonts w:ascii="Huawei Sans" w:eastAsia="方正兰亭黑简体" w:hAnsi="Huawei Sans" w:cs="微软雅黑"/>
      <w:b/>
      <w:spacing w:val="-4"/>
      <w:sz w:val="24"/>
      <w:szCs w:val="24"/>
    </w:rPr>
  </w:style>
  <w:style w:type="character" w:customStyle="1" w:styleId="5c">
    <w:name w:val="5.表格标题 字符"/>
    <w:basedOn w:val="a3"/>
    <w:link w:val="50"/>
    <w:rsid w:val="00FC5DD0"/>
    <w:rPr>
      <w:rFonts w:ascii="Huawei Sans" w:eastAsia="方正兰亭黑简体" w:hAnsi="Huawei Sans" w:cs="微软雅黑"/>
      <w:b/>
      <w:spacing w:val="-4"/>
      <w:sz w:val="24"/>
      <w:szCs w:val="24"/>
    </w:rPr>
  </w:style>
  <w:style w:type="paragraph" w:styleId="afffffc">
    <w:name w:val="No Spacing"/>
    <w:uiPriority w:val="1"/>
    <w:qFormat/>
    <w:rsid w:val="004A31D9"/>
    <w:pPr>
      <w:topLinePunct/>
      <w:adjustRightInd w:val="0"/>
      <w:snapToGrid w:val="0"/>
      <w:ind w:left="1134"/>
    </w:pPr>
    <w:rPr>
      <w:rFonts w:ascii="微软雅黑" w:eastAsia="微软雅黑" w:hAnsi="微软雅黑" w:cs="微软雅黑"/>
    </w:rPr>
  </w:style>
  <w:style w:type="character" w:styleId="afffffd">
    <w:name w:val="Intense Emphasis"/>
    <w:basedOn w:val="a3"/>
    <w:uiPriority w:val="21"/>
    <w:qFormat/>
    <w:rsid w:val="004A31D9"/>
    <w:rPr>
      <w:rFonts w:ascii="微软雅黑" w:eastAsia="微软雅黑" w:hAnsi="微软雅黑" w:cs="微软雅黑"/>
      <w:i/>
      <w:iCs/>
      <w:color w:val="4F81BD" w:themeColor="accent1"/>
    </w:rPr>
  </w:style>
  <w:style w:type="paragraph" w:styleId="afffffe">
    <w:name w:val="Quote"/>
    <w:basedOn w:val="a2"/>
    <w:next w:val="a2"/>
    <w:link w:val="affffff"/>
    <w:uiPriority w:val="29"/>
    <w:qFormat/>
    <w:rsid w:val="004A31D9"/>
    <w:pPr>
      <w:spacing w:before="200" w:after="160"/>
      <w:ind w:left="864" w:right="864"/>
      <w:jc w:val="center"/>
    </w:pPr>
    <w:rPr>
      <w:i/>
      <w:iCs/>
      <w:color w:val="404040" w:themeColor="text1" w:themeTint="BF"/>
    </w:rPr>
  </w:style>
  <w:style w:type="character" w:customStyle="1" w:styleId="affffff">
    <w:name w:val="引用 字符"/>
    <w:basedOn w:val="a3"/>
    <w:link w:val="afffffe"/>
    <w:uiPriority w:val="29"/>
    <w:rsid w:val="004A31D9"/>
    <w:rPr>
      <w:rFonts w:ascii="微软雅黑" w:eastAsia="微软雅黑" w:hAnsi="微软雅黑" w:cs="微软雅黑"/>
      <w:i/>
      <w:iCs/>
      <w:color w:val="404040" w:themeColor="text1" w:themeTint="BF"/>
    </w:rPr>
  </w:style>
  <w:style w:type="paragraph" w:styleId="affffff0">
    <w:name w:val="Intense Quote"/>
    <w:basedOn w:val="a2"/>
    <w:next w:val="a2"/>
    <w:link w:val="affffff1"/>
    <w:autoRedefine/>
    <w:uiPriority w:val="30"/>
    <w:qFormat/>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ff1">
    <w:name w:val="明显引用 字符"/>
    <w:basedOn w:val="a3"/>
    <w:link w:val="affffff0"/>
    <w:uiPriority w:val="30"/>
    <w:rsid w:val="004A31D9"/>
    <w:rPr>
      <w:rFonts w:ascii="微软雅黑" w:eastAsia="微软雅黑" w:hAnsi="微软雅黑" w:cs="微软雅黑"/>
      <w:i/>
      <w:iCs/>
      <w:color w:val="4F81BD" w:themeColor="accent1"/>
    </w:rPr>
  </w:style>
  <w:style w:type="character" w:styleId="affffff2">
    <w:name w:val="Subtle Reference"/>
    <w:basedOn w:val="a3"/>
    <w:uiPriority w:val="31"/>
    <w:qFormat/>
    <w:rsid w:val="004A31D9"/>
    <w:rPr>
      <w:rFonts w:ascii="微软雅黑" w:eastAsia="微软雅黑" w:hAnsi="微软雅黑" w:cs="微软雅黑"/>
      <w:smallCaps/>
      <w:color w:val="5A5A5A" w:themeColor="text1" w:themeTint="A5"/>
    </w:rPr>
  </w:style>
  <w:style w:type="character" w:styleId="affffff3">
    <w:name w:val="Intense Reference"/>
    <w:basedOn w:val="a3"/>
    <w:uiPriority w:val="32"/>
    <w:qFormat/>
    <w:rsid w:val="004A31D9"/>
    <w:rPr>
      <w:rFonts w:ascii="微软雅黑" w:eastAsia="微软雅黑" w:hAnsi="微软雅黑" w:cs="微软雅黑"/>
      <w:b/>
      <w:bCs/>
      <w:smallCaps/>
      <w:color w:val="4F81BD" w:themeColor="accent1"/>
      <w:spacing w:val="5"/>
    </w:rPr>
  </w:style>
  <w:style w:type="character" w:styleId="affffff4">
    <w:name w:val="Book Title"/>
    <w:basedOn w:val="a3"/>
    <w:uiPriority w:val="33"/>
    <w:qFormat/>
    <w:rsid w:val="004A31D9"/>
    <w:rPr>
      <w:rFonts w:ascii="微软雅黑" w:eastAsia="微软雅黑" w:hAnsi="微软雅黑" w:cs="微软雅黑"/>
      <w:b/>
      <w:bCs/>
      <w:i/>
      <w:iCs/>
      <w:spacing w:val="5"/>
    </w:rPr>
  </w:style>
  <w:style w:type="paragraph" w:customStyle="1" w:styleId="Cover-">
    <w:name w:val="Cover-宋体+罗马+正文"/>
    <w:basedOn w:val="a2"/>
    <w:link w:val="Cover-Char"/>
    <w:rsid w:val="004237DC"/>
    <w:pPr>
      <w:widowControl w:val="0"/>
      <w:topLinePunct w:val="0"/>
      <w:autoSpaceDE w:val="0"/>
      <w:autoSpaceDN w:val="0"/>
      <w:snapToGrid/>
      <w:spacing w:before="0" w:afterLines="50" w:line="320" w:lineRule="exact"/>
      <w:ind w:left="0" w:firstLine="420"/>
    </w:pPr>
    <w:rPr>
      <w:rFonts w:ascii="HuaweiSans-Regular" w:eastAsia="方正兰亭黑简体" w:hAnsi="HuaweiSans-Regular" w:cs="Arial"/>
      <w:sz w:val="24"/>
      <w:szCs w:val="24"/>
    </w:rPr>
  </w:style>
  <w:style w:type="character" w:customStyle="1" w:styleId="Cover-Char">
    <w:name w:val="Cover-宋体+罗马+正文 Char"/>
    <w:basedOn w:val="a3"/>
    <w:link w:val="Cover-"/>
    <w:rsid w:val="004237DC"/>
    <w:rPr>
      <w:rFonts w:ascii="HuaweiSans-Regular" w:eastAsia="方正兰亭黑简体" w:hAnsi="HuaweiSans-Regular" w:cs="Arial"/>
      <w:sz w:val="24"/>
      <w:szCs w:val="24"/>
    </w:rPr>
  </w:style>
  <w:style w:type="character" w:customStyle="1" w:styleId="FigureDescription0">
    <w:name w:val="Figure Description 字符"/>
    <w:basedOn w:val="a3"/>
    <w:link w:val="FigureDescription"/>
    <w:rsid w:val="004237DC"/>
    <w:rPr>
      <w:rFonts w:eastAsia="黑体" w:cs="Arial"/>
      <w:spacing w:val="-4"/>
      <w:kern w:val="2"/>
      <w:sz w:val="21"/>
      <w:szCs w:val="21"/>
    </w:rPr>
  </w:style>
  <w:style w:type="character" w:customStyle="1" w:styleId="TableDescription0">
    <w:name w:val="Table Description 字符"/>
    <w:basedOn w:val="a3"/>
    <w:link w:val="TableDescription"/>
    <w:rsid w:val="004237DC"/>
    <w:rPr>
      <w:rFonts w:ascii="微软雅黑" w:eastAsia="黑体" w:hAnsi="微软雅黑" w:cs="微软雅黑"/>
      <w:spacing w:val="-4"/>
    </w:rPr>
  </w:style>
  <w:style w:type="character" w:customStyle="1" w:styleId="TableDescription2">
    <w:name w:val="样式 Table Description + 居中 字符"/>
    <w:basedOn w:val="TableDescription0"/>
    <w:link w:val="TableDescription1"/>
    <w:rsid w:val="004237DC"/>
    <w:rPr>
      <w:rFonts w:ascii="微软雅黑" w:eastAsia="黑体" w:hAnsi="微软雅黑" w:cs="宋体"/>
      <w:spacing w:val="-4"/>
    </w:rPr>
  </w:style>
  <w:style w:type="character" w:customStyle="1" w:styleId="41">
    <w:name w:val="标题 4 字符"/>
    <w:aliases w:val="ALT+4 字符"/>
    <w:basedOn w:val="a3"/>
    <w:link w:val="4"/>
    <w:rsid w:val="004237DC"/>
    <w:rPr>
      <w:rFonts w:ascii="Huawei Sans" w:eastAsia="方正兰亭黑简体" w:hAnsi="Huawei Sans" w:cs="微软雅黑"/>
      <w:noProof/>
      <w:sz w:val="28"/>
      <w:szCs w:val="28"/>
    </w:rPr>
  </w:style>
  <w:style w:type="character" w:customStyle="1" w:styleId="52">
    <w:name w:val="标题 5 字符"/>
    <w:aliases w:val="ALT+5 字符"/>
    <w:basedOn w:val="a3"/>
    <w:link w:val="5"/>
    <w:rsid w:val="004237DC"/>
    <w:rPr>
      <w:rFonts w:ascii="Huawei Sans" w:eastAsia="方正兰亭黑简体" w:hAnsi="Huawei Sans" w:cs="微软雅黑"/>
      <w:noProof/>
      <w:sz w:val="24"/>
      <w:szCs w:val="24"/>
    </w:rPr>
  </w:style>
  <w:style w:type="character" w:customStyle="1" w:styleId="60">
    <w:name w:val="标题 6 字符"/>
    <w:basedOn w:val="a3"/>
    <w:link w:val="6"/>
    <w:semiHidden/>
    <w:rsid w:val="004237DC"/>
    <w:rPr>
      <w:rFonts w:ascii="Arial" w:eastAsia="黑体" w:hAnsi="Arial"/>
      <w:b/>
      <w:bCs/>
    </w:rPr>
  </w:style>
  <w:style w:type="character" w:customStyle="1" w:styleId="70">
    <w:name w:val="标题 7 字符"/>
    <w:basedOn w:val="a3"/>
    <w:link w:val="7"/>
    <w:rsid w:val="004237DC"/>
    <w:rPr>
      <w:rFonts w:ascii="Huawei Sans" w:eastAsia="方正兰亭黑简体" w:hAnsi="Huawei Sans" w:cs="微软雅黑"/>
      <w:b/>
      <w:sz w:val="44"/>
      <w:szCs w:val="44"/>
    </w:rPr>
  </w:style>
  <w:style w:type="character" w:customStyle="1" w:styleId="80">
    <w:name w:val="标题 8 字符"/>
    <w:basedOn w:val="a3"/>
    <w:link w:val="8"/>
    <w:rsid w:val="004237DC"/>
    <w:rPr>
      <w:rFonts w:ascii="Huawei Sans" w:eastAsia="方正兰亭黑简体" w:hAnsi="Huawei Sans"/>
      <w:bCs/>
      <w:noProof/>
      <w:sz w:val="36"/>
      <w:szCs w:val="36"/>
      <w:lang w:eastAsia="en-US"/>
    </w:rPr>
  </w:style>
  <w:style w:type="character" w:customStyle="1" w:styleId="91">
    <w:name w:val="标题 9 字符"/>
    <w:basedOn w:val="a3"/>
    <w:link w:val="90"/>
    <w:rsid w:val="004237DC"/>
    <w:rPr>
      <w:rFonts w:ascii="Huawei Sans" w:eastAsia="方正兰亭黑简体" w:hAnsi="Huawei Sans"/>
      <w:noProof/>
      <w:sz w:val="32"/>
      <w:szCs w:val="32"/>
    </w:rPr>
  </w:style>
  <w:style w:type="character" w:customStyle="1" w:styleId="aa">
    <w:name w:val="标题 字符"/>
    <w:basedOn w:val="a3"/>
    <w:link w:val="a9"/>
    <w:rsid w:val="004237DC"/>
    <w:rPr>
      <w:rFonts w:ascii="Arial" w:eastAsia="微软雅黑" w:hAnsi="Arial" w:cs="微软雅黑"/>
      <w:b/>
      <w:bCs/>
      <w:sz w:val="32"/>
      <w:szCs w:val="32"/>
    </w:rPr>
  </w:style>
  <w:style w:type="character" w:customStyle="1" w:styleId="ae">
    <w:name w:val="文档结构图 字符"/>
    <w:basedOn w:val="a3"/>
    <w:link w:val="ad"/>
    <w:semiHidden/>
    <w:rsid w:val="004237DC"/>
    <w:rPr>
      <w:rFonts w:ascii="微软雅黑" w:eastAsia="微软雅黑" w:hAnsi="微软雅黑" w:cs="微软雅黑"/>
      <w:shd w:val="clear" w:color="auto" w:fill="000080"/>
    </w:rPr>
  </w:style>
  <w:style w:type="character" w:customStyle="1" w:styleId="af3">
    <w:name w:val="宏文本 字符"/>
    <w:basedOn w:val="a3"/>
    <w:link w:val="af2"/>
    <w:semiHidden/>
    <w:rsid w:val="004237DC"/>
    <w:rPr>
      <w:rFonts w:ascii="Courier New" w:hAnsi="Courier New" w:cs="Courier New"/>
      <w:kern w:val="2"/>
      <w:sz w:val="24"/>
      <w:szCs w:val="24"/>
    </w:rPr>
  </w:style>
  <w:style w:type="character" w:customStyle="1" w:styleId="af8">
    <w:name w:val="批注框文本 字符"/>
    <w:basedOn w:val="a3"/>
    <w:link w:val="af7"/>
    <w:semiHidden/>
    <w:rsid w:val="004237DC"/>
    <w:rPr>
      <w:rFonts w:ascii="微软雅黑" w:eastAsia="微软雅黑" w:hAnsi="微软雅黑" w:cs="微软雅黑"/>
      <w:sz w:val="18"/>
      <w:szCs w:val="18"/>
    </w:rPr>
  </w:style>
  <w:style w:type="character" w:customStyle="1" w:styleId="afa">
    <w:name w:val="批注文字 字符"/>
    <w:basedOn w:val="a3"/>
    <w:link w:val="af9"/>
    <w:rsid w:val="004237DC"/>
    <w:rPr>
      <w:rFonts w:ascii="微软雅黑" w:eastAsia="微软雅黑" w:hAnsi="微软雅黑" w:cs="微软雅黑"/>
    </w:rPr>
  </w:style>
  <w:style w:type="character" w:customStyle="1" w:styleId="afd">
    <w:name w:val="批注主题 字符"/>
    <w:basedOn w:val="afa"/>
    <w:link w:val="afc"/>
    <w:semiHidden/>
    <w:rsid w:val="004237DC"/>
    <w:rPr>
      <w:rFonts w:ascii="微软雅黑" w:eastAsia="微软雅黑" w:hAnsi="微软雅黑" w:cs="微软雅黑"/>
      <w:b/>
      <w:bCs/>
    </w:rPr>
  </w:style>
  <w:style w:type="character" w:customStyle="1" w:styleId="aff1">
    <w:name w:val="尾注文本 字符"/>
    <w:basedOn w:val="a3"/>
    <w:link w:val="aff0"/>
    <w:semiHidden/>
    <w:rsid w:val="004237DC"/>
    <w:rPr>
      <w:rFonts w:ascii="微软雅黑" w:eastAsia="微软雅黑" w:hAnsi="微软雅黑" w:cs="微软雅黑"/>
    </w:rPr>
  </w:style>
  <w:style w:type="character" w:customStyle="1" w:styleId="HTML3">
    <w:name w:val="HTML 地址 字符"/>
    <w:basedOn w:val="a3"/>
    <w:link w:val="HTML2"/>
    <w:semiHidden/>
    <w:rsid w:val="004237DC"/>
    <w:rPr>
      <w:rFonts w:ascii="微软雅黑" w:eastAsia="微软雅黑" w:hAnsi="微软雅黑" w:cs="微软雅黑"/>
      <w:i/>
      <w:iCs/>
    </w:rPr>
  </w:style>
  <w:style w:type="character" w:customStyle="1" w:styleId="HTMLa">
    <w:name w:val="HTML 预设格式 字符"/>
    <w:basedOn w:val="a3"/>
    <w:link w:val="HTML9"/>
    <w:semiHidden/>
    <w:rsid w:val="004237DC"/>
    <w:rPr>
      <w:rFonts w:ascii="Courier New" w:eastAsia="微软雅黑" w:hAnsi="Courier New" w:cs="Courier New"/>
    </w:rPr>
  </w:style>
  <w:style w:type="character" w:customStyle="1" w:styleId="aff7">
    <w:name w:val="称呼 字符"/>
    <w:basedOn w:val="a3"/>
    <w:link w:val="aff6"/>
    <w:semiHidden/>
    <w:rsid w:val="004237DC"/>
    <w:rPr>
      <w:rFonts w:ascii="微软雅黑" w:eastAsia="微软雅黑" w:hAnsi="微软雅黑" w:cs="微软雅黑"/>
    </w:rPr>
  </w:style>
  <w:style w:type="character" w:customStyle="1" w:styleId="aff9">
    <w:name w:val="纯文本 字符"/>
    <w:basedOn w:val="a3"/>
    <w:link w:val="aff8"/>
    <w:semiHidden/>
    <w:rsid w:val="004237DC"/>
    <w:rPr>
      <w:rFonts w:ascii="宋体" w:eastAsia="微软雅黑" w:hAnsi="Courier New" w:cs="Courier New"/>
    </w:rPr>
  </w:style>
  <w:style w:type="character" w:customStyle="1" w:styleId="affc">
    <w:name w:val="电子邮件签名 字符"/>
    <w:basedOn w:val="a3"/>
    <w:link w:val="affb"/>
    <w:semiHidden/>
    <w:rsid w:val="004237DC"/>
    <w:rPr>
      <w:rFonts w:ascii="微软雅黑" w:eastAsia="微软雅黑" w:hAnsi="微软雅黑" w:cs="微软雅黑"/>
    </w:rPr>
  </w:style>
  <w:style w:type="character" w:customStyle="1" w:styleId="affe">
    <w:name w:val="副标题 字符"/>
    <w:basedOn w:val="a3"/>
    <w:link w:val="affd"/>
    <w:rsid w:val="004237DC"/>
    <w:rPr>
      <w:rFonts w:ascii="Arial" w:eastAsia="微软雅黑" w:hAnsi="Arial" w:cs="微软雅黑"/>
      <w:b/>
      <w:bCs/>
      <w:kern w:val="28"/>
      <w:sz w:val="32"/>
      <w:szCs w:val="32"/>
    </w:rPr>
  </w:style>
  <w:style w:type="character" w:customStyle="1" w:styleId="afff1">
    <w:name w:val="结束语 字符"/>
    <w:basedOn w:val="a3"/>
    <w:link w:val="afff0"/>
    <w:semiHidden/>
    <w:rsid w:val="004237DC"/>
    <w:rPr>
      <w:rFonts w:ascii="微软雅黑" w:eastAsia="微软雅黑" w:hAnsi="微软雅黑" w:cs="微软雅黑"/>
    </w:rPr>
  </w:style>
  <w:style w:type="character" w:customStyle="1" w:styleId="afff8">
    <w:name w:val="签名 字符"/>
    <w:basedOn w:val="a3"/>
    <w:link w:val="afff7"/>
    <w:semiHidden/>
    <w:rsid w:val="004237DC"/>
    <w:rPr>
      <w:rFonts w:ascii="微软雅黑" w:eastAsia="微软雅黑" w:hAnsi="微软雅黑" w:cs="微软雅黑"/>
    </w:rPr>
  </w:style>
  <w:style w:type="character" w:customStyle="1" w:styleId="afffb">
    <w:name w:val="日期 字符"/>
    <w:basedOn w:val="a3"/>
    <w:link w:val="afffa"/>
    <w:semiHidden/>
    <w:rsid w:val="004237DC"/>
    <w:rPr>
      <w:rFonts w:ascii="微软雅黑" w:eastAsia="微软雅黑" w:hAnsi="微软雅黑" w:cs="微软雅黑"/>
    </w:rPr>
  </w:style>
  <w:style w:type="character" w:customStyle="1" w:styleId="affff">
    <w:name w:val="信息标题 字符"/>
    <w:basedOn w:val="a3"/>
    <w:link w:val="afffe"/>
    <w:semiHidden/>
    <w:rsid w:val="004237DC"/>
    <w:rPr>
      <w:rFonts w:ascii="Arial" w:eastAsia="微软雅黑" w:hAnsi="Arial" w:cs="微软雅黑"/>
      <w:shd w:val="pct20" w:color="auto" w:fill="auto"/>
    </w:rPr>
  </w:style>
  <w:style w:type="character" w:customStyle="1" w:styleId="affff5">
    <w:name w:val="正文文本 字符"/>
    <w:basedOn w:val="a3"/>
    <w:link w:val="affff4"/>
    <w:semiHidden/>
    <w:rsid w:val="004237DC"/>
    <w:rPr>
      <w:rFonts w:ascii="微软雅黑" w:eastAsia="微软雅黑" w:hAnsi="微软雅黑" w:cs="微软雅黑"/>
    </w:rPr>
  </w:style>
  <w:style w:type="character" w:customStyle="1" w:styleId="affff7">
    <w:name w:val="正文文本首行缩进 字符"/>
    <w:basedOn w:val="affff5"/>
    <w:link w:val="affff6"/>
    <w:semiHidden/>
    <w:rsid w:val="004237DC"/>
    <w:rPr>
      <w:rFonts w:ascii="微软雅黑" w:eastAsia="微软雅黑" w:hAnsi="微软雅黑" w:cs="微软雅黑"/>
    </w:rPr>
  </w:style>
  <w:style w:type="character" w:customStyle="1" w:styleId="affff9">
    <w:name w:val="正文文本缩进 字符"/>
    <w:basedOn w:val="a3"/>
    <w:link w:val="affff8"/>
    <w:semiHidden/>
    <w:rsid w:val="004237DC"/>
    <w:rPr>
      <w:rFonts w:ascii="微软雅黑" w:eastAsia="微软雅黑" w:hAnsi="微软雅黑" w:cs="微软雅黑"/>
    </w:rPr>
  </w:style>
  <w:style w:type="character" w:customStyle="1" w:styleId="2f0">
    <w:name w:val="正文文本首行缩进 2 字符"/>
    <w:basedOn w:val="affff9"/>
    <w:link w:val="2f"/>
    <w:semiHidden/>
    <w:rsid w:val="004237DC"/>
    <w:rPr>
      <w:rFonts w:ascii="微软雅黑" w:eastAsia="微软雅黑" w:hAnsi="微软雅黑" w:cs="微软雅黑"/>
    </w:rPr>
  </w:style>
  <w:style w:type="character" w:customStyle="1" w:styleId="2f2">
    <w:name w:val="正文文本 2 字符"/>
    <w:basedOn w:val="a3"/>
    <w:link w:val="2f1"/>
    <w:semiHidden/>
    <w:rsid w:val="004237DC"/>
    <w:rPr>
      <w:rFonts w:ascii="微软雅黑" w:eastAsia="微软雅黑" w:hAnsi="微软雅黑" w:cs="微软雅黑"/>
    </w:rPr>
  </w:style>
  <w:style w:type="character" w:customStyle="1" w:styleId="3f0">
    <w:name w:val="正文文本 3 字符"/>
    <w:basedOn w:val="a3"/>
    <w:link w:val="3f"/>
    <w:semiHidden/>
    <w:rsid w:val="004237DC"/>
    <w:rPr>
      <w:rFonts w:ascii="微软雅黑" w:eastAsia="微软雅黑" w:hAnsi="微软雅黑" w:cs="微软雅黑"/>
      <w:sz w:val="16"/>
      <w:szCs w:val="16"/>
    </w:rPr>
  </w:style>
  <w:style w:type="character" w:customStyle="1" w:styleId="2f4">
    <w:name w:val="正文文本缩进 2 字符"/>
    <w:basedOn w:val="a3"/>
    <w:link w:val="2f3"/>
    <w:semiHidden/>
    <w:rsid w:val="004237DC"/>
    <w:rPr>
      <w:rFonts w:ascii="微软雅黑" w:eastAsia="微软雅黑" w:hAnsi="微软雅黑" w:cs="微软雅黑"/>
    </w:rPr>
  </w:style>
  <w:style w:type="character" w:customStyle="1" w:styleId="3f2">
    <w:name w:val="正文文本缩进 3 字符"/>
    <w:basedOn w:val="a3"/>
    <w:link w:val="3f1"/>
    <w:semiHidden/>
    <w:rsid w:val="004237DC"/>
    <w:rPr>
      <w:rFonts w:ascii="微软雅黑" w:eastAsia="微软雅黑" w:hAnsi="微软雅黑" w:cs="微软雅黑"/>
      <w:sz w:val="16"/>
      <w:szCs w:val="16"/>
    </w:rPr>
  </w:style>
  <w:style w:type="character" w:customStyle="1" w:styleId="affffc">
    <w:name w:val="注释标题 字符"/>
    <w:basedOn w:val="a3"/>
    <w:link w:val="affffb"/>
    <w:semiHidden/>
    <w:rsid w:val="004237DC"/>
    <w:rPr>
      <w:rFonts w:ascii="微软雅黑" w:eastAsia="微软雅黑" w:hAnsi="微软雅黑" w:cs="微软雅黑"/>
    </w:rPr>
  </w:style>
  <w:style w:type="paragraph" w:customStyle="1" w:styleId="affffff5">
    <w:name w:val="边框代码"/>
    <w:basedOn w:val="1e"/>
    <w:link w:val="Char1"/>
    <w:qFormat/>
    <w:rsid w:val="00280093"/>
    <w:pPr>
      <w:pBdr>
        <w:top w:val="single" w:sz="8" w:space="1" w:color="auto"/>
        <w:left w:val="single" w:sz="8" w:space="4" w:color="auto"/>
        <w:bottom w:val="single" w:sz="8" w:space="1" w:color="auto"/>
        <w:right w:val="single" w:sz="8" w:space="4" w:color="auto"/>
      </w:pBdr>
      <w:shd w:val="clear" w:color="auto" w:fill="D9D9D9" w:themeFill="background1" w:themeFillShade="D9"/>
      <w:topLinePunct/>
      <w:adjustRightInd w:val="0"/>
      <w:spacing w:before="40" w:after="40" w:line="240" w:lineRule="auto"/>
    </w:pPr>
    <w:rPr>
      <w:color w:val="000000"/>
      <w:spacing w:val="-4"/>
      <w:kern w:val="2"/>
      <w:sz w:val="18"/>
      <w:szCs w:val="21"/>
    </w:rPr>
  </w:style>
  <w:style w:type="character" w:customStyle="1" w:styleId="Char1">
    <w:name w:val="边框代码 Char"/>
    <w:basedOn w:val="93"/>
    <w:link w:val="affffff5"/>
    <w:rsid w:val="00280093"/>
    <w:rPr>
      <w:rFonts w:ascii="Huawei Sans" w:eastAsia="方正兰亭黑简体" w:hAnsi="Huawei Sans" w:cs="微软雅黑"/>
      <w:b w:val="0"/>
      <w:color w:val="000000"/>
      <w:spacing w:val="-4"/>
      <w:kern w:val="2"/>
      <w:sz w:val="18"/>
      <w:szCs w:val="21"/>
      <w:shd w:val="clear" w:color="auto" w:fill="D9D9D9" w:themeFill="background1" w:themeFillShade="D9"/>
    </w:rPr>
  </w:style>
  <w:style w:type="character" w:customStyle="1" w:styleId="fontstyle01">
    <w:name w:val="fontstyle01"/>
    <w:basedOn w:val="a3"/>
    <w:rsid w:val="004237DC"/>
    <w:rPr>
      <w:rFonts w:ascii="TimesNewRomanPSMT" w:eastAsia="TimesNewRomanPSMT" w:hint="eastAsia"/>
      <w:b w:val="0"/>
      <w:bCs w:val="0"/>
      <w:i w:val="0"/>
      <w:iCs w:val="0"/>
      <w:color w:val="000000"/>
      <w:sz w:val="22"/>
      <w:szCs w:val="22"/>
    </w:rPr>
  </w:style>
  <w:style w:type="character" w:customStyle="1" w:styleId="fontstyle21">
    <w:name w:val="fontstyle21"/>
    <w:basedOn w:val="a3"/>
    <w:rsid w:val="004237DC"/>
    <w:rPr>
      <w:rFonts w:ascii="宋体" w:eastAsia="宋体" w:hAnsi="宋体" w:hint="eastAsia"/>
      <w:b w:val="0"/>
      <w:bCs w:val="0"/>
      <w:i w:val="0"/>
      <w:iCs w:val="0"/>
      <w:color w:val="000000"/>
      <w:sz w:val="22"/>
      <w:szCs w:val="22"/>
    </w:rPr>
  </w:style>
  <w:style w:type="character" w:customStyle="1" w:styleId="fontstyle11">
    <w:name w:val="fontstyle11"/>
    <w:basedOn w:val="a3"/>
    <w:rsid w:val="004237DC"/>
    <w:rPr>
      <w:rFonts w:ascii="宋体" w:eastAsia="宋体" w:hAnsi="宋体" w:hint="eastAsia"/>
      <w:b w:val="0"/>
      <w:bCs w:val="0"/>
      <w:i w:val="0"/>
      <w:iCs w:val="0"/>
      <w:color w:val="000000"/>
      <w:sz w:val="22"/>
      <w:szCs w:val="22"/>
    </w:rPr>
  </w:style>
  <w:style w:type="character" w:customStyle="1" w:styleId="fontstyle31">
    <w:name w:val="fontstyle31"/>
    <w:basedOn w:val="a3"/>
    <w:rsid w:val="004237DC"/>
    <w:rPr>
      <w:rFonts w:ascii="宋体" w:eastAsia="宋体" w:hAnsi="宋体" w:hint="eastAsia"/>
      <w:b w:val="0"/>
      <w:bCs w:val="0"/>
      <w:i w:val="0"/>
      <w:iCs w:val="0"/>
      <w:color w:val="000000"/>
      <w:sz w:val="22"/>
      <w:szCs w:val="22"/>
    </w:rPr>
  </w:style>
  <w:style w:type="character" w:customStyle="1" w:styleId="fontstyle41">
    <w:name w:val="fontstyle41"/>
    <w:basedOn w:val="a3"/>
    <w:rsid w:val="004237DC"/>
    <w:rPr>
      <w:rFonts w:ascii="Wingdings-Regular" w:hAnsi="Wingdings-Regular" w:hint="default"/>
      <w:b w:val="0"/>
      <w:bCs w:val="0"/>
      <w:i w:val="0"/>
      <w:iCs w:val="0"/>
      <w:color w:val="000000"/>
      <w:sz w:val="22"/>
      <w:szCs w:val="22"/>
    </w:rPr>
  </w:style>
  <w:style w:type="character" w:customStyle="1" w:styleId="3Char">
    <w:name w:val="3.步骤 Char"/>
    <w:basedOn w:val="Step0"/>
    <w:rsid w:val="004237DC"/>
    <w:rPr>
      <w:rFonts w:ascii="微软雅黑" w:eastAsia="微软雅黑" w:hAnsi="微软雅黑" w:cs="微软雅黑"/>
      <w:snapToGrid w:val="0"/>
      <w:kern w:val="0"/>
      <w:sz w:val="32"/>
      <w:szCs w:val="32"/>
    </w:rPr>
  </w:style>
  <w:style w:type="paragraph" w:customStyle="1" w:styleId="renwu">
    <w:name w:val="renwu"/>
    <w:basedOn w:val="4a"/>
    <w:link w:val="renwuChar"/>
    <w:qFormat/>
    <w:rsid w:val="004237DC"/>
    <w:pPr>
      <w:numPr>
        <w:numId w:val="0"/>
      </w:numPr>
      <w:tabs>
        <w:tab w:val="num" w:pos="425"/>
      </w:tabs>
      <w:ind w:left="1446" w:hanging="425"/>
    </w:pPr>
  </w:style>
  <w:style w:type="character" w:customStyle="1" w:styleId="renwuChar">
    <w:name w:val="renwu Char"/>
    <w:basedOn w:val="4b"/>
    <w:link w:val="renwu"/>
    <w:rsid w:val="004237DC"/>
    <w:rPr>
      <w:rFonts w:ascii="Huawei Sans" w:eastAsia="方正兰亭黑简体" w:hAnsi="Huawei Sans" w:cs="微软雅黑"/>
      <w:kern w:val="2"/>
      <w:sz w:val="21"/>
      <w:szCs w:val="21"/>
    </w:rPr>
  </w:style>
  <w:style w:type="paragraph" w:customStyle="1" w:styleId="affffff6">
    <w:name w:val="代码"/>
    <w:basedOn w:val="a2"/>
    <w:link w:val="Char2"/>
    <w:qFormat/>
    <w:rsid w:val="002176D9"/>
    <w:pPr>
      <w:pBdr>
        <w:top w:val="single" w:sz="8" w:space="1" w:color="auto"/>
        <w:left w:val="single" w:sz="8" w:space="4" w:color="auto"/>
        <w:bottom w:val="single" w:sz="8" w:space="1" w:color="auto"/>
        <w:right w:val="single" w:sz="8" w:space="4" w:color="auto"/>
      </w:pBdr>
      <w:shd w:val="clear" w:color="auto" w:fill="D9D9D9" w:themeFill="background1" w:themeFillShade="D9"/>
      <w:spacing w:before="40" w:after="40" w:line="240" w:lineRule="auto"/>
      <w:ind w:left="1021"/>
    </w:pPr>
    <w:rPr>
      <w:rFonts w:ascii="Huawei Sans" w:eastAsia="方正兰亭黑简体" w:hAnsi="Huawei Sans" w:cs="Huawei Sans"/>
      <w:spacing w:val="-4"/>
      <w:kern w:val="2"/>
      <w:sz w:val="18"/>
      <w:szCs w:val="18"/>
      <w:shd w:val="pct15" w:color="auto" w:fill="FFFFFF"/>
      <w:lang w:eastAsia="en-US"/>
    </w:rPr>
  </w:style>
  <w:style w:type="character" w:customStyle="1" w:styleId="Char2">
    <w:name w:val="代码 Char"/>
    <w:basedOn w:val="a3"/>
    <w:link w:val="affffff6"/>
    <w:rsid w:val="002176D9"/>
    <w:rPr>
      <w:rFonts w:ascii="Huawei Sans" w:eastAsia="方正兰亭黑简体" w:hAnsi="Huawei Sans" w:cs="Huawei Sans"/>
      <w:spacing w:val="-4"/>
      <w:kern w:val="2"/>
      <w:sz w:val="18"/>
      <w:szCs w:val="18"/>
      <w:shd w:val="clear" w:color="auto" w:fill="D9D9D9" w:themeFill="background1" w:themeFillShade="D9"/>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06627990">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7459299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www.oracle.com/java/technologies/javase/javase-jdk8-downloads.html" TargetMode="External"/><Relationship Id="rId33" Type="http://schemas.openxmlformats.org/officeDocument/2006/relationships/image" Target="media/image20.png"/><Relationship Id="rId38"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customXml" Target="../customXml/item4.xml"/><Relationship Id="rId15" Type="http://schemas.openxmlformats.org/officeDocument/2006/relationships/hyperlink" Target="https://opengauss.obs.cn-south-1.myhuaweicloud.com/1.0.0/arm/openGauss-1.0.0-JDBC.tar.gz"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settings" Target="settings.xml"/><Relationship Id="rId3"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A67A878-1AE3-454C-986E-17F85348B57C}">
  <ds:schemaRefs>
    <ds:schemaRef ds:uri="http://schemas.openxmlformats.org/officeDocument/2006/bibliography"/>
  </ds:schemaRefs>
</ds:datastoreItem>
</file>

<file path=customXml/itemProps4.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1083</TotalTime>
  <Pages>46</Pages>
  <Words>5919</Words>
  <Characters>33742</Characters>
  <Application>Microsoft Office Word</Application>
  <DocSecurity>0</DocSecurity>
  <Lines>281</Lines>
  <Paragraphs>79</Paragraphs>
  <ScaleCrop>false</ScaleCrop>
  <Company>Huawei Technologies Co.,Ltd.</Company>
  <LinksUpToDate>false</LinksUpToDate>
  <CharactersWithSpaces>39582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夏源</cp:lastModifiedBy>
  <cp:revision>115</cp:revision>
  <cp:lastPrinted>2016-11-21T02:33:00Z</cp:lastPrinted>
  <dcterms:created xsi:type="dcterms:W3CDTF">2020-08-12T09:10:00Z</dcterms:created>
  <dcterms:modified xsi:type="dcterms:W3CDTF">2024-10-10T12:33:00Z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(3)7/xQe8k+uckFqRxH5UozfOsg2G4XrMTWTA2ayDSdahlPtCxKhcl354zfkWKMw/Yv3P4NWCh2
IMA29N2uKVam+MmhifdussOtedm++RSfxbSg/UBZK63J2H4Pr94rpNC5C7tsmMx6ae65X0jO
CHJiL3O/CXq2ybLURzcwvL7XjGEoZCjoclV4liPZ73BUHm5ZTHJbdwrJa1vkLpdUr3KNEkRh
7sF+nXda9MooTD3iZr</vt:lpwstr>
  </property>
  <property fmtid="{D5CDD505-2E9C-101B-9397-08002B2CF9AE}" pid="15" name="_2015_ms_pID_7253431">
    <vt:lpwstr>0Pbazhz/ZhqXurnrfPAzzqbmunxSvZ78YX+lfv3YoDdnKII6YVD1Ih
FdV1weXspcGZU2xMUQ3f9t8oMiyOt3ZwJzBADww84E8cjU7a0vbPG3mxW5gqqjALpdwzqqBS
nqKS8xHdAaS8ReqHDb0NAGQzm+f9TeOlr5eL7kDF83z3V8iRbXsu6/kiJXngHumQvuCvBunZ
Mdac9+wjWZoP+2X3Hhe9x8Psc9n6/mPQNPSE</vt:lpwstr>
  </property>
  <property fmtid="{D5CDD505-2E9C-101B-9397-08002B2CF9AE}" pid="16" name="ContentTypeId">
    <vt:lpwstr>0x010100CC226774B8D87F4D92D9D1F6859ED44E</vt:lpwstr>
  </property>
  <property fmtid="{D5CDD505-2E9C-101B-9397-08002B2CF9AE}" pid="17" name="_2015_ms_pID_7253432">
    <vt:lpwstr>hA==</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1604455697</vt:lpwstr>
  </property>
</Properties>
</file>